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pPr w:leftFromText="180" w:rightFromText="180" w:vertAnchor="text" w:horzAnchor="margin" w:tblpX="279" w:tblpY="28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7B4492" w:rsidRPr="007B4492" w14:paraId="3AA2B0B8" w14:textId="77777777" w:rsidTr="00A23752">
        <w:trPr>
          <w:trHeight w:val="2548"/>
        </w:trPr>
        <w:tc>
          <w:tcPr>
            <w:tcW w:w="9209" w:type="dxa"/>
          </w:tcPr>
          <w:p w14:paraId="014E79C8" w14:textId="77777777" w:rsidR="007B4492" w:rsidRPr="00AA62C1" w:rsidRDefault="007B4492" w:rsidP="007B4492">
            <w:pPr>
              <w:jc w:val="both"/>
              <w:rPr>
                <w:rFonts w:eastAsiaTheme="minorHAnsi" w:cs="Courier New"/>
                <w:noProof/>
                <w:sz w:val="28"/>
                <w:szCs w:val="28"/>
                <w:lang w:val="ru-RU"/>
              </w:rPr>
            </w:pPr>
            <w:bookmarkStart w:id="0" w:name="_Hlk79655995"/>
            <w:bookmarkStart w:id="1" w:name="_Hlk80706254"/>
          </w:p>
        </w:tc>
      </w:tr>
      <w:tr w:rsidR="007B4492" w:rsidRPr="004F1E47" w14:paraId="6C0F3F4A" w14:textId="77777777" w:rsidTr="00A23752">
        <w:trPr>
          <w:trHeight w:val="284"/>
        </w:trPr>
        <w:tc>
          <w:tcPr>
            <w:tcW w:w="9209" w:type="dxa"/>
          </w:tcPr>
          <w:p w14:paraId="0E624C21" w14:textId="77777777" w:rsidR="007B4492" w:rsidRPr="004F1E47" w:rsidRDefault="00F90D5F" w:rsidP="007B4492">
            <w:pPr>
              <w:spacing w:after="120"/>
              <w:jc w:val="center"/>
              <w:rPr>
                <w:rFonts w:eastAsiaTheme="minorHAnsi" w:cs="Courier New"/>
                <w:caps/>
                <w:sz w:val="72"/>
                <w:szCs w:val="72"/>
                <w:lang w:val="ru-RU"/>
              </w:rPr>
            </w:pPr>
            <w:r w:rsidRPr="004F1E47">
              <w:rPr>
                <w:rFonts w:eastAsiaTheme="minorHAnsi" w:cs="Courier New"/>
                <w:caps/>
                <w:sz w:val="72"/>
                <w:szCs w:val="72"/>
                <w:lang w:val="ru-RU"/>
              </w:rPr>
              <w:t>ФИШЕР</w:t>
            </w:r>
          </w:p>
        </w:tc>
      </w:tr>
      <w:tr w:rsidR="007B4492" w:rsidRPr="004F1E47" w14:paraId="1DF2CF8E" w14:textId="77777777" w:rsidTr="00A23752">
        <w:trPr>
          <w:trHeight w:val="405"/>
        </w:trPr>
        <w:tc>
          <w:tcPr>
            <w:tcW w:w="9209" w:type="dxa"/>
          </w:tcPr>
          <w:p w14:paraId="1FFBE7A8" w14:textId="399B5D00" w:rsidR="007B4492" w:rsidRPr="004F1E47" w:rsidRDefault="00483A95" w:rsidP="007B4492">
            <w:pPr>
              <w:jc w:val="center"/>
              <w:rPr>
                <w:rFonts w:eastAsiaTheme="minorHAnsi" w:cs="Courier New"/>
                <w:smallCaps/>
                <w:sz w:val="28"/>
                <w:lang w:val="ru-RU"/>
              </w:rPr>
            </w:pPr>
            <w:r w:rsidRPr="004F1E47">
              <w:rPr>
                <w:rFonts w:eastAsiaTheme="minorHAnsi" w:cs="Courier New"/>
                <w:smallCaps/>
                <w:sz w:val="28"/>
                <w:lang w:val="ru-RU"/>
              </w:rPr>
              <w:t>втора</w:t>
            </w:r>
            <w:r w:rsidR="00CC0779" w:rsidRPr="004F1E47">
              <w:rPr>
                <w:rFonts w:eastAsiaTheme="minorHAnsi" w:cs="Courier New"/>
                <w:smallCaps/>
                <w:sz w:val="28"/>
                <w:lang w:val="ru-RU"/>
              </w:rPr>
              <w:t>я</w:t>
            </w:r>
            <w:r w:rsidR="00C92C3F" w:rsidRPr="004F1E47">
              <w:rPr>
                <w:rFonts w:eastAsiaTheme="minorHAnsi" w:cs="Courier New"/>
                <w:smallCaps/>
                <w:sz w:val="28"/>
                <w:lang w:val="ru-RU"/>
              </w:rPr>
              <w:t xml:space="preserve"> </w:t>
            </w:r>
            <w:r w:rsidR="007B4492" w:rsidRPr="004F1E47">
              <w:rPr>
                <w:rFonts w:eastAsiaTheme="minorHAnsi" w:cs="Courier New"/>
                <w:smallCaps/>
                <w:sz w:val="28"/>
                <w:lang w:val="ru-RU"/>
              </w:rPr>
              <w:t>серия</w:t>
            </w:r>
          </w:p>
        </w:tc>
      </w:tr>
      <w:tr w:rsidR="007B4492" w:rsidRPr="004F1E47" w14:paraId="3C8DA60A" w14:textId="77777777" w:rsidTr="00A23752">
        <w:trPr>
          <w:trHeight w:val="8002"/>
        </w:trPr>
        <w:tc>
          <w:tcPr>
            <w:tcW w:w="9209" w:type="dxa"/>
          </w:tcPr>
          <w:p w14:paraId="071144EB" w14:textId="77777777" w:rsidR="007B4492" w:rsidRPr="004F1E47" w:rsidRDefault="007B4492" w:rsidP="007B4492">
            <w:pPr>
              <w:jc w:val="center"/>
              <w:rPr>
                <w:rFonts w:eastAsiaTheme="minorHAnsi" w:cs="Courier New"/>
                <w:smallCap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6C5FB0" w:rsidRPr="004F1E47" w14:paraId="0A9B2FC3" w14:textId="77777777" w:rsidTr="00A23752">
        <w:trPr>
          <w:trHeight w:val="2111"/>
        </w:trPr>
        <w:tc>
          <w:tcPr>
            <w:tcW w:w="9209" w:type="dxa"/>
          </w:tcPr>
          <w:p w14:paraId="2127B017" w14:textId="77777777" w:rsidR="006C5FB0" w:rsidRPr="004F1E47" w:rsidRDefault="006C5FB0" w:rsidP="005849C7">
            <w:pPr>
              <w:pStyle w:val="a4"/>
              <w:jc w:val="center"/>
              <w:rPr>
                <w:rFonts w:eastAsiaTheme="minorHAnsi"/>
                <w:smallCaps/>
                <w:color w:val="000000" w:themeColor="text1"/>
                <w:sz w:val="28"/>
                <w:szCs w:val="28"/>
              </w:rPr>
            </w:pPr>
          </w:p>
        </w:tc>
      </w:tr>
      <w:bookmarkEnd w:id="0"/>
    </w:tbl>
    <w:p w14:paraId="7E83F14D" w14:textId="77777777" w:rsidR="007B4492" w:rsidRPr="004F1E47" w:rsidRDefault="007B4492" w:rsidP="007B4492">
      <w:pPr>
        <w:pStyle w:val="afb"/>
        <w:jc w:val="left"/>
      </w:pPr>
    </w:p>
    <w:p w14:paraId="26CD1049" w14:textId="77777777" w:rsidR="007B4492" w:rsidRPr="004F1E47" w:rsidRDefault="007B4492" w:rsidP="007B4492">
      <w:pPr>
        <w:pStyle w:val="afb"/>
        <w:jc w:val="left"/>
        <w:sectPr w:rsidR="007B4492" w:rsidRPr="004F1E47" w:rsidSect="006C5FB0">
          <w:footerReference w:type="even" r:id="rId8"/>
          <w:pgSz w:w="11900" w:h="16840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AD28CC" w:rsidRPr="004F1E47" w14:paraId="413FCA23" w14:textId="77777777" w:rsidTr="00E12C60">
        <w:trPr>
          <w:trHeight w:val="3860"/>
        </w:trPr>
        <w:tc>
          <w:tcPr>
            <w:tcW w:w="9622" w:type="dxa"/>
          </w:tcPr>
          <w:p w14:paraId="23F676FF" w14:textId="77777777" w:rsidR="00AD28CC" w:rsidRPr="004F1E47" w:rsidRDefault="00AD28CC" w:rsidP="00520500">
            <w:pPr>
              <w:pStyle w:val="a4"/>
              <w:spacing w:after="240"/>
              <w:contextualSpacing w:val="0"/>
            </w:pPr>
          </w:p>
        </w:tc>
      </w:tr>
      <w:tr w:rsidR="00AD28CC" w:rsidRPr="004F1E47" w14:paraId="6BE6673F" w14:textId="77777777" w:rsidTr="00E12C60">
        <w:trPr>
          <w:trHeight w:val="3518"/>
        </w:trPr>
        <w:tc>
          <w:tcPr>
            <w:tcW w:w="9622" w:type="dxa"/>
          </w:tcPr>
          <w:p w14:paraId="473A6EB7" w14:textId="77777777" w:rsidR="00E12C60" w:rsidRPr="004F1E47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F1E47">
              <w:rPr>
                <w:rFonts w:ascii="Courier New" w:hAnsi="Courier New" w:cs="Courier New"/>
                <w:sz w:val="32"/>
                <w:szCs w:val="32"/>
              </w:rPr>
              <w:t>Авторы сценария</w:t>
            </w:r>
          </w:p>
          <w:p w14:paraId="27B63FB1" w14:textId="77777777" w:rsidR="00E12C60" w:rsidRPr="004F1E47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F1E47">
              <w:rPr>
                <w:rFonts w:ascii="Courier New" w:hAnsi="Courier New" w:cs="Courier New"/>
                <w:sz w:val="32"/>
                <w:szCs w:val="32"/>
              </w:rPr>
              <w:t>Наталья КАПУСТИНА</w:t>
            </w:r>
          </w:p>
          <w:p w14:paraId="15B641A5" w14:textId="77777777" w:rsidR="00E12C60" w:rsidRPr="004F1E47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F1E47">
              <w:rPr>
                <w:rFonts w:ascii="Courier New" w:hAnsi="Courier New" w:cs="Courier New"/>
                <w:sz w:val="32"/>
                <w:szCs w:val="32"/>
              </w:rPr>
              <w:t>Сергей КАЛЬВАРСКИЙ</w:t>
            </w:r>
          </w:p>
          <w:p w14:paraId="0C011057" w14:textId="77777777" w:rsidR="00E12C60" w:rsidRPr="004F1E47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F1E47">
              <w:rPr>
                <w:rFonts w:ascii="Courier New" w:hAnsi="Courier New" w:cs="Courier New"/>
                <w:sz w:val="32"/>
                <w:szCs w:val="32"/>
              </w:rPr>
              <w:t>при участии</w:t>
            </w:r>
          </w:p>
          <w:p w14:paraId="1FDC9254" w14:textId="77777777" w:rsidR="00AD28CC" w:rsidRPr="004F1E47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</w:rPr>
            </w:pPr>
            <w:r w:rsidRPr="004F1E47">
              <w:rPr>
                <w:rFonts w:ascii="Courier New" w:hAnsi="Courier New" w:cs="Courier New"/>
                <w:sz w:val="32"/>
                <w:szCs w:val="32"/>
              </w:rPr>
              <w:t xml:space="preserve">Михаила </w:t>
            </w:r>
            <w:proofErr w:type="spellStart"/>
            <w:r w:rsidRPr="004F1E47">
              <w:rPr>
                <w:rFonts w:ascii="Courier New" w:hAnsi="Courier New" w:cs="Courier New"/>
                <w:sz w:val="32"/>
                <w:szCs w:val="32"/>
              </w:rPr>
              <w:t>БАРКАНа</w:t>
            </w:r>
            <w:proofErr w:type="spellEnd"/>
          </w:p>
        </w:tc>
      </w:tr>
    </w:tbl>
    <w:p w14:paraId="369FF72A" w14:textId="06041067" w:rsidR="00ED150E" w:rsidRPr="006E2DB6" w:rsidRDefault="00ED150E" w:rsidP="006E2DB6">
      <w:pPr>
        <w:pStyle w:val="a4"/>
      </w:pPr>
    </w:p>
    <w:p w14:paraId="13CB8E9D" w14:textId="7E708BA9" w:rsidR="00ED150E" w:rsidRPr="004F1E47" w:rsidRDefault="00ED150E" w:rsidP="00606568">
      <w:pPr>
        <w:pStyle w:val="a4"/>
        <w:spacing w:after="240"/>
        <w:contextualSpacing w:val="0"/>
        <w:rPr>
          <w:rFonts w:eastAsiaTheme="minorHAnsi"/>
        </w:rPr>
        <w:sectPr w:rsidR="00ED150E" w:rsidRPr="004F1E47" w:rsidSect="00AD28CC">
          <w:headerReference w:type="default" r:id="rId9"/>
          <w:footerReference w:type="default" r:id="rId10"/>
          <w:pgSz w:w="11900" w:h="16840"/>
          <w:pgMar w:top="1134" w:right="1134" w:bottom="1134" w:left="1134" w:header="567" w:footer="567" w:gutter="0"/>
          <w:pgNumType w:start="1"/>
          <w:cols w:space="708"/>
          <w:docGrid w:linePitch="360"/>
        </w:sectPr>
      </w:pPr>
    </w:p>
    <w:bookmarkEnd w:id="1"/>
    <w:p w14:paraId="2A5CF0D4" w14:textId="77777777" w:rsidR="00401D67" w:rsidRDefault="00401D67" w:rsidP="00401D67">
      <w:pPr>
        <w:pStyle w:val="1"/>
        <w:pageBreakBefore/>
        <w:spacing w:before="0"/>
      </w:pPr>
      <w:r>
        <w:lastRenderedPageBreak/>
        <w:t>Серия 2</w:t>
      </w:r>
    </w:p>
    <w:p w14:paraId="4A8FBDD8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2-1. НАТ. ЛЕС.ВОЗЛЕ ЛАГЕРЯ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КОЗЫРЕВ, ДОБРОВОЛЬСКАЯ (00:43)</w:t>
      </w:r>
      <w:r w:rsidRPr="00F42BF3">
        <w:rPr>
          <w:lang w:val="ru-RU"/>
        </w:rPr>
        <w:br/>
      </w:r>
    </w:p>
    <w:p w14:paraId="0772F697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явно с тяжёлого похмелья. Идёт вдоль забора пионерского лагеря. Слушает доклад Добровольской.</w:t>
      </w:r>
    </w:p>
    <w:p w14:paraId="606AC0A4" w14:textId="77777777" w:rsidR="00401D67" w:rsidRPr="00F42BF3" w:rsidRDefault="00401D67" w:rsidP="00401D67">
      <w:pPr>
        <w:rPr>
          <w:lang w:val="ru-RU"/>
        </w:rPr>
      </w:pPr>
    </w:p>
    <w:p w14:paraId="7A6D3FD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4C3753B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Пионерлагерь “Звёздный” - самый популярный в районе, тут все местные школьники, все дачники и из Москвы приезжают тоже. Во все каникулы он вот работает. Вот здесь в заборе дыра. Через неё вчера вечером вышел покурить Андрей Гурченко, 13 лет.</w:t>
      </w:r>
    </w:p>
    <w:p w14:paraId="0193F5FE" w14:textId="77777777" w:rsidR="00401D67" w:rsidRPr="00F42BF3" w:rsidRDefault="00401D67" w:rsidP="00401D67">
      <w:pPr>
        <w:rPr>
          <w:lang w:val="ru-RU"/>
        </w:rPr>
      </w:pPr>
    </w:p>
    <w:p w14:paraId="2450C89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4A2B64D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Это откуда известно?</w:t>
      </w:r>
    </w:p>
    <w:p w14:paraId="7DC7EB8C" w14:textId="77777777" w:rsidR="00401D67" w:rsidRPr="00F42BF3" w:rsidRDefault="00401D67" w:rsidP="00401D67">
      <w:pPr>
        <w:rPr>
          <w:lang w:val="ru-RU"/>
        </w:rPr>
      </w:pPr>
    </w:p>
    <w:p w14:paraId="79A449CD" w14:textId="77777777" w:rsidR="00401D67" w:rsidRDefault="00401D67" w:rsidP="00401D67">
      <w:pPr>
        <w:ind w:left="3166"/>
      </w:pPr>
      <w:r>
        <w:rPr>
          <w:color w:val="000000"/>
        </w:rPr>
        <w:t>ДОБРОВОЛЬСКАЯ</w:t>
      </w:r>
    </w:p>
    <w:p w14:paraId="2EB025B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 я так думаю, логически. Тело нашли на поляне, ближайший к ней выход - здесь.</w:t>
      </w:r>
    </w:p>
    <w:p w14:paraId="36A310FB" w14:textId="77777777" w:rsidR="00401D67" w:rsidRPr="00F42BF3" w:rsidRDefault="00401D67" w:rsidP="00401D67">
      <w:pPr>
        <w:rPr>
          <w:lang w:val="ru-RU"/>
        </w:rPr>
      </w:pPr>
    </w:p>
    <w:p w14:paraId="28CF359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3046C0F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Хорошо, понятно. Поговорили уже с ребятами, сотрудниками? Может кто-то что-то видел-слышал?</w:t>
      </w:r>
    </w:p>
    <w:p w14:paraId="25665E10" w14:textId="77777777" w:rsidR="00401D67" w:rsidRPr="00F42BF3" w:rsidRDefault="00401D67" w:rsidP="00401D67">
      <w:pPr>
        <w:rPr>
          <w:lang w:val="ru-RU"/>
        </w:rPr>
      </w:pPr>
    </w:p>
    <w:p w14:paraId="63334F7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427CAF9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Как раз попросила всех собрать.</w:t>
      </w:r>
    </w:p>
    <w:p w14:paraId="446A385C" w14:textId="77777777" w:rsidR="00401D67" w:rsidRPr="00F42BF3" w:rsidRDefault="00401D67" w:rsidP="00401D67">
      <w:pPr>
        <w:rPr>
          <w:lang w:val="ru-RU"/>
        </w:rPr>
      </w:pPr>
    </w:p>
    <w:p w14:paraId="3A00F3D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кивает и через дыру уходит в лагерь. Козырев идёт по направлению к поляне.</w:t>
      </w:r>
    </w:p>
    <w:p w14:paraId="519777D0" w14:textId="77777777" w:rsidR="00401D67" w:rsidRPr="00F42BF3" w:rsidRDefault="00401D67" w:rsidP="00401D67">
      <w:pPr>
        <w:rPr>
          <w:lang w:val="ru-RU"/>
        </w:rPr>
      </w:pPr>
    </w:p>
    <w:p w14:paraId="3ADC584E" w14:textId="1275F8A8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2-2. НАТ. ЛЕС.ВОЗЛЕ ЛАГЕРЯ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КОЗЫРЕВ, БОКОВ, ЭКСПЕРТ, ЭКСПЕРТ 1, ЭКСПЕРТ-ФОТОГРАФ</w:t>
      </w:r>
      <w:r w:rsidR="00F42BF3">
        <w:rPr>
          <w:b/>
          <w:color w:val="000000"/>
          <w:lang w:val="ru-RU"/>
        </w:rPr>
        <w:t>, сотрудники милиции (5), понятые (2), тело Андрея Гурченко</w:t>
      </w:r>
      <w:r w:rsidRPr="00F42BF3">
        <w:rPr>
          <w:b/>
          <w:color w:val="000000"/>
          <w:lang w:val="ru-RU"/>
        </w:rPr>
        <w:t xml:space="preserve"> (02:34)</w:t>
      </w:r>
      <w:r w:rsidRPr="00F42BF3">
        <w:rPr>
          <w:lang w:val="ru-RU"/>
        </w:rPr>
        <w:br/>
      </w:r>
    </w:p>
    <w:p w14:paraId="323477D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На поляне много милиции, машины, люди. Всё оцеплено, в траве мы видим тело. Над ним склонился Эксперт, рядом - понятые и Боков. Мальчик лежит плашмя, в неестественной позе. У него спущены шорты и… отсутствует голова. Боков внимательно рассматривает тело, Козырев жмёт ему руку.</w:t>
      </w:r>
    </w:p>
    <w:p w14:paraId="21E61BDE" w14:textId="77777777" w:rsidR="00401D67" w:rsidRPr="00F42BF3" w:rsidRDefault="00401D67" w:rsidP="00401D67">
      <w:pPr>
        <w:rPr>
          <w:lang w:val="ru-RU"/>
        </w:rPr>
      </w:pPr>
    </w:p>
    <w:p w14:paraId="13C7E64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6DAB27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Причину смерти пока точно не знаю. Изнасилован. Могу предположить, что смерть наступила 5-6 часов назад, то есть около полуночи.</w:t>
      </w:r>
    </w:p>
    <w:p w14:paraId="3EFE9784" w14:textId="77777777" w:rsidR="00401D67" w:rsidRPr="00F42BF3" w:rsidRDefault="00401D67" w:rsidP="00401D67">
      <w:pPr>
        <w:rPr>
          <w:lang w:val="ru-RU"/>
        </w:rPr>
      </w:pPr>
    </w:p>
    <w:p w14:paraId="480773A7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Эксперт кивает.</w:t>
      </w:r>
    </w:p>
    <w:p w14:paraId="60EC9932" w14:textId="77777777" w:rsidR="00401D67" w:rsidRPr="00F42BF3" w:rsidRDefault="00401D67" w:rsidP="00401D67">
      <w:pPr>
        <w:rPr>
          <w:lang w:val="ru-RU"/>
        </w:rPr>
      </w:pPr>
    </w:p>
    <w:p w14:paraId="6FBDF09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lastRenderedPageBreak/>
        <w:t>БОКОВ</w:t>
      </w:r>
    </w:p>
    <w:p w14:paraId="64C40AD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Анатомические навыки у него точно есть, но смотри… голова не отсечена, а именно отрезана. Не с первого раза. Смотри, какие края неровные. Может, это было резкое решение и у него не было ни топора, ни другого подходящего орудия. Ну, то бишь, он пока не планирует, действует импульсивно.</w:t>
      </w:r>
    </w:p>
    <w:p w14:paraId="4FE03A8F" w14:textId="77777777" w:rsidR="00401D67" w:rsidRPr="00F42BF3" w:rsidRDefault="00401D67" w:rsidP="00401D67">
      <w:pPr>
        <w:rPr>
          <w:lang w:val="ru-RU"/>
        </w:rPr>
      </w:pPr>
    </w:p>
    <w:p w14:paraId="68336E1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1813690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У некоторых рептилий или у черепах мозг живёт в отрезанной голове ещё несколько дней.</w:t>
      </w:r>
    </w:p>
    <w:p w14:paraId="3BB046D8" w14:textId="77777777" w:rsidR="00401D67" w:rsidRPr="00F42BF3" w:rsidRDefault="00401D67" w:rsidP="00401D67">
      <w:pPr>
        <w:rPr>
          <w:lang w:val="ru-RU"/>
        </w:rPr>
      </w:pPr>
    </w:p>
    <w:p w14:paraId="749AB37E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странно смотрит на Козырева.</w:t>
      </w:r>
    </w:p>
    <w:p w14:paraId="6DE4DF9B" w14:textId="77777777" w:rsidR="00401D67" w:rsidRPr="00F42BF3" w:rsidRDefault="00401D67" w:rsidP="00401D67">
      <w:pPr>
        <w:rPr>
          <w:lang w:val="ru-RU"/>
        </w:rPr>
      </w:pPr>
    </w:p>
    <w:p w14:paraId="006340D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ABA16A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Пиздец, Валера, у тебя у самого мозг работает как у рептилии.</w:t>
      </w:r>
    </w:p>
    <w:p w14:paraId="5003A2CA" w14:textId="77777777" w:rsidR="00401D67" w:rsidRPr="00F42BF3" w:rsidRDefault="00401D67" w:rsidP="00401D67">
      <w:pPr>
        <w:rPr>
          <w:lang w:val="ru-RU"/>
        </w:rPr>
      </w:pPr>
    </w:p>
    <w:p w14:paraId="3689085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уходит, идёт по тропинке, замечает сломанную ветку, сходит с дорожки, вглядывается и наконец видит на пне свёрток овальной формы. По форме свёртка мы понимаем, что в нем - голова Гурченко, но саму голову не видим. Козырев говорит в рацию.</w:t>
      </w:r>
    </w:p>
    <w:p w14:paraId="42127741" w14:textId="77777777" w:rsidR="00401D67" w:rsidRPr="00F42BF3" w:rsidRDefault="00401D67" w:rsidP="00401D67">
      <w:pPr>
        <w:rPr>
          <w:lang w:val="ru-RU"/>
        </w:rPr>
      </w:pPr>
    </w:p>
    <w:p w14:paraId="5975DD8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19C0EAAD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(в рацию)</w:t>
      </w:r>
    </w:p>
    <w:p w14:paraId="18F7A5C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Свёрток размером 40 на 40 сантиметров, при визуальном осмотре -</w:t>
      </w:r>
      <w:r>
        <w:rPr>
          <w:color w:val="000000"/>
        </w:rPr>
        <w:t> </w:t>
      </w:r>
      <w:r w:rsidRPr="00F42BF3">
        <w:rPr>
          <w:color w:val="000000"/>
          <w:lang w:val="ru-RU"/>
        </w:rPr>
        <w:t>рубашка, пропитанная кровью.</w:t>
      </w:r>
    </w:p>
    <w:p w14:paraId="6F9F55DF" w14:textId="77777777" w:rsidR="00401D67" w:rsidRPr="00F42BF3" w:rsidRDefault="00401D67" w:rsidP="00401D67">
      <w:pPr>
        <w:rPr>
          <w:lang w:val="ru-RU"/>
        </w:rPr>
      </w:pPr>
    </w:p>
    <w:p w14:paraId="4EAE4E0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внимательно рассматривает голову, записывает в блокнот. Подходит Боков, Эксперт, милиционеры.</w:t>
      </w:r>
    </w:p>
    <w:p w14:paraId="0FF3A8A0" w14:textId="77777777" w:rsidR="00401D67" w:rsidRPr="00F42BF3" w:rsidRDefault="00401D67" w:rsidP="00401D67">
      <w:pPr>
        <w:rPr>
          <w:lang w:val="ru-RU"/>
        </w:rPr>
      </w:pPr>
    </w:p>
    <w:p w14:paraId="1198CC4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2DE29F6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Ну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, Валера,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тебе говорит голова?</w:t>
      </w:r>
    </w:p>
    <w:p w14:paraId="6A0B29A8" w14:textId="77777777" w:rsidR="00401D67" w:rsidRPr="00F42BF3" w:rsidRDefault="00401D67" w:rsidP="00401D67">
      <w:pPr>
        <w:rPr>
          <w:lang w:val="ru-RU"/>
        </w:rPr>
      </w:pPr>
    </w:p>
    <w:p w14:paraId="494A050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37B0703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Что преступник хотел забрать её с собой, как трофей. Но чего-то испугался и выбросил.</w:t>
      </w:r>
    </w:p>
    <w:p w14:paraId="06CE5D3B" w14:textId="77777777" w:rsidR="00401D67" w:rsidRPr="00F42BF3" w:rsidRDefault="00401D67" w:rsidP="00401D67">
      <w:pPr>
        <w:rPr>
          <w:lang w:val="ru-RU"/>
        </w:rPr>
      </w:pPr>
    </w:p>
    <w:p w14:paraId="35DB531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3A0F44B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кто потом её водрузил на этот постамент?</w:t>
      </w:r>
    </w:p>
    <w:p w14:paraId="76CCE704" w14:textId="77777777" w:rsidR="00401D67" w:rsidRPr="00F42BF3" w:rsidRDefault="00401D67" w:rsidP="00401D67">
      <w:pPr>
        <w:rPr>
          <w:lang w:val="ru-RU"/>
        </w:rPr>
      </w:pPr>
    </w:p>
    <w:p w14:paraId="2DC774E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57DD4DE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Он только-только входит во вкус. И сам толком не знает, что ему делать. Поэтому и резал спонтанно, как ты уже заметил. И голову сначала взял, а потом оставил. Он только перешёл эту грань, </w:t>
      </w:r>
      <w:r w:rsidRPr="00F42BF3">
        <w:rPr>
          <w:color w:val="000000"/>
          <w:lang w:val="ru-RU"/>
        </w:rPr>
        <w:lastRenderedPageBreak/>
        <w:t>за которой он царь и бог. И будет заходить всё дальше и дальше. Я думаю, скоро у него появится какой-то свой стиль, который поможет нам составить психологический портрет, по которому мы его вычислим.</w:t>
      </w:r>
    </w:p>
    <w:p w14:paraId="6003BF9C" w14:textId="77777777" w:rsidR="00401D67" w:rsidRPr="00F42BF3" w:rsidRDefault="00401D67" w:rsidP="00401D67">
      <w:pPr>
        <w:rPr>
          <w:lang w:val="ru-RU"/>
        </w:rPr>
      </w:pPr>
    </w:p>
    <w:p w14:paraId="0ADAB23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02F2D89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Может, у вас там в прокуратуре СССР есть секретная база психологических портретов всех граждан? </w:t>
      </w:r>
      <w:proofErr w:type="spellStart"/>
      <w:proofErr w:type="gramStart"/>
      <w:r w:rsidRPr="00F42BF3">
        <w:rPr>
          <w:color w:val="000000"/>
          <w:lang w:val="ru-RU"/>
        </w:rPr>
        <w:t>Тада</w:t>
      </w:r>
      <w:proofErr w:type="spellEnd"/>
      <w:proofErr w:type="gramEnd"/>
      <w:r w:rsidRPr="00F42BF3">
        <w:rPr>
          <w:color w:val="000000"/>
          <w:lang w:val="ru-RU"/>
        </w:rPr>
        <w:t xml:space="preserve"> конечно. Так ты рассказал бы.</w:t>
      </w:r>
    </w:p>
    <w:p w14:paraId="396B198E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(пауза)</w:t>
      </w:r>
    </w:p>
    <w:p w14:paraId="5CC01F2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И так понятно, что надо искать среди врачей, мясников, патологоанатомов, всех, </w:t>
      </w:r>
      <w:proofErr w:type="spellStart"/>
      <w:r w:rsidRPr="00F42BF3">
        <w:rPr>
          <w:color w:val="000000"/>
          <w:lang w:val="ru-RU"/>
        </w:rPr>
        <w:t>хто</w:t>
      </w:r>
      <w:proofErr w:type="spellEnd"/>
      <w:r w:rsidRPr="00F42BF3">
        <w:rPr>
          <w:color w:val="000000"/>
          <w:lang w:val="ru-RU"/>
        </w:rPr>
        <w:t xml:space="preserve"> может резать. Ну и смотреть, </w:t>
      </w:r>
      <w:proofErr w:type="spellStart"/>
      <w:r w:rsidRPr="00F42BF3">
        <w:rPr>
          <w:color w:val="000000"/>
          <w:lang w:val="ru-RU"/>
        </w:rPr>
        <w:t>хто</w:t>
      </w:r>
      <w:proofErr w:type="spellEnd"/>
      <w:r w:rsidRPr="00F42BF3">
        <w:rPr>
          <w:color w:val="000000"/>
          <w:lang w:val="ru-RU"/>
        </w:rPr>
        <w:t xml:space="preserve"> не в себе. Вот тебе и портрет. А научный труд хочешь написать - так уйди с дела и пиши.</w:t>
      </w:r>
    </w:p>
    <w:p w14:paraId="5176E47E" w14:textId="77777777" w:rsidR="00401D67" w:rsidRPr="00F42BF3" w:rsidRDefault="00401D67" w:rsidP="00401D67">
      <w:pPr>
        <w:rPr>
          <w:lang w:val="ru-RU"/>
        </w:rPr>
      </w:pPr>
    </w:p>
    <w:p w14:paraId="592895C1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Сплёвывает.</w:t>
      </w:r>
    </w:p>
    <w:p w14:paraId="0506011B" w14:textId="77777777" w:rsidR="00401D67" w:rsidRPr="00F42BF3" w:rsidRDefault="00401D67" w:rsidP="00401D67">
      <w:pPr>
        <w:rPr>
          <w:lang w:val="ru-RU"/>
        </w:rPr>
      </w:pPr>
    </w:p>
    <w:p w14:paraId="5265232D" w14:textId="431D6D3E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2-3. ИНТ. ПИОНЕРЛАГЕРЬ.АКТОВЫЙ ЗАЛ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ДИРЕКТОР ПИОНЕРЛАГЕРЯ</w:t>
      </w:r>
      <w:r w:rsidR="00F42BF3">
        <w:rPr>
          <w:b/>
          <w:color w:val="000000"/>
          <w:lang w:val="ru-RU"/>
        </w:rPr>
        <w:t>, девочка, мальчик 1, мальчик 2, дети из пионерлагеря (17)</w:t>
      </w:r>
      <w:r w:rsidRPr="00F42BF3">
        <w:rPr>
          <w:b/>
          <w:color w:val="000000"/>
          <w:lang w:val="ru-RU"/>
        </w:rPr>
        <w:t xml:space="preserve"> (01:09)</w:t>
      </w:r>
      <w:r w:rsidRPr="00F42BF3">
        <w:rPr>
          <w:lang w:val="ru-RU"/>
        </w:rPr>
        <w:br/>
      </w:r>
    </w:p>
    <w:p w14:paraId="0D03624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Директор пионерлагеря и Добровольская проводят собрание с детьми.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ПИОНЕРЛАГЕРЯ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Ребята, успокойтесь, пожалуйста. Сейчас надо внимательно послушать Наталью Владимировну, а потом всё обсудите.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Утирает слезы.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Здравствуйте, ребята. Расскажите мне, пожалуйста, немного про Андрея. Кто с ним дружил?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ДЕВОЧКА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 никто с ним не дружил. Он сам по себе был.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МАЛЬЧИК 1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Неправда, я с ним дружил. А ты просто ему простить не можешь, что он тебе сигареты не давал. Нормальный он был!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Тебя как зовут?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МАЛЬЧИК 1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Сергей.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Скажи, когда ты последний раз видел Андрея?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МАЛЬЧИК 1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На полднике. Он бутерброд с маслом есть не стал, а в салфетку завернул и в карман положил. Я его спросил, почему. Он сказал, что щенка пойдёт кормить.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ДЕВОЧКА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 врал он всё про щенка, не было никакого щенка у него. Ты хоть раз видел?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МАЛЬЧИК 2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Мне Игорь говорил, что тут в лесу мужик один живёт и у него можно на еду сигареты выменять.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Игорь есть сейчас здесь?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Все оглядываются друг на друга, Игоря нет.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 тревожно оглядывается на Директора.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ПИОНЕРЛАГЕРЯ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Как фамилия Игоря?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МАЛЬЧИК 2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 Игорь, с Николиной горы.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 ошарашена.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ПИОНЕРЛАГЕРЯ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Это не наш мальчик, у нас такого нет. Кто-нибудь знает адрес?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Таких совпадений не </w:t>
      </w:r>
      <w:proofErr w:type="spellStart"/>
      <w:proofErr w:type="gramStart"/>
      <w:r w:rsidRPr="00F42BF3">
        <w:rPr>
          <w:color w:val="000000"/>
          <w:lang w:val="ru-RU"/>
        </w:rPr>
        <w:t>бывает.Я</w:t>
      </w:r>
      <w:proofErr w:type="spellEnd"/>
      <w:proofErr w:type="gramEnd"/>
      <w:r w:rsidRPr="00F42BF3">
        <w:rPr>
          <w:color w:val="000000"/>
          <w:lang w:val="ru-RU"/>
        </w:rPr>
        <w:t xml:space="preserve"> найду.</w:t>
      </w:r>
    </w:p>
    <w:p w14:paraId="55DEB521" w14:textId="77777777" w:rsidR="00401D67" w:rsidRPr="00F42BF3" w:rsidRDefault="00401D67" w:rsidP="00401D67">
      <w:pPr>
        <w:rPr>
          <w:lang w:val="ru-RU"/>
        </w:rPr>
      </w:pPr>
    </w:p>
    <w:p w14:paraId="5BD7A3AE" w14:textId="761664B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2-4. НАТ. ЛЕС.ОЦЕПЛЕНИЕ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ЭКСПЕРТ, ЭКСПЕРТ 1, ЭКСПЕРТ-ФОТОГРАФ, МАМА ГУРЧЕНКО</w:t>
      </w:r>
      <w:r w:rsidR="00F42BF3">
        <w:rPr>
          <w:b/>
          <w:color w:val="000000"/>
          <w:lang w:val="ru-RU"/>
        </w:rPr>
        <w:t>, каскадер-милиционер 11, зеваки (5), сотрудники милиции (10), тело Андрея Гурченко</w:t>
      </w:r>
      <w:r w:rsidRPr="00F42BF3">
        <w:rPr>
          <w:b/>
          <w:color w:val="000000"/>
          <w:lang w:val="ru-RU"/>
        </w:rPr>
        <w:t xml:space="preserve"> (00:27)</w:t>
      </w:r>
      <w:r w:rsidRPr="00F42BF3">
        <w:rPr>
          <w:lang w:val="ru-RU"/>
        </w:rPr>
        <w:br/>
      </w:r>
    </w:p>
    <w:p w14:paraId="7AAF2B3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Милиция оцепила место преступления, но толпа зевак становится всё больше. Через кордон пытается прорваться МАМА ГУРЧЕНКО (40).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МАМА ГУРЧЕНКО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Мне нужно туда пройти. Пропустите меня.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МИЛИЦИОНЕР 11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 положено.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МАМА ГУРЧЕНКО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Там мой сын. Мне нужно туда.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МИЛИЦИОНЕР 11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Отойдите за оцепление. Вам туда нельзя.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Женщина с размаху бьёт Милиционера 11 кулаком по лицу. Несколько сотрудников бросаются к ней, пытаются скрутить, но не могут справиться с яростью матери.</w:t>
      </w:r>
    </w:p>
    <w:p w14:paraId="2D1ACBFB" w14:textId="77777777" w:rsidR="00401D67" w:rsidRPr="00F42BF3" w:rsidRDefault="00401D67" w:rsidP="00401D67">
      <w:pPr>
        <w:rPr>
          <w:lang w:val="ru-RU"/>
        </w:rPr>
      </w:pPr>
    </w:p>
    <w:p w14:paraId="781029BB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2-5. НАТ. ШОССЕ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МАЛЬЦЕВА, ИГОРЬ (00:08)</w:t>
      </w:r>
      <w:r w:rsidRPr="00F42BF3">
        <w:rPr>
          <w:lang w:val="ru-RU"/>
        </w:rPr>
        <w:br/>
      </w:r>
    </w:p>
    <w:p w14:paraId="1F1DEB10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По утреннему Рублевскому шоссе, напоминающему извилистые дороги Швейцарии, едет автомобиль. Внезапно резко виляет и останавливается на обочине.</w:t>
      </w:r>
    </w:p>
    <w:p w14:paraId="59CF8FAA" w14:textId="77777777" w:rsidR="00401D67" w:rsidRPr="00F42BF3" w:rsidRDefault="00401D67" w:rsidP="00401D67">
      <w:pPr>
        <w:rPr>
          <w:lang w:val="ru-RU"/>
        </w:rPr>
      </w:pPr>
    </w:p>
    <w:p w14:paraId="0AC75835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2-6. НАТ. АВТОМОБИЛЬ МАЛЬЦЕВЫХ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МАЛЬЦЕВА, ИГОРЬ (00:36)</w:t>
      </w:r>
      <w:r w:rsidRPr="00F42BF3">
        <w:rPr>
          <w:lang w:val="ru-RU"/>
        </w:rPr>
        <w:br/>
      </w:r>
    </w:p>
    <w:p w14:paraId="1C8FAED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В машине - Мальцева и Игорь. Мама закуривает и поворачивается к сыну.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Игорь, ты должен понять: ты - ребёнок. Ты совершенно не обязан заниматься работой милиции. Это в книжках Дядя Степа - милиционер добрый. А в жизни им нельзя доверять. Мы сейчас туда приедем - ты будешь молчать, а я сама со всем разберусь.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буду говорить правду.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Нет, ты просто будешь кивать головой. Иначе забудь про свои фильмы и бинокль, и комету, и конюшню. Так понятно?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кивает головой.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голодный.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прости.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Смотрит в зеркало, поправляет идеальный макияж.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Мы быстро сейчас скажем, что ничего не знаем, вернёмся домой и нормально поедим. Подожди, может в бардачке яблоко есть.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Открывает бардачок. Бросает яблоко Игорю.</w:t>
      </w:r>
    </w:p>
    <w:p w14:paraId="4F34244F" w14:textId="77777777" w:rsidR="00401D67" w:rsidRPr="00F42BF3" w:rsidRDefault="00401D67" w:rsidP="00401D67">
      <w:pPr>
        <w:rPr>
          <w:lang w:val="ru-RU"/>
        </w:rPr>
      </w:pPr>
    </w:p>
    <w:p w14:paraId="1E61C43E" w14:textId="3DCE150C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2-7. НАТ. ЛЕС.ВОЗЛЕ ЛАГЕРЯ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КОЗЫРЕВ, БОКОВ, ДОБРОВОЛЬСКАЯ, ХВАН, МАМА ГУРЧЕНКО</w:t>
      </w:r>
      <w:r w:rsidR="00A63887">
        <w:rPr>
          <w:b/>
          <w:color w:val="000000"/>
          <w:lang w:val="ru-RU"/>
        </w:rPr>
        <w:t>, сотрудники милиции (4)</w:t>
      </w:r>
      <w:r w:rsidRPr="00F42BF3">
        <w:rPr>
          <w:b/>
          <w:color w:val="000000"/>
          <w:lang w:val="ru-RU"/>
        </w:rPr>
        <w:t xml:space="preserve"> (02:06)</w:t>
      </w:r>
      <w:r w:rsidRPr="00F42BF3">
        <w:rPr>
          <w:lang w:val="ru-RU"/>
        </w:rPr>
        <w:br/>
      </w:r>
    </w:p>
    <w:p w14:paraId="27B2345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разговаривает с мамой погибшего мальчика. Женщина явно тяжело переживает случившееся: она напряжена, скована, её знобит, дышит прерывисто, периодически пытается судорожно вдохнуть.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Татьяна Николаевна, примите наши соболезнования.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МАМА ГУРЧЕНКО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Да, спасибо… ну чего уж соболезнования… Я сильная. Я Андрея сама подняла, у меня коллектив 30 человек в подчинении, я железная баба… просто пустите меня к сыну.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Скажите, ваш сын был знаком с Андреем Пановым? Не помните такого?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Мать смотрит на свои руки и никак не может унять дрожь.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МАМА ГУРЧЕНКО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Нет, такого друга нет у Андрея. Ну или я не знаю.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может у него появились в последнее время какие-то новые друзья? Или компания? Может, он как-то изменился?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Мама Гурченко отрицательно качает головой.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МАМА ГУРЧЕНКО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Нет… Или я не знаю? Я сейчас понимаю, что я совсем про него ничего не знаю… Всё нормально? Всё нормально. В школе нормально? Нормально. Обед на столе, я на работу… Так и жили…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 матери начинает трястись подбородок, она резко вытирает слезы, как будто стыдясь их. Добровольская обнимает мать за плечи.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Татьяна Николаевна, миленькая. Я вас как мать очень понимаю. Ну вы же как лучше хотели, работали, чтоб у него всё было… А как ещё?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Мать растерянно смотрит на неё. Добровольская гладит её по руке.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МАМА ГУРЧЕНКО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Неделю назад я нашла у него нож. Такой, знаете, с разноцветной </w:t>
      </w:r>
      <w:r w:rsidRPr="00F42BF3">
        <w:rPr>
          <w:color w:val="000000"/>
          <w:lang w:val="ru-RU"/>
        </w:rPr>
        <w:lastRenderedPageBreak/>
        <w:t>ручкой, как зэки делают. Я спрашивала - откуда, говорит, взял поиграть. Я не спросила, у кого. Сказала, чтоб немедленно вернул. И больше ножа этого не видела. Ну я и не искала особо.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Мать внезапно начинает сильно кашлять. Как будто выплёвывает горе, задыхается. Боков оборачивается к сотрудникам.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Воды принеси, быстро!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Сотрудник убегает. Мать отрицательно машет рукой, мол, всё в порядке.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МАМА ГУРЧЕНКО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могу его увидеть?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Да, конечно.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Сотрудник приносит стакан воды (бутылку Боржоми???) Мать пьёт. Боков делает знак </w:t>
      </w:r>
      <w:proofErr w:type="spellStart"/>
      <w:r w:rsidRPr="00F42BF3">
        <w:rPr>
          <w:color w:val="000000"/>
          <w:lang w:val="ru-RU"/>
        </w:rPr>
        <w:t>Хвану</w:t>
      </w:r>
      <w:proofErr w:type="spellEnd"/>
      <w:r w:rsidRPr="00F42BF3">
        <w:rPr>
          <w:color w:val="000000"/>
          <w:lang w:val="ru-RU"/>
        </w:rPr>
        <w:t>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ХВАН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Давайте я вас отвезу, чтобы вы могли увидеть сына.</w:t>
      </w:r>
      <w:r w:rsidRPr="00F42BF3">
        <w:rPr>
          <w:lang w:val="ru-RU"/>
        </w:rPr>
        <w:br/>
      </w:r>
      <w:proofErr w:type="spellStart"/>
      <w:r w:rsidRPr="00F42BF3">
        <w:rPr>
          <w:color w:val="000000"/>
          <w:lang w:val="ru-RU"/>
        </w:rPr>
        <w:t>Хван</w:t>
      </w:r>
      <w:proofErr w:type="spellEnd"/>
      <w:r w:rsidRPr="00F42BF3">
        <w:rPr>
          <w:color w:val="000000"/>
          <w:lang w:val="ru-RU"/>
        </w:rPr>
        <w:t xml:space="preserve"> поддерживает её под руку и ведёт к машине.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(Бокову)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Без головы хочешь опознавать?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Пока да, там разберёмся.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Это бесчеловечно.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вы вспомните, Наталья, как по закону проводится опознание, если тело расчленено?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Всё должно лежать отдельно.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Все </w:t>
      </w:r>
      <w:proofErr w:type="spellStart"/>
      <w:r w:rsidRPr="00F42BF3">
        <w:rPr>
          <w:color w:val="000000"/>
          <w:lang w:val="ru-RU"/>
        </w:rPr>
        <w:t>замолкают.Смотрят</w:t>
      </w:r>
      <w:proofErr w:type="spellEnd"/>
      <w:r w:rsidRPr="00F42BF3">
        <w:rPr>
          <w:color w:val="000000"/>
          <w:lang w:val="ru-RU"/>
        </w:rPr>
        <w:t>, как мама Гурченко долго садится в машину.</w:t>
      </w:r>
    </w:p>
    <w:p w14:paraId="7A8E17A9" w14:textId="77777777" w:rsidR="00401D67" w:rsidRPr="00F42BF3" w:rsidRDefault="00401D67" w:rsidP="00401D67">
      <w:pPr>
        <w:rPr>
          <w:lang w:val="ru-RU"/>
        </w:rPr>
      </w:pPr>
    </w:p>
    <w:p w14:paraId="382EA17C" w14:textId="1EB8FA09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2-8. НАТ. ЛЕС.ВОЗЛЕ ЛАГЕРЯ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КОЗЫРЕВ, БОКОВ, ДОБРОВОЛЬСКАЯ, ЭКСПЕРТ 1, ЭКСПЕРТ-ФОТОГРАФ, ИГОРЬ, МАЛЬЦЕВА</w:t>
      </w:r>
      <w:r w:rsidR="00A63887">
        <w:rPr>
          <w:b/>
          <w:color w:val="000000"/>
          <w:lang w:val="ru-RU"/>
        </w:rPr>
        <w:t>, сотрудники милиции (4)</w:t>
      </w:r>
      <w:r w:rsidRPr="00F42BF3">
        <w:rPr>
          <w:b/>
          <w:color w:val="000000"/>
          <w:lang w:val="ru-RU"/>
        </w:rPr>
        <w:t xml:space="preserve"> (02:57)</w:t>
      </w:r>
      <w:r w:rsidRPr="00F42BF3">
        <w:rPr>
          <w:lang w:val="ru-RU"/>
        </w:rPr>
        <w:br/>
      </w:r>
    </w:p>
    <w:p w14:paraId="6FF5EBE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Игорь смотрит по сторонам, где эксперты фотографируют, ставят отметки, всё это вызывает у него искренний интерес, он буквально идёт с открытым ртом. Подходят к следователям.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 курит, стряхивает пепел в пустую пачку.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О! </w:t>
      </w:r>
      <w:proofErr w:type="spellStart"/>
      <w:r w:rsidRPr="00F42BF3">
        <w:rPr>
          <w:color w:val="000000"/>
          <w:lang w:val="ru-RU"/>
        </w:rPr>
        <w:t>Игорян</w:t>
      </w:r>
      <w:proofErr w:type="spellEnd"/>
      <w:r w:rsidRPr="00F42BF3">
        <w:rPr>
          <w:color w:val="000000"/>
          <w:lang w:val="ru-RU"/>
        </w:rPr>
        <w:t>, привет. Опять ты?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Мальцев, наш свидетель.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Был бы ты взрослым, я б тебя уже арестовал. Потому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так не бывает!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пожимает плечами смущённо, Боков протягивает Игорю руку и жмёт её.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Спасибо, что пришли. Вы нам очень поможете. Давайте начнём.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Ветра нет и дым от сигарет висит в солнечном луче густыми кольцами.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 вас здесь так накурено, что ребёнку вредно находиться в вашем окружении.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молчит. Боков гасит сигарету.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Мама, я понимаю,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вы нервничаете.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Обращается к Игорю.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Игорь, мы будем задавать тебе вопросы, а ты должен говорить правду. Честно. Лады?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Да-да, а иначе они потом тебя посадят в тюрьму за дачу ложных показаний. Видишь, даже не предупреждают, чтоб потом на тебя давить.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Мария Николаевна, ребёнка не предупреждают об ответственности и не привлекают, мы все стараемся, чтобы Игорю было как можно спокойнее. А вы как будто назло.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Давайте по существу. У меня ребёнок голодный, между прочим.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Игорь, ты говорил ребятам про человека, у которого в лесу можно поменять сигареты на еду?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кивает.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Какие сигареты? Ему 10 лет!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Ты этого человека видел когда-нибудь?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кивает.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Когда это было?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открывает рот, но Мальцева перебивает его.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Игорь, мы договаривались.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растерян.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Игорь, мама у тебя очень хорошая, но соображает плохо. А ты хорошо. Рассказывай.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(резко переходит на крик)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в генпрокуратуру буду жаловаться!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и есть генпрокуратура!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могу показать.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идёт к дыре в заборе, пролезает внутрь.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Вчера я следил за Андреем, чтобы посмотреть, как он будет меняться на сигареты. Он пролез в этот выход.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про мужика это он тебе говорил?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кивает. Вылезает из дыры обратно, цепляется футболкой за кусок рабицы, торчащий в лазе.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тут также зацепился и Андрея потерял.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Так.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вылезает. Смотрит.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 я пошёл по тропинке этой. И потом услышал, как Андрей стал кого-то звать. Я думал вдруг собаку? Пошёл быстрее, чтоб не пропустить. И где-то вон там вон увидел их.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Их — это кого?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Андрея и мужика какого-то.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он какого роста был?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на секунду задумывается.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Такого же как Андрей.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Ты уверен? Подумай хорошо, а то тебе и Панов великаном казался.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Уверен.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одет во что был?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 куртку с капюшоном.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Какого цвета?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Синего. Я стал в бинокль смотреть на них, мужик оглянулся вот так.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Показывает, как человек поворачивается и как будто курит.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подумал, что он меня заметит и отстал, и в лагерь пошёл.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припомни, пожалуйста, как он его звал?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Как-то странно, как собаку. Не могу вспомнить.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Барбос? Шарик?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Шерсть?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запрещаю сыну с вами разговаривать!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Такого права у вас нет.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как будто разочарован. И Игорь видит это.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Это всё, что ты видел? Больше ничего не запомнил?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ещё в другой раз видел, что у Андрея тут тайник был. Только я не смог залезть. Вон там на дереве, в дупле.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Точно? Или может надо где-то у бронзовой птицы голову повернуть и там кнопка?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Игорь, ситуация очень серьёзная. Если ты что-то выдумываешь - мы поймём.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смотрит на него изумлённо.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никогда не вру. Потому что врут только слабаки.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 общем, если я сейчас вот на эту ветку подтянусь и туда доползу, а там ничего не будет - получишь леща.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Честное слово!</w:t>
      </w:r>
    </w:p>
    <w:p w14:paraId="48673523" w14:textId="77777777" w:rsidR="00401D67" w:rsidRPr="00F42BF3" w:rsidRDefault="00401D67" w:rsidP="00401D67">
      <w:pPr>
        <w:rPr>
          <w:lang w:val="ru-RU"/>
        </w:rPr>
      </w:pPr>
    </w:p>
    <w:p w14:paraId="3A6E5941" w14:textId="5E977C14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2-8-А. НАТ. ЛЕС.ВОЗЛЕ ЛАГЕРЯ УТРО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КОЗЫРЕВ, ДОБРОВОЛЬСКАЯ, ЭКСПЕРТ, ЭКСПЕРТ 1, ЭКСПЕРТ-ФОТОГРАФ, ИГОРЬ, МАЛЬЦЕВА</w:t>
      </w:r>
      <w:r w:rsidR="00A63887">
        <w:rPr>
          <w:b/>
          <w:color w:val="000000"/>
          <w:lang w:val="ru-RU"/>
        </w:rPr>
        <w:t>, сотрудник, сотрудники милиции (4)</w:t>
      </w:r>
      <w:r w:rsidRPr="00F42BF3">
        <w:rPr>
          <w:b/>
          <w:color w:val="000000"/>
          <w:lang w:val="ru-RU"/>
        </w:rPr>
        <w:t xml:space="preserve"> (00:54)</w:t>
      </w:r>
      <w:r w:rsidRPr="00F42BF3">
        <w:rPr>
          <w:lang w:val="ru-RU"/>
        </w:rPr>
        <w:br/>
      </w:r>
    </w:p>
    <w:p w14:paraId="3662EEC7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лезет на дерево. Шарит среди веток. Ничего. Перелезает на другую ветку, находит дупло. Заглядывает в него. Вынимает из кармана пачку сигарет, снимает целлофан и, используя его как перчатку, засовывает руку в дупло. Ничего.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proofErr w:type="spellStart"/>
      <w:r w:rsidRPr="00F42BF3">
        <w:rPr>
          <w:color w:val="000000"/>
          <w:lang w:val="ru-RU"/>
        </w:rPr>
        <w:t>Игорян</w:t>
      </w:r>
      <w:proofErr w:type="spellEnd"/>
      <w:r w:rsidRPr="00F42BF3">
        <w:rPr>
          <w:color w:val="000000"/>
          <w:lang w:val="ru-RU"/>
        </w:rPr>
        <w:t>, я ща спущусь… ну ты понял.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Закуривает.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Валер, может собаку сюда запустим? На верёвке поднимем и пусть посмотрит?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КОЗЫРЕВ(ЗК)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 пролезет.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ещё раз засовывает руку в дупло, шарит, вытаскивает финку и пачку сигарет, замотанные в изоленту.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Вынимает сигареты и финку с разноцветной ручкой. Спускается вниз. Спрыгивает. Весь красный.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Хитрый пацан, приклеил изолентой.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(пауза)</w:t>
      </w:r>
      <w:r w:rsidRPr="00F42BF3">
        <w:rPr>
          <w:lang w:val="ru-RU"/>
        </w:rPr>
        <w:br/>
      </w:r>
      <w:proofErr w:type="spellStart"/>
      <w:proofErr w:type="gramStart"/>
      <w:r w:rsidRPr="00F42BF3">
        <w:rPr>
          <w:color w:val="000000"/>
          <w:lang w:val="ru-RU"/>
        </w:rPr>
        <w:t>Ох,бля</w:t>
      </w:r>
      <w:proofErr w:type="spellEnd"/>
      <w:proofErr w:type="gramEnd"/>
      <w:r w:rsidRPr="00F42BF3">
        <w:rPr>
          <w:color w:val="000000"/>
          <w:lang w:val="ru-RU"/>
        </w:rPr>
        <w:t>. Чуть не помер.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 что вы себе позволяете?! Материтесь при ребёнке!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не обращает внимания на мать, показывает Игорю финку.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МАЛЬЦЕВА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Игорь, пойдём отсюда.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свирепеет. Берёт мать за локоть.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Пройдёмте со мной.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Тон следователя не оставляет сомнений: шутки кончились.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маме покажу кое-что, а тебя тётя Наташа с дядей Валерой подвезут.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Обращается уже к Козыреву.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В отделе встретимся.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Буквально тащит мать Игоря к оцеплению, её каблуки увязают в земле, она вырывает руку и злится. Добровольская вынимает из сумки пирожок, протягивает Игорю.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 повидлом будешь?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кивает.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Спасибо.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Подходит сотрудник.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Наталья Владимировна, Панов сбежал из больницы.</w:t>
      </w:r>
    </w:p>
    <w:p w14:paraId="0C6F0BCF" w14:textId="77777777" w:rsidR="00401D67" w:rsidRPr="00F42BF3" w:rsidRDefault="00401D67" w:rsidP="00401D67">
      <w:pPr>
        <w:rPr>
          <w:lang w:val="ru-RU"/>
        </w:rPr>
      </w:pPr>
    </w:p>
    <w:p w14:paraId="1B24AA91" w14:textId="30BAE57D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2-9. ИНТ. МОРГ.ПРОЗЕКТОРСКАЯ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ХВАН, ЭКСПЕРТ, МАМА ГУРЧЕНКО</w:t>
      </w:r>
      <w:r w:rsidR="00A63887">
        <w:rPr>
          <w:b/>
          <w:color w:val="000000"/>
          <w:lang w:val="ru-RU"/>
        </w:rPr>
        <w:t>, тело Андрея Гурченко</w:t>
      </w:r>
      <w:r w:rsidRPr="00F42BF3">
        <w:rPr>
          <w:b/>
          <w:color w:val="000000"/>
          <w:lang w:val="ru-RU"/>
        </w:rPr>
        <w:t xml:space="preserve"> (00:31)</w:t>
      </w:r>
      <w:r w:rsidRPr="00F42BF3">
        <w:rPr>
          <w:lang w:val="ru-RU"/>
        </w:rPr>
        <w:br/>
      </w:r>
    </w:p>
    <w:p w14:paraId="68B0302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Мать Гурченко стоит на коленях перед накрытым простыней телом без головы, рука ребёнка свешивается, мать целует её и не выпускает из своих рук. </w:t>
      </w:r>
      <w:proofErr w:type="spellStart"/>
      <w:r w:rsidRPr="00F42BF3">
        <w:rPr>
          <w:color w:val="000000"/>
          <w:lang w:val="ru-RU"/>
        </w:rPr>
        <w:t>Хван</w:t>
      </w:r>
      <w:proofErr w:type="spellEnd"/>
      <w:r w:rsidRPr="00F42BF3">
        <w:rPr>
          <w:color w:val="000000"/>
          <w:lang w:val="ru-RU"/>
        </w:rPr>
        <w:t xml:space="preserve"> и Эксперт стоят чуть поодаль.</w:t>
      </w:r>
    </w:p>
    <w:p w14:paraId="4A3419D7" w14:textId="77777777" w:rsidR="00401D67" w:rsidRPr="00F42BF3" w:rsidRDefault="00401D67" w:rsidP="00401D67">
      <w:pPr>
        <w:rPr>
          <w:lang w:val="ru-RU"/>
        </w:rPr>
      </w:pPr>
    </w:p>
    <w:p w14:paraId="4BD0267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ХВАН</w:t>
      </w:r>
    </w:p>
    <w:p w14:paraId="0B61A45E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(шёпотом)</w:t>
      </w:r>
    </w:p>
    <w:p w14:paraId="3BEB4F8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Надо голову как-то показать.</w:t>
      </w:r>
    </w:p>
    <w:p w14:paraId="4D572D1C" w14:textId="77777777" w:rsidR="00401D67" w:rsidRPr="00F42BF3" w:rsidRDefault="00401D67" w:rsidP="00401D67">
      <w:pPr>
        <w:rPr>
          <w:lang w:val="ru-RU"/>
        </w:rPr>
      </w:pPr>
    </w:p>
    <w:p w14:paraId="246A6C0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ЭКСПЕРТ</w:t>
      </w:r>
    </w:p>
    <w:p w14:paraId="21C0299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Надо дать ей немного времени.</w:t>
      </w:r>
    </w:p>
    <w:p w14:paraId="6408F4F3" w14:textId="77777777" w:rsidR="00401D67" w:rsidRPr="00F42BF3" w:rsidRDefault="00401D67" w:rsidP="00401D67">
      <w:pPr>
        <w:rPr>
          <w:lang w:val="ru-RU"/>
        </w:rPr>
      </w:pPr>
    </w:p>
    <w:p w14:paraId="46A9FFB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Открывает шкафчик, берёт банку нашатырного спирта и понимает, что там “на донышке”.</w:t>
      </w:r>
    </w:p>
    <w:p w14:paraId="02C40FD6" w14:textId="77777777" w:rsidR="00401D67" w:rsidRPr="00F42BF3" w:rsidRDefault="00401D67" w:rsidP="00401D67">
      <w:pPr>
        <w:rPr>
          <w:lang w:val="ru-RU"/>
        </w:rPr>
      </w:pPr>
    </w:p>
    <w:p w14:paraId="36A03DF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ЭКСПЕРТ</w:t>
      </w:r>
    </w:p>
    <w:p w14:paraId="3C76E40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Бля. Сейчас вернусь.</w:t>
      </w:r>
    </w:p>
    <w:p w14:paraId="3817F96D" w14:textId="77777777" w:rsidR="00401D67" w:rsidRPr="00F42BF3" w:rsidRDefault="00401D67" w:rsidP="00401D67">
      <w:pPr>
        <w:rPr>
          <w:lang w:val="ru-RU"/>
        </w:rPr>
      </w:pPr>
    </w:p>
    <w:p w14:paraId="0AC8AC9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Уходит. Мать раскачивается из стороны в сторону, не выпуская руку обезглавленного сына. </w:t>
      </w:r>
      <w:proofErr w:type="spellStart"/>
      <w:r w:rsidRPr="00F42BF3">
        <w:rPr>
          <w:color w:val="000000"/>
          <w:lang w:val="ru-RU"/>
        </w:rPr>
        <w:t>Хван</w:t>
      </w:r>
      <w:proofErr w:type="spellEnd"/>
      <w:r w:rsidRPr="00F42BF3">
        <w:rPr>
          <w:color w:val="000000"/>
          <w:lang w:val="ru-RU"/>
        </w:rPr>
        <w:t xml:space="preserve"> закуривает и выходит из кабинета.</w:t>
      </w:r>
    </w:p>
    <w:p w14:paraId="4F928043" w14:textId="77777777" w:rsidR="00401D67" w:rsidRPr="00F42BF3" w:rsidRDefault="00401D67" w:rsidP="00401D67">
      <w:pPr>
        <w:rPr>
          <w:lang w:val="ru-RU"/>
        </w:rPr>
      </w:pPr>
    </w:p>
    <w:p w14:paraId="424F6EE5" w14:textId="0441EC73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2-10. ИНТ. МОРГ.КОРИДОР ПРОЗЕКТОРСКАЯ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МАЛЬЦЕВА</w:t>
      </w:r>
      <w:r w:rsidR="00A63887">
        <w:rPr>
          <w:b/>
          <w:color w:val="000000"/>
          <w:lang w:val="ru-RU"/>
        </w:rPr>
        <w:t xml:space="preserve">, </w:t>
      </w:r>
      <w:r w:rsidR="00A63887">
        <w:rPr>
          <w:b/>
          <w:color w:val="000000"/>
          <w:lang w:val="ru-RU"/>
        </w:rPr>
        <w:t>тело Андрея Гурченко</w:t>
      </w:r>
      <w:r w:rsidRPr="00F42BF3">
        <w:rPr>
          <w:b/>
          <w:color w:val="000000"/>
          <w:lang w:val="ru-RU"/>
        </w:rPr>
        <w:t xml:space="preserve"> (00:22)</w:t>
      </w:r>
      <w:r w:rsidRPr="00F42BF3">
        <w:rPr>
          <w:lang w:val="ru-RU"/>
        </w:rPr>
        <w:br/>
      </w:r>
    </w:p>
    <w:p w14:paraId="7C5E17E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быстро идёт по коридорам, Мальцева мелко стучит каблуками за ним.</w:t>
      </w:r>
    </w:p>
    <w:p w14:paraId="40C7515B" w14:textId="77777777" w:rsidR="00401D67" w:rsidRPr="00F42BF3" w:rsidRDefault="00401D67" w:rsidP="00401D67">
      <w:pPr>
        <w:rPr>
          <w:lang w:val="ru-RU"/>
        </w:rPr>
      </w:pPr>
    </w:p>
    <w:p w14:paraId="3988ED7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550BE80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Прекратите на меня орать. Я вот щас понял, почему у вас муж пьёт. Я б вообще на его месте повесился. Просто пошёл и повесился.</w:t>
      </w:r>
    </w:p>
    <w:p w14:paraId="44D0DB36" w14:textId="77777777" w:rsidR="00401D67" w:rsidRPr="00F42BF3" w:rsidRDefault="00401D67" w:rsidP="00401D67">
      <w:pPr>
        <w:rPr>
          <w:lang w:val="ru-RU"/>
        </w:rPr>
      </w:pPr>
    </w:p>
    <w:p w14:paraId="1B7686D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открывает дверь в комнату, заходит и резко замирает. Мальцева обгоняет его на шаг и тоже останавливается как вкопанная.</w:t>
      </w:r>
    </w:p>
    <w:p w14:paraId="2D1F2F2F" w14:textId="77777777" w:rsidR="00401D67" w:rsidRPr="00F42BF3" w:rsidRDefault="00401D67" w:rsidP="00401D67">
      <w:pPr>
        <w:rPr>
          <w:lang w:val="ru-RU"/>
        </w:rPr>
      </w:pPr>
    </w:p>
    <w:p w14:paraId="2061F272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lastRenderedPageBreak/>
        <w:t xml:space="preserve">2-10-А. ИНТ. МОРГ.ПРОЗЕКТОРСКАЯ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МАМА ГУРЧЕНКО (00:07)</w:t>
      </w:r>
      <w:r w:rsidRPr="00F42BF3">
        <w:rPr>
          <w:lang w:val="ru-RU"/>
        </w:rPr>
        <w:br/>
      </w:r>
    </w:p>
    <w:p w14:paraId="689EC71E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На прозекторском столе лежит обезглавленное тело мальчика, которого обнимает и прижимает к себе лежащая рядом мать Гурченко.</w:t>
      </w:r>
    </w:p>
    <w:p w14:paraId="2E49C395" w14:textId="77777777" w:rsidR="00401D67" w:rsidRPr="00F42BF3" w:rsidRDefault="00401D67" w:rsidP="00401D67">
      <w:pPr>
        <w:rPr>
          <w:lang w:val="ru-RU"/>
        </w:rPr>
      </w:pPr>
    </w:p>
    <w:p w14:paraId="5EE1045E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2-11. ИНТ. ОТДЕЛЕНИЕ МИЛИЦИИ ОДИНЦОВО.КОМНАТА ДЛЯ СОСТАВЛЕНИЯ ФОТОРОБОТА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ИГОРЬ, МАЛЬЦЕВА, ЭКСПЕРТ-КРИМИНАЛИСТ (01:08)</w:t>
      </w:r>
      <w:r w:rsidRPr="00F42BF3">
        <w:rPr>
          <w:lang w:val="ru-RU"/>
        </w:rPr>
        <w:br/>
      </w:r>
    </w:p>
    <w:p w14:paraId="797170C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ЭЕСПЕРТ-КРИМИНАЛИСТ, пожилая женщина в очках, объясняет Игорю, как они будут работать. Игоря сопровождает Боков и мама. Мальцева явно подавлена, она больше не сопротивляется и не мешает.</w:t>
      </w:r>
    </w:p>
    <w:p w14:paraId="10013C7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ЭКСПЕРТ-КРИМИНАЛИСТ</w:t>
      </w:r>
    </w:p>
    <w:p w14:paraId="1A7992E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Давай я буду тебе задавать вопросы, и показывать разные картинки, а ты будешь говорить, похож или нет. Он был толстый или худой?</w:t>
      </w:r>
    </w:p>
    <w:p w14:paraId="45054A16" w14:textId="77777777" w:rsidR="00401D67" w:rsidRPr="00F42BF3" w:rsidRDefault="00401D67" w:rsidP="00401D67">
      <w:pPr>
        <w:rPr>
          <w:lang w:val="ru-RU"/>
        </w:rPr>
      </w:pPr>
    </w:p>
    <w:p w14:paraId="76F8013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2354536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Худой.</w:t>
      </w:r>
    </w:p>
    <w:p w14:paraId="75118DE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ЭКСПЕРТ-КРИМИНАЛИСТ</w:t>
      </w:r>
    </w:p>
    <w:p w14:paraId="3D7CF8A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лицо у него было какое? Длинное, квадратное, круглое?</w:t>
      </w:r>
    </w:p>
    <w:p w14:paraId="7E5C320C" w14:textId="77777777" w:rsidR="00401D67" w:rsidRPr="00F42BF3" w:rsidRDefault="00401D67" w:rsidP="00401D67">
      <w:pPr>
        <w:rPr>
          <w:lang w:val="ru-RU"/>
        </w:rPr>
      </w:pPr>
    </w:p>
    <w:p w14:paraId="31F9019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На экране возникают разные формы лица. Игорь внимательно смотрит.</w:t>
      </w:r>
    </w:p>
    <w:p w14:paraId="38BE5120" w14:textId="77777777" w:rsidR="00401D67" w:rsidRPr="00F42BF3" w:rsidRDefault="00401D67" w:rsidP="00401D67">
      <w:pPr>
        <w:rPr>
          <w:lang w:val="ru-RU"/>
        </w:rPr>
      </w:pPr>
    </w:p>
    <w:p w14:paraId="783B019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0AB96E0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не знаю.</w:t>
      </w:r>
    </w:p>
    <w:p w14:paraId="06BDD5F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ЭКСПЕРТ-КРИМИНАЛИСТ</w:t>
      </w:r>
    </w:p>
    <w:p w14:paraId="3BC6F22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уши какие у него были?</w:t>
      </w:r>
    </w:p>
    <w:p w14:paraId="5A4562B7" w14:textId="77777777" w:rsidR="00401D67" w:rsidRPr="00F42BF3" w:rsidRDefault="00401D67" w:rsidP="00401D67">
      <w:pPr>
        <w:rPr>
          <w:lang w:val="ru-RU"/>
        </w:rPr>
      </w:pPr>
    </w:p>
    <w:p w14:paraId="32E8F36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2DCF7A7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Он в капюшоне был.</w:t>
      </w:r>
    </w:p>
    <w:p w14:paraId="0B9AB161" w14:textId="77777777" w:rsidR="00401D67" w:rsidRPr="00F42BF3" w:rsidRDefault="00401D67" w:rsidP="00401D67">
      <w:pPr>
        <w:rPr>
          <w:lang w:val="ru-RU"/>
        </w:rPr>
      </w:pPr>
    </w:p>
    <w:p w14:paraId="489390E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602AF6B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 ты сейчас смотри внимательно. Мозг так устроен, что ты можешь чего-то и не запомнить, а если видел, то оно уже ж отложилось в голове и может быть всплывёт.</w:t>
      </w:r>
    </w:p>
    <w:p w14:paraId="6B487E0F" w14:textId="77777777" w:rsidR="00401D67" w:rsidRPr="00F42BF3" w:rsidRDefault="00401D67" w:rsidP="00401D67">
      <w:pPr>
        <w:rPr>
          <w:lang w:val="ru-RU"/>
        </w:rPr>
      </w:pPr>
    </w:p>
    <w:p w14:paraId="5718F7A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Игорь рассматривает носы. Они разные и, кажется, никакие не вызывают воспоминаний.</w:t>
      </w:r>
    </w:p>
    <w:p w14:paraId="73E12185" w14:textId="77777777" w:rsidR="00401D67" w:rsidRPr="00F42BF3" w:rsidRDefault="00401D67" w:rsidP="00401D67">
      <w:pPr>
        <w:rPr>
          <w:lang w:val="ru-RU"/>
        </w:rPr>
      </w:pPr>
    </w:p>
    <w:p w14:paraId="1ECFEE7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29FB3A1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 он спиной всё время был и только один раз обернулся. Я не видел.</w:t>
      </w:r>
    </w:p>
    <w:p w14:paraId="25F08AC7" w14:textId="77777777" w:rsidR="00401D67" w:rsidRPr="00F42BF3" w:rsidRDefault="00401D67" w:rsidP="00401D67">
      <w:pPr>
        <w:rPr>
          <w:lang w:val="ru-RU"/>
        </w:rPr>
      </w:pPr>
    </w:p>
    <w:p w14:paraId="1808C8E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Эксперт выключает проектор. Боков вздыхает.</w:t>
      </w:r>
    </w:p>
    <w:p w14:paraId="240F8914" w14:textId="77777777" w:rsidR="00401D67" w:rsidRPr="00F42BF3" w:rsidRDefault="00401D67" w:rsidP="00401D67">
      <w:pPr>
        <w:rPr>
          <w:lang w:val="ru-RU"/>
        </w:rPr>
      </w:pPr>
    </w:p>
    <w:p w14:paraId="030A8B3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468BE41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вспомнил! У него на руке татуировка была! Вот здесь! Точно! Только я не рассмотрел.</w:t>
      </w:r>
    </w:p>
    <w:p w14:paraId="7FB962A0" w14:textId="77777777" w:rsidR="00401D67" w:rsidRPr="00F42BF3" w:rsidRDefault="00401D67" w:rsidP="00401D67">
      <w:pPr>
        <w:rPr>
          <w:lang w:val="ru-RU"/>
        </w:rPr>
      </w:pPr>
    </w:p>
    <w:p w14:paraId="06098E0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379AB72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Какой ты молодец, Игорь! Давай пять!</w:t>
      </w:r>
    </w:p>
    <w:p w14:paraId="457027E2" w14:textId="77777777" w:rsidR="00401D67" w:rsidRPr="00F42BF3" w:rsidRDefault="00401D67" w:rsidP="00401D67">
      <w:pPr>
        <w:rPr>
          <w:lang w:val="ru-RU"/>
        </w:rPr>
      </w:pPr>
    </w:p>
    <w:p w14:paraId="7AB6DA19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Хлопает Игоря по ладошке.</w:t>
      </w:r>
    </w:p>
    <w:p w14:paraId="53D9D87B" w14:textId="77777777" w:rsidR="00401D67" w:rsidRPr="00F42BF3" w:rsidRDefault="00401D67" w:rsidP="00401D67">
      <w:pPr>
        <w:rPr>
          <w:lang w:val="ru-RU"/>
        </w:rPr>
      </w:pPr>
    </w:p>
    <w:p w14:paraId="6752D9F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081FA6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Вырастешь - будешь следователем! Если мама разрешит.</w:t>
      </w:r>
    </w:p>
    <w:p w14:paraId="456F46E9" w14:textId="77777777" w:rsidR="00401D67" w:rsidRPr="00F42BF3" w:rsidRDefault="00401D67" w:rsidP="00401D67">
      <w:pPr>
        <w:rPr>
          <w:lang w:val="ru-RU"/>
        </w:rPr>
      </w:pPr>
    </w:p>
    <w:p w14:paraId="5900333B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Мама рассеянно кивает.</w:t>
      </w:r>
    </w:p>
    <w:p w14:paraId="77BA4F6C" w14:textId="77777777" w:rsidR="00401D67" w:rsidRPr="00F42BF3" w:rsidRDefault="00401D67" w:rsidP="00401D67">
      <w:pPr>
        <w:rPr>
          <w:lang w:val="ru-RU"/>
        </w:rPr>
      </w:pPr>
    </w:p>
    <w:p w14:paraId="4185DF24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2-12. НАТ. ДОМ ПАНОВА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ПАНОВА, БАБУШКА ПАНОВА (00:21)</w:t>
      </w:r>
      <w:r w:rsidRPr="00F42BF3">
        <w:rPr>
          <w:lang w:val="ru-RU"/>
        </w:rPr>
        <w:br/>
      </w:r>
    </w:p>
    <w:p w14:paraId="47CE3A20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стучит в дверь, но никто не открывает. Она слышит за дверью какой-то шум и стучит настойчиво. Наконец, дверь открывает Панова. У неё разбита губа. И глаз.</w:t>
      </w:r>
    </w:p>
    <w:p w14:paraId="4D98B37E" w14:textId="77777777" w:rsidR="00401D67" w:rsidRPr="00F42BF3" w:rsidRDefault="00401D67" w:rsidP="00401D67">
      <w:pPr>
        <w:rPr>
          <w:lang w:val="ru-RU"/>
        </w:rPr>
      </w:pPr>
    </w:p>
    <w:p w14:paraId="762AC8C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6264881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Здравствуйте, мне нужен ваш муж.</w:t>
      </w:r>
    </w:p>
    <w:p w14:paraId="45C62E2D" w14:textId="77777777" w:rsidR="00401D67" w:rsidRPr="00F42BF3" w:rsidRDefault="00401D67" w:rsidP="00401D67">
      <w:pPr>
        <w:rPr>
          <w:lang w:val="ru-RU"/>
        </w:rPr>
      </w:pPr>
    </w:p>
    <w:p w14:paraId="5EE6614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ПАНОВА</w:t>
      </w:r>
    </w:p>
    <w:p w14:paraId="472F582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Его нет дома.</w:t>
      </w:r>
    </w:p>
    <w:p w14:paraId="7E54DAAD" w14:textId="77777777" w:rsidR="00401D67" w:rsidRPr="00F42BF3" w:rsidRDefault="00401D67" w:rsidP="00401D67">
      <w:pPr>
        <w:rPr>
          <w:lang w:val="ru-RU"/>
        </w:rPr>
      </w:pPr>
    </w:p>
    <w:p w14:paraId="1856263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3C05FB0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Но кто-то же вас избил?</w:t>
      </w:r>
    </w:p>
    <w:p w14:paraId="4C7D1C74" w14:textId="77777777" w:rsidR="00401D67" w:rsidRPr="00F42BF3" w:rsidRDefault="00401D67" w:rsidP="00401D67">
      <w:pPr>
        <w:rPr>
          <w:lang w:val="ru-RU"/>
        </w:rPr>
      </w:pPr>
    </w:p>
    <w:p w14:paraId="76B97C3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ПАНОВА</w:t>
      </w:r>
    </w:p>
    <w:p w14:paraId="44DEF6F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сама упала. А Андрей в больнице.</w:t>
      </w:r>
    </w:p>
    <w:p w14:paraId="38B42E6E" w14:textId="77777777" w:rsidR="00401D67" w:rsidRPr="00F42BF3" w:rsidRDefault="00401D67" w:rsidP="00401D67">
      <w:pPr>
        <w:rPr>
          <w:lang w:val="ru-RU"/>
        </w:rPr>
      </w:pPr>
    </w:p>
    <w:p w14:paraId="7365F23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290B553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Вчера вечером он не приходил домой?</w:t>
      </w:r>
    </w:p>
    <w:p w14:paraId="32D21D31" w14:textId="77777777" w:rsidR="00401D67" w:rsidRPr="00F42BF3" w:rsidRDefault="00401D67" w:rsidP="00401D67">
      <w:pPr>
        <w:rPr>
          <w:lang w:val="ru-RU"/>
        </w:rPr>
      </w:pPr>
    </w:p>
    <w:p w14:paraId="41B6A95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ПАНОВА</w:t>
      </w:r>
    </w:p>
    <w:p w14:paraId="178AF52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Нет, смотрите вон сами.</w:t>
      </w:r>
    </w:p>
    <w:p w14:paraId="48EA9EE5" w14:textId="77777777" w:rsidR="00401D67" w:rsidRPr="00F42BF3" w:rsidRDefault="00401D67" w:rsidP="00401D67">
      <w:pPr>
        <w:rPr>
          <w:lang w:val="ru-RU"/>
        </w:rPr>
      </w:pPr>
    </w:p>
    <w:p w14:paraId="6BDEA1F6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2-12-А. ИНТ. ДОМ ПАНОВА.ПРИХОЖАЯ КУХНЯ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ПАНОВА, БАБУШКА ПАНОВА (00:23)</w:t>
      </w:r>
      <w:r w:rsidRPr="00F42BF3">
        <w:rPr>
          <w:lang w:val="ru-RU"/>
        </w:rPr>
        <w:br/>
      </w:r>
    </w:p>
    <w:p w14:paraId="56F85459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бегло осматривает дом, много пустых бутылок. В кресле сидя спит Бабушка Панова под телевизор.</w:t>
      </w:r>
    </w:p>
    <w:p w14:paraId="0FC8CF73" w14:textId="77777777" w:rsidR="00401D67" w:rsidRPr="00F42BF3" w:rsidRDefault="00401D67" w:rsidP="00401D67">
      <w:pPr>
        <w:rPr>
          <w:lang w:val="ru-RU"/>
        </w:rPr>
      </w:pPr>
    </w:p>
    <w:p w14:paraId="25CB1E9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ПАНОВА</w:t>
      </w:r>
    </w:p>
    <w:p w14:paraId="7C610F9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Выпьете со мной?</w:t>
      </w:r>
    </w:p>
    <w:p w14:paraId="32A12A45" w14:textId="77777777" w:rsidR="00401D67" w:rsidRPr="00F42BF3" w:rsidRDefault="00401D67" w:rsidP="00401D67">
      <w:pPr>
        <w:rPr>
          <w:lang w:val="ru-RU"/>
        </w:rPr>
      </w:pPr>
    </w:p>
    <w:p w14:paraId="6BDF54E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71CA33A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Сейчас 3 часа дня.</w:t>
      </w:r>
    </w:p>
    <w:p w14:paraId="752D98E9" w14:textId="77777777" w:rsidR="00401D67" w:rsidRPr="00F42BF3" w:rsidRDefault="00401D67" w:rsidP="00401D67">
      <w:pPr>
        <w:rPr>
          <w:lang w:val="ru-RU"/>
        </w:rPr>
      </w:pPr>
    </w:p>
    <w:p w14:paraId="715028D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ПАНОВА</w:t>
      </w:r>
    </w:p>
    <w:p w14:paraId="2B3BA63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какая разница? Когда жизнь - ад, что 3 дня, что 3 ночи. Вы просто не жили в аду. Не дай бог узнаете.</w:t>
      </w:r>
    </w:p>
    <w:p w14:paraId="2A651574" w14:textId="77777777" w:rsidR="00401D67" w:rsidRPr="00F42BF3" w:rsidRDefault="00401D67" w:rsidP="00401D67">
      <w:pPr>
        <w:rPr>
          <w:lang w:val="ru-RU"/>
        </w:rPr>
      </w:pPr>
    </w:p>
    <w:p w14:paraId="02F4CBD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Отпивает немного из бутылки. Добровольская уходит в комнату бабушки.</w:t>
      </w:r>
    </w:p>
    <w:p w14:paraId="043C187A" w14:textId="77777777" w:rsidR="00401D67" w:rsidRPr="00F42BF3" w:rsidRDefault="00401D67" w:rsidP="00401D67">
      <w:pPr>
        <w:rPr>
          <w:lang w:val="ru-RU"/>
        </w:rPr>
      </w:pPr>
    </w:p>
    <w:p w14:paraId="1083A3FE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2-13. ИНТ. ДОМ ПАНОВА.КОМНАТА БАБУШКИ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БАБУШКА ПАНОВА (00:35)</w:t>
      </w:r>
      <w:r w:rsidRPr="00F42BF3">
        <w:rPr>
          <w:lang w:val="ru-RU"/>
        </w:rPr>
        <w:br/>
      </w:r>
    </w:p>
    <w:p w14:paraId="2536FD11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трясёт бабушку за плечо, трогает за руку.</w:t>
      </w:r>
    </w:p>
    <w:p w14:paraId="49972970" w14:textId="77777777" w:rsidR="00401D67" w:rsidRPr="00F42BF3" w:rsidRDefault="00401D67" w:rsidP="00401D67">
      <w:pPr>
        <w:rPr>
          <w:lang w:val="ru-RU"/>
        </w:rPr>
      </w:pPr>
    </w:p>
    <w:p w14:paraId="471D8EF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4031AE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Скажите, вчера вечером не приходил Андрей домой?</w:t>
      </w:r>
    </w:p>
    <w:p w14:paraId="162B38EE" w14:textId="77777777" w:rsidR="00401D67" w:rsidRPr="00F42BF3" w:rsidRDefault="00401D67" w:rsidP="00401D67">
      <w:pPr>
        <w:rPr>
          <w:lang w:val="ru-RU"/>
        </w:rPr>
      </w:pPr>
    </w:p>
    <w:p w14:paraId="1333BA5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 ПАНОВА</w:t>
      </w:r>
    </w:p>
    <w:p w14:paraId="4281223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Так ведь убили Андрюшу, зверски, как фашисты.</w:t>
      </w:r>
    </w:p>
    <w:p w14:paraId="6F0AFDDC" w14:textId="77777777" w:rsidR="00401D67" w:rsidRPr="00F42BF3" w:rsidRDefault="00401D67" w:rsidP="00401D67">
      <w:pPr>
        <w:rPr>
          <w:lang w:val="ru-RU"/>
        </w:rPr>
      </w:pPr>
    </w:p>
    <w:p w14:paraId="13B9C54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8D10A7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Другой Андрей, зять ваш.</w:t>
      </w:r>
    </w:p>
    <w:p w14:paraId="668BEF8A" w14:textId="77777777" w:rsidR="00401D67" w:rsidRPr="00F42BF3" w:rsidRDefault="00401D67" w:rsidP="00401D67">
      <w:pPr>
        <w:rPr>
          <w:lang w:val="ru-RU"/>
        </w:rPr>
      </w:pPr>
    </w:p>
    <w:p w14:paraId="21717FB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 ПАНОВА</w:t>
      </w:r>
    </w:p>
    <w:p w14:paraId="1A3C54C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Приходил. Как раз мать упала, он увидел, поднял её, в кровать отнёс. И стал говорить про проклятье. </w:t>
      </w:r>
      <w:proofErr w:type="gramStart"/>
      <w:r w:rsidRPr="00F42BF3">
        <w:rPr>
          <w:color w:val="000000"/>
          <w:lang w:val="ru-RU"/>
        </w:rPr>
        <w:t>Про джина</w:t>
      </w:r>
      <w:proofErr w:type="gramEnd"/>
      <w:r w:rsidRPr="00F42BF3">
        <w:rPr>
          <w:color w:val="000000"/>
          <w:lang w:val="ru-RU"/>
        </w:rPr>
        <w:t xml:space="preserve"> какого-то, про духов.</w:t>
      </w:r>
    </w:p>
    <w:p w14:paraId="178C7DCE" w14:textId="77777777" w:rsidR="00401D67" w:rsidRPr="00F42BF3" w:rsidRDefault="00401D67" w:rsidP="00401D67">
      <w:pPr>
        <w:rPr>
          <w:lang w:val="ru-RU"/>
        </w:rPr>
      </w:pPr>
    </w:p>
    <w:p w14:paraId="03C30DD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6CF5FDC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 где он сейчас? Куда он мог пойти?</w:t>
      </w:r>
    </w:p>
    <w:p w14:paraId="341619AE" w14:textId="77777777" w:rsidR="00401D67" w:rsidRPr="00F42BF3" w:rsidRDefault="00401D67" w:rsidP="00401D67">
      <w:pPr>
        <w:rPr>
          <w:lang w:val="ru-RU"/>
        </w:rPr>
      </w:pPr>
    </w:p>
    <w:p w14:paraId="4EE4063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 ПАНОВА</w:t>
      </w:r>
    </w:p>
    <w:p w14:paraId="1CD0772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 знаю, ушёл вечером вчера.</w:t>
      </w:r>
    </w:p>
    <w:p w14:paraId="0477EBF6" w14:textId="77777777" w:rsidR="00401D67" w:rsidRPr="00F42BF3" w:rsidRDefault="00401D67" w:rsidP="00401D67">
      <w:pPr>
        <w:rPr>
          <w:lang w:val="ru-RU"/>
        </w:rPr>
      </w:pPr>
    </w:p>
    <w:p w14:paraId="07A3F93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389C52F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Спасибо, вы очень мне помогли.</w:t>
      </w:r>
    </w:p>
    <w:p w14:paraId="602809CD" w14:textId="77777777" w:rsidR="00401D67" w:rsidRPr="00F42BF3" w:rsidRDefault="00401D67" w:rsidP="00401D67">
      <w:pPr>
        <w:rPr>
          <w:lang w:val="ru-RU"/>
        </w:rPr>
      </w:pPr>
    </w:p>
    <w:p w14:paraId="7B0CD42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 ПАНОВА</w:t>
      </w:r>
    </w:p>
    <w:p w14:paraId="36342F2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Вы уж на похороны приходите завтра, а то мать переживает, что людей мало будет. Вы мне пообещайте.</w:t>
      </w:r>
    </w:p>
    <w:p w14:paraId="0B024B48" w14:textId="77777777" w:rsidR="00401D67" w:rsidRPr="00F42BF3" w:rsidRDefault="00401D67" w:rsidP="00401D67">
      <w:pPr>
        <w:rPr>
          <w:lang w:val="ru-RU"/>
        </w:rPr>
      </w:pPr>
    </w:p>
    <w:p w14:paraId="720EC7A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кивает и выходит.</w:t>
      </w:r>
    </w:p>
    <w:p w14:paraId="3C0DF183" w14:textId="77777777" w:rsidR="00401D67" w:rsidRPr="00F42BF3" w:rsidRDefault="00401D67" w:rsidP="00401D67">
      <w:pPr>
        <w:rPr>
          <w:lang w:val="ru-RU"/>
        </w:rPr>
      </w:pPr>
    </w:p>
    <w:p w14:paraId="7DF7101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0A306872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(громко, в сторону кухни)</w:t>
      </w:r>
    </w:p>
    <w:p w14:paraId="7E23921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До свидания!</w:t>
      </w:r>
    </w:p>
    <w:p w14:paraId="35A84A6F" w14:textId="77777777" w:rsidR="00401D67" w:rsidRPr="00F42BF3" w:rsidRDefault="00401D67" w:rsidP="00401D67">
      <w:pPr>
        <w:rPr>
          <w:lang w:val="ru-RU"/>
        </w:rPr>
      </w:pPr>
    </w:p>
    <w:p w14:paraId="143C424B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lastRenderedPageBreak/>
        <w:t xml:space="preserve">2-14. ИНТ. ДОМ ПАНОВА.ПРИХОЖАЯ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ПАНОВА, БАБУШКА ПАНОВА (00:19)</w:t>
      </w:r>
      <w:r w:rsidRPr="00F42BF3">
        <w:rPr>
          <w:lang w:val="ru-RU"/>
        </w:rPr>
        <w:br/>
      </w:r>
    </w:p>
    <w:p w14:paraId="66C7F309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хлопает входной дверью, но не выходит, прижавшись к стене за одеждой в прихожей. Панова неуверенно направляется из кухни в комнату.</w:t>
      </w:r>
    </w:p>
    <w:p w14:paraId="1FC39E87" w14:textId="77777777" w:rsidR="00401D67" w:rsidRPr="00F42BF3" w:rsidRDefault="00401D67" w:rsidP="00401D67">
      <w:pPr>
        <w:rPr>
          <w:lang w:val="ru-RU"/>
        </w:rPr>
      </w:pPr>
    </w:p>
    <w:p w14:paraId="2EA556F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ПАНОВА</w:t>
      </w:r>
    </w:p>
    <w:p w14:paraId="18071FB9" w14:textId="77777777" w:rsidR="00401D67" w:rsidRPr="00F42BF3" w:rsidRDefault="00401D67" w:rsidP="00401D67">
      <w:pPr>
        <w:ind w:left="1441" w:right="2161"/>
        <w:rPr>
          <w:lang w:val="ru-RU"/>
        </w:rPr>
      </w:pPr>
      <w:proofErr w:type="spellStart"/>
      <w:r w:rsidRPr="00F42BF3">
        <w:rPr>
          <w:color w:val="000000"/>
          <w:lang w:val="ru-RU"/>
        </w:rPr>
        <w:t>Мааам</w:t>
      </w:r>
      <w:proofErr w:type="spellEnd"/>
      <w:r w:rsidRPr="00F42BF3">
        <w:rPr>
          <w:color w:val="000000"/>
          <w:lang w:val="ru-RU"/>
        </w:rPr>
        <w:t>, ну ты про череп хоть ничего не сказала?</w:t>
      </w:r>
    </w:p>
    <w:p w14:paraId="6458C0B1" w14:textId="77777777" w:rsidR="00401D67" w:rsidRPr="00F42BF3" w:rsidRDefault="00401D67" w:rsidP="00401D67">
      <w:pPr>
        <w:rPr>
          <w:lang w:val="ru-RU"/>
        </w:rPr>
      </w:pPr>
    </w:p>
    <w:p w14:paraId="3BE520E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 ПАНОВА</w:t>
      </w:r>
    </w:p>
    <w:p w14:paraId="602B957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Нет, нет, что ты! Боже упаси! Но, что приходил вечером сказала.</w:t>
      </w:r>
    </w:p>
    <w:p w14:paraId="0311800D" w14:textId="77777777" w:rsidR="00401D67" w:rsidRPr="00F42BF3" w:rsidRDefault="00401D67" w:rsidP="00401D67">
      <w:pPr>
        <w:rPr>
          <w:lang w:val="ru-RU"/>
        </w:rPr>
      </w:pPr>
    </w:p>
    <w:p w14:paraId="516A1E5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ПАНОВА</w:t>
      </w:r>
    </w:p>
    <w:p w14:paraId="6F1A71C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Мама!!!</w:t>
      </w:r>
    </w:p>
    <w:p w14:paraId="648BDA66" w14:textId="77777777" w:rsidR="00401D67" w:rsidRPr="00F42BF3" w:rsidRDefault="00401D67" w:rsidP="00401D67">
      <w:pPr>
        <w:rPr>
          <w:lang w:val="ru-RU"/>
        </w:rPr>
      </w:pPr>
    </w:p>
    <w:p w14:paraId="644665A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 ПАНОВА</w:t>
      </w:r>
    </w:p>
    <w:p w14:paraId="7BB789E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 не могу я врать.</w:t>
      </w:r>
    </w:p>
    <w:p w14:paraId="4B31ED2F" w14:textId="77777777" w:rsidR="00401D67" w:rsidRPr="00F42BF3" w:rsidRDefault="00401D67" w:rsidP="00401D67">
      <w:pPr>
        <w:rPr>
          <w:lang w:val="ru-RU"/>
        </w:rPr>
      </w:pPr>
    </w:p>
    <w:p w14:paraId="5564F991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решительно выходит из своего укрытия.</w:t>
      </w:r>
    </w:p>
    <w:p w14:paraId="1DC7132F" w14:textId="77777777" w:rsidR="00401D67" w:rsidRPr="00F42BF3" w:rsidRDefault="00401D67" w:rsidP="00401D67">
      <w:pPr>
        <w:rPr>
          <w:lang w:val="ru-RU"/>
        </w:rPr>
      </w:pPr>
    </w:p>
    <w:p w14:paraId="7937ADF0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2-15. ИНТ. ДОМ ПАНОВА.КОМНАТА БАБУШКИ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БАБУШКА ПАНОВА, ПАНОВА (00:54)</w:t>
      </w:r>
      <w:r w:rsidRPr="00F42BF3">
        <w:rPr>
          <w:lang w:val="ru-RU"/>
        </w:rPr>
        <w:br/>
      </w:r>
    </w:p>
    <w:p w14:paraId="6818D56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присаживается перед бабушкой как стюардесса в бизнес-классе, доброжелательно смотрит на неё снизу вверх.</w:t>
      </w:r>
    </w:p>
    <w:p w14:paraId="1BBFF57D" w14:textId="77777777" w:rsidR="00401D67" w:rsidRPr="00F42BF3" w:rsidRDefault="00401D67" w:rsidP="00401D67">
      <w:pPr>
        <w:rPr>
          <w:lang w:val="ru-RU"/>
        </w:rPr>
      </w:pPr>
    </w:p>
    <w:p w14:paraId="2E3975C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6D693EE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Вы же хороший человек, честный. Расскажите мне всё-всё, что знаете.</w:t>
      </w:r>
    </w:p>
    <w:p w14:paraId="799FAA77" w14:textId="77777777" w:rsidR="00401D67" w:rsidRPr="00F42BF3" w:rsidRDefault="00401D67" w:rsidP="00401D67">
      <w:pPr>
        <w:rPr>
          <w:lang w:val="ru-RU"/>
        </w:rPr>
      </w:pPr>
    </w:p>
    <w:p w14:paraId="7D5B830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Бабушка опускает голову, из глаз текут слезы.</w:t>
      </w:r>
    </w:p>
    <w:p w14:paraId="3ABF7240" w14:textId="77777777" w:rsidR="00401D67" w:rsidRPr="00F42BF3" w:rsidRDefault="00401D67" w:rsidP="00401D67">
      <w:pPr>
        <w:rPr>
          <w:lang w:val="ru-RU"/>
        </w:rPr>
      </w:pPr>
    </w:p>
    <w:p w14:paraId="5D8EC3B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</w:t>
      </w:r>
    </w:p>
    <w:p w14:paraId="48F6FB60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(почти беззвучно)</w:t>
      </w:r>
    </w:p>
    <w:p w14:paraId="46167F0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 могу, не могу, не могу.</w:t>
      </w:r>
    </w:p>
    <w:p w14:paraId="6814BBC9" w14:textId="77777777" w:rsidR="00401D67" w:rsidRPr="00F42BF3" w:rsidRDefault="00401D67" w:rsidP="00401D67">
      <w:pPr>
        <w:rPr>
          <w:lang w:val="ru-RU"/>
        </w:rPr>
      </w:pPr>
    </w:p>
    <w:p w14:paraId="7E74F25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оборачивается к жене Панова.</w:t>
      </w:r>
    </w:p>
    <w:p w14:paraId="6782227C" w14:textId="77777777" w:rsidR="00401D67" w:rsidRPr="00F42BF3" w:rsidRDefault="00401D67" w:rsidP="00401D67">
      <w:pPr>
        <w:rPr>
          <w:lang w:val="ru-RU"/>
        </w:rPr>
      </w:pPr>
    </w:p>
    <w:p w14:paraId="0671ED7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BAF3F0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Татьяна, ну пожалейте мать, зачем вы так с ней?</w:t>
      </w:r>
    </w:p>
    <w:p w14:paraId="6D11B8B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Что за череп?</w:t>
      </w:r>
    </w:p>
    <w:p w14:paraId="5BE962FB" w14:textId="77777777" w:rsidR="00401D67" w:rsidRPr="00F42BF3" w:rsidRDefault="00401D67" w:rsidP="00401D67">
      <w:pPr>
        <w:rPr>
          <w:lang w:val="ru-RU"/>
        </w:rPr>
      </w:pPr>
    </w:p>
    <w:p w14:paraId="2387311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ЖЕНА ПАНОВА</w:t>
      </w:r>
    </w:p>
    <w:p w14:paraId="14732D8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Можете нас расстрелять. Мы ничего не скажем. Ничего!!!</w:t>
      </w:r>
    </w:p>
    <w:p w14:paraId="21A561CA" w14:textId="77777777" w:rsidR="00401D67" w:rsidRPr="00F42BF3" w:rsidRDefault="00401D67" w:rsidP="00401D67">
      <w:pPr>
        <w:rPr>
          <w:lang w:val="ru-RU"/>
        </w:rPr>
      </w:pPr>
    </w:p>
    <w:p w14:paraId="60A55780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берёт бабушку за руку.</w:t>
      </w:r>
    </w:p>
    <w:p w14:paraId="421AB087" w14:textId="77777777" w:rsidR="00401D67" w:rsidRPr="00F42BF3" w:rsidRDefault="00401D67" w:rsidP="00401D67">
      <w:pPr>
        <w:rPr>
          <w:lang w:val="ru-RU"/>
        </w:rPr>
      </w:pPr>
    </w:p>
    <w:p w14:paraId="14F2FB8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48A7D3F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Вы же войну прошли. Ничего не боялись. А сейчас юлите, как предатель. Что с вами стало? Вы врагу помогаете!!</w:t>
      </w:r>
    </w:p>
    <w:p w14:paraId="697A87FC" w14:textId="77777777" w:rsidR="00401D67" w:rsidRPr="00F42BF3" w:rsidRDefault="00401D67" w:rsidP="00401D67">
      <w:pPr>
        <w:rPr>
          <w:lang w:val="ru-RU"/>
        </w:rPr>
      </w:pPr>
    </w:p>
    <w:p w14:paraId="1CBFBAA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Бабушка вздыхает в несколько глубоких вздохов.</w:t>
      </w:r>
    </w:p>
    <w:p w14:paraId="02691016" w14:textId="77777777" w:rsidR="00401D67" w:rsidRPr="00F42BF3" w:rsidRDefault="00401D67" w:rsidP="00401D67">
      <w:pPr>
        <w:rPr>
          <w:lang w:val="ru-RU"/>
        </w:rPr>
      </w:pPr>
    </w:p>
    <w:p w14:paraId="139AC6E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</w:t>
      </w:r>
    </w:p>
    <w:p w14:paraId="33CE4F0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Есть одна женщина на дачах, у неё череп есть, и она через него с мёртвыми разговаривает. Ну и он пошёл с Андрюшей поговорить.</w:t>
      </w:r>
    </w:p>
    <w:p w14:paraId="0CB9F990" w14:textId="77777777" w:rsidR="00401D67" w:rsidRPr="00F42BF3" w:rsidRDefault="00401D67" w:rsidP="00401D67">
      <w:pPr>
        <w:rPr>
          <w:lang w:val="ru-RU"/>
        </w:rPr>
      </w:pPr>
    </w:p>
    <w:p w14:paraId="55A7CA20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Плачет.</w:t>
      </w:r>
    </w:p>
    <w:p w14:paraId="21020C09" w14:textId="77777777" w:rsidR="00401D67" w:rsidRPr="00F42BF3" w:rsidRDefault="00401D67" w:rsidP="00401D67">
      <w:pPr>
        <w:rPr>
          <w:lang w:val="ru-RU"/>
        </w:rPr>
      </w:pPr>
    </w:p>
    <w:p w14:paraId="66948A0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6B7F7FA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Адрес вы знаете?</w:t>
      </w:r>
    </w:p>
    <w:p w14:paraId="1550754C" w14:textId="77777777" w:rsidR="00401D67" w:rsidRPr="00F42BF3" w:rsidRDefault="00401D67" w:rsidP="00401D67">
      <w:pPr>
        <w:rPr>
          <w:lang w:val="ru-RU"/>
        </w:rPr>
      </w:pPr>
    </w:p>
    <w:p w14:paraId="4AB0996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ЖЕНА ПАНОВА</w:t>
      </w:r>
    </w:p>
    <w:p w14:paraId="73FB135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Мама! Молчи!</w:t>
      </w:r>
    </w:p>
    <w:p w14:paraId="0221A62F" w14:textId="77777777" w:rsidR="00401D67" w:rsidRPr="00F42BF3" w:rsidRDefault="00401D67" w:rsidP="00401D67">
      <w:pPr>
        <w:rPr>
          <w:lang w:val="ru-RU"/>
        </w:rPr>
      </w:pPr>
    </w:p>
    <w:p w14:paraId="5FF107C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</w:t>
      </w:r>
    </w:p>
    <w:p w14:paraId="3CC3572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 чего уже.</w:t>
      </w:r>
    </w:p>
    <w:p w14:paraId="2CF41E95" w14:textId="77777777" w:rsidR="00401D67" w:rsidRPr="00F42BF3" w:rsidRDefault="00401D67" w:rsidP="00401D67">
      <w:pPr>
        <w:rPr>
          <w:lang w:val="ru-RU"/>
        </w:rPr>
      </w:pPr>
    </w:p>
    <w:p w14:paraId="2C460DA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Встаёт, опираясь на руку Добровольской, достаёт записную книжку, листает подслеповато буквы, открывает страницу.</w:t>
      </w:r>
    </w:p>
    <w:p w14:paraId="16876DA2" w14:textId="77777777" w:rsidR="00401D67" w:rsidRPr="00F42BF3" w:rsidRDefault="00401D67" w:rsidP="00401D67">
      <w:pPr>
        <w:rPr>
          <w:lang w:val="ru-RU"/>
        </w:rPr>
      </w:pPr>
    </w:p>
    <w:p w14:paraId="648593C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БАБУШКА</w:t>
      </w:r>
    </w:p>
    <w:p w14:paraId="73830E6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Вот!</w:t>
      </w:r>
    </w:p>
    <w:p w14:paraId="05CCB92D" w14:textId="77777777" w:rsidR="00401D67" w:rsidRPr="00F42BF3" w:rsidRDefault="00401D67" w:rsidP="00401D67">
      <w:pPr>
        <w:rPr>
          <w:lang w:val="ru-RU"/>
        </w:rPr>
      </w:pPr>
    </w:p>
    <w:p w14:paraId="19E89D89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2-16. ИНТ. ОТДЕЛЕНИЕ МИЛИЦИИ ОДИНЦОВО.КАБИНЕТ СЛЕДОВАТЕЛЕЙ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КОЗЫРЕВ, БОКОВ (02:06)</w:t>
      </w:r>
      <w:r w:rsidRPr="00F42BF3">
        <w:rPr>
          <w:lang w:val="ru-RU"/>
        </w:rPr>
        <w:br/>
      </w:r>
    </w:p>
    <w:p w14:paraId="0BF04E5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буквально завален папками с делами, но при этом всё выглядит вполне системой, стопки аккуратно разложены, Козырев что-то выписывает себе в блокнот. Снимает телефонную трубку, звонит.</w:t>
      </w:r>
    </w:p>
    <w:p w14:paraId="1CFB051A" w14:textId="77777777" w:rsidR="00401D67" w:rsidRPr="00F42BF3" w:rsidRDefault="00401D67" w:rsidP="00401D67">
      <w:pPr>
        <w:rPr>
          <w:lang w:val="ru-RU"/>
        </w:rPr>
      </w:pPr>
    </w:p>
    <w:p w14:paraId="64FF7C9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385B143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Где Добровольская? Надо телетайпы везде отправить, </w:t>
      </w:r>
      <w:proofErr w:type="spellStart"/>
      <w:r w:rsidRPr="00F42BF3">
        <w:rPr>
          <w:color w:val="000000"/>
          <w:lang w:val="ru-RU"/>
        </w:rPr>
        <w:t>шоб</w:t>
      </w:r>
      <w:proofErr w:type="spellEnd"/>
      <w:r w:rsidRPr="00F42BF3">
        <w:rPr>
          <w:color w:val="000000"/>
          <w:lang w:val="ru-RU"/>
        </w:rPr>
        <w:t xml:space="preserve"> всех освободившихся с татуировкой на правой руке дали.</w:t>
      </w:r>
    </w:p>
    <w:p w14:paraId="1922F1F3" w14:textId="77777777" w:rsidR="00401D67" w:rsidRPr="00F42BF3" w:rsidRDefault="00401D67" w:rsidP="00401D67">
      <w:pPr>
        <w:rPr>
          <w:lang w:val="ru-RU"/>
        </w:rPr>
      </w:pPr>
    </w:p>
    <w:p w14:paraId="6CA8AFB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1E69374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Она в больницу к Панову поехала, он сбежал вчера. Наталья его подозревает.</w:t>
      </w:r>
    </w:p>
    <w:p w14:paraId="45796831" w14:textId="77777777" w:rsidR="00401D67" w:rsidRPr="00F42BF3" w:rsidRDefault="00401D67" w:rsidP="00401D67">
      <w:pPr>
        <w:rPr>
          <w:lang w:val="ru-RU"/>
        </w:rPr>
      </w:pPr>
    </w:p>
    <w:p w14:paraId="5D9F06C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38D2E39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У него алиби </w:t>
      </w:r>
      <w:proofErr w:type="spellStart"/>
      <w:r w:rsidRPr="00F42BF3">
        <w:rPr>
          <w:color w:val="000000"/>
          <w:lang w:val="ru-RU"/>
        </w:rPr>
        <w:t>жеж</w:t>
      </w:r>
      <w:proofErr w:type="spellEnd"/>
      <w:r w:rsidRPr="00F42BF3">
        <w:rPr>
          <w:color w:val="000000"/>
          <w:lang w:val="ru-RU"/>
        </w:rPr>
        <w:t xml:space="preserve"> по первой жертве.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она тупая-то такая у нас? Может уволить её уже за бестолковость?</w:t>
      </w:r>
    </w:p>
    <w:p w14:paraId="0D730582" w14:textId="77777777" w:rsidR="00401D67" w:rsidRPr="00F42BF3" w:rsidRDefault="00401D67" w:rsidP="00401D67">
      <w:pPr>
        <w:rPr>
          <w:lang w:val="ru-RU"/>
        </w:rPr>
      </w:pPr>
    </w:p>
    <w:p w14:paraId="10A70F4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7402532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Она отреагировала на сигнал, всё правильно сделала.</w:t>
      </w:r>
    </w:p>
    <w:p w14:paraId="183D3E76" w14:textId="77777777" w:rsidR="00401D67" w:rsidRPr="00F42BF3" w:rsidRDefault="00401D67" w:rsidP="00401D67">
      <w:pPr>
        <w:rPr>
          <w:lang w:val="ru-RU"/>
        </w:rPr>
      </w:pPr>
    </w:p>
    <w:p w14:paraId="0092045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CBE5945" w14:textId="77777777" w:rsidR="00401D67" w:rsidRPr="00F42BF3" w:rsidRDefault="00401D67" w:rsidP="00401D67">
      <w:pPr>
        <w:ind w:left="1441" w:right="2161"/>
        <w:rPr>
          <w:lang w:val="ru-RU"/>
        </w:rPr>
      </w:pP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-то долго она реагирует на сигнал. Ладно.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у нас есть?</w:t>
      </w:r>
    </w:p>
    <w:p w14:paraId="2D73A514" w14:textId="77777777" w:rsidR="00401D67" w:rsidRPr="00F42BF3" w:rsidRDefault="00401D67" w:rsidP="00401D67">
      <w:pPr>
        <w:rPr>
          <w:lang w:val="ru-RU"/>
        </w:rPr>
      </w:pPr>
    </w:p>
    <w:p w14:paraId="4890BCC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73A6967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След на новом убийстве совпадает со следом на первом. Лес прочёсывают, пока никаких землянок-палаток или других пригодных для проживания мест не обнаружено.</w:t>
      </w:r>
    </w:p>
    <w:p w14:paraId="58E88A89" w14:textId="77777777" w:rsidR="00401D67" w:rsidRPr="00F42BF3" w:rsidRDefault="00401D67" w:rsidP="00401D67">
      <w:pPr>
        <w:rPr>
          <w:lang w:val="ru-RU"/>
        </w:rPr>
      </w:pPr>
    </w:p>
    <w:p w14:paraId="6C17821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5CE74BE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Что по финке?</w:t>
      </w:r>
    </w:p>
    <w:p w14:paraId="3058C8B2" w14:textId="77777777" w:rsidR="00401D67" w:rsidRPr="00F42BF3" w:rsidRDefault="00401D67" w:rsidP="00401D67">
      <w:pPr>
        <w:rPr>
          <w:lang w:val="ru-RU"/>
        </w:rPr>
      </w:pPr>
    </w:p>
    <w:p w14:paraId="5918295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вынимает из стола финку в пакете.</w:t>
      </w:r>
    </w:p>
    <w:p w14:paraId="0EF68576" w14:textId="77777777" w:rsidR="00401D67" w:rsidRPr="00F42BF3" w:rsidRDefault="00401D67" w:rsidP="00401D67">
      <w:pPr>
        <w:rPr>
          <w:lang w:val="ru-RU"/>
        </w:rPr>
      </w:pPr>
    </w:p>
    <w:p w14:paraId="226AC2B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74BC4E2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Отпечатки Гурченко и всё. Явно местное кустарное производство.</w:t>
      </w:r>
    </w:p>
    <w:p w14:paraId="770E208D" w14:textId="77777777" w:rsidR="00401D67" w:rsidRPr="00F42BF3" w:rsidRDefault="00401D67" w:rsidP="00401D67">
      <w:pPr>
        <w:rPr>
          <w:lang w:val="ru-RU"/>
        </w:rPr>
      </w:pPr>
    </w:p>
    <w:p w14:paraId="7403B60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рассматривает.</w:t>
      </w:r>
    </w:p>
    <w:p w14:paraId="4D6B5800" w14:textId="77777777" w:rsidR="00401D67" w:rsidRPr="00F42BF3" w:rsidRDefault="00401D67" w:rsidP="00401D67">
      <w:pPr>
        <w:rPr>
          <w:lang w:val="ru-RU"/>
        </w:rPr>
      </w:pPr>
    </w:p>
    <w:p w14:paraId="2A1BE50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0B2DD5A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Ирка размазанная. Видать, тот кто делал, боялся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спросить могут.</w:t>
      </w:r>
    </w:p>
    <w:p w14:paraId="786AEDB0" w14:textId="77777777" w:rsidR="00401D67" w:rsidRPr="00F42BF3" w:rsidRDefault="00401D67" w:rsidP="00401D67">
      <w:pPr>
        <w:rPr>
          <w:lang w:val="ru-RU"/>
        </w:rPr>
      </w:pPr>
    </w:p>
    <w:p w14:paraId="392D80B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смотрит недоуменно.</w:t>
      </w:r>
    </w:p>
    <w:p w14:paraId="21AF7EB1" w14:textId="77777777" w:rsidR="00401D67" w:rsidRPr="00F42BF3" w:rsidRDefault="00401D67" w:rsidP="00401D67">
      <w:pPr>
        <w:rPr>
          <w:lang w:val="ru-RU"/>
        </w:rPr>
      </w:pPr>
    </w:p>
    <w:p w14:paraId="649C051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507C5DC8" w14:textId="77777777" w:rsidR="00401D67" w:rsidRPr="00F42BF3" w:rsidRDefault="00401D67" w:rsidP="00401D67">
      <w:pPr>
        <w:ind w:left="1441" w:right="2161"/>
        <w:rPr>
          <w:lang w:val="ru-RU"/>
        </w:rPr>
      </w:pP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? Не проходили на юридическом? ИРА - иду резать актив. </w:t>
      </w:r>
      <w:proofErr w:type="spellStart"/>
      <w:r w:rsidRPr="00F42BF3">
        <w:rPr>
          <w:color w:val="000000"/>
          <w:lang w:val="ru-RU"/>
        </w:rPr>
        <w:t>Хто</w:t>
      </w:r>
      <w:proofErr w:type="spellEnd"/>
      <w:r w:rsidRPr="00F42BF3">
        <w:rPr>
          <w:color w:val="000000"/>
          <w:lang w:val="ru-RU"/>
        </w:rPr>
        <w:t xml:space="preserve"> авторитетный - прям букву И рисует, а тут видишь, полоски разнесены, размазали Иру.</w:t>
      </w:r>
    </w:p>
    <w:p w14:paraId="4E26A95B" w14:textId="77777777" w:rsidR="00401D67" w:rsidRPr="00F42BF3" w:rsidRDefault="00401D67" w:rsidP="00401D67">
      <w:pPr>
        <w:rPr>
          <w:lang w:val="ru-RU"/>
        </w:rPr>
      </w:pPr>
    </w:p>
    <w:p w14:paraId="3C3BF0E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Присматривается.</w:t>
      </w:r>
    </w:p>
    <w:p w14:paraId="6294EC5C" w14:textId="77777777" w:rsidR="00401D67" w:rsidRPr="00F42BF3" w:rsidRDefault="00401D67" w:rsidP="00401D67">
      <w:pPr>
        <w:rPr>
          <w:lang w:val="ru-RU"/>
        </w:rPr>
      </w:pPr>
    </w:p>
    <w:p w14:paraId="063C729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5804FDA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вот смотри маленькая цифра 17 - в 17 ИК сидел мастер.</w:t>
      </w:r>
    </w:p>
    <w:p w14:paraId="52838745" w14:textId="77777777" w:rsidR="00401D67" w:rsidRPr="00F42BF3" w:rsidRDefault="00401D67" w:rsidP="00401D67">
      <w:pPr>
        <w:rPr>
          <w:lang w:val="ru-RU"/>
        </w:rPr>
      </w:pPr>
    </w:p>
    <w:p w14:paraId="1AE9443A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Давай мне всех, </w:t>
      </w:r>
      <w:proofErr w:type="spellStart"/>
      <w:r w:rsidRPr="00F42BF3">
        <w:rPr>
          <w:color w:val="000000"/>
          <w:lang w:val="ru-RU"/>
        </w:rPr>
        <w:t>хто</w:t>
      </w:r>
      <w:proofErr w:type="spellEnd"/>
      <w:r w:rsidRPr="00F42BF3">
        <w:rPr>
          <w:color w:val="000000"/>
          <w:lang w:val="ru-RU"/>
        </w:rPr>
        <w:t xml:space="preserve"> из 17 здесь на местности, не только в районе, в области, и в соседних.</w:t>
      </w:r>
    </w:p>
    <w:p w14:paraId="01EB169A" w14:textId="77777777" w:rsidR="00401D67" w:rsidRPr="00F42BF3" w:rsidRDefault="00401D67" w:rsidP="00401D67">
      <w:pPr>
        <w:rPr>
          <w:lang w:val="ru-RU"/>
        </w:rPr>
      </w:pPr>
    </w:p>
    <w:p w14:paraId="32CEC7E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Козырев смотрит с уважением. Боков открывает ящик стола Добровольской, вытаскивает пакет </w:t>
      </w:r>
      <w:proofErr w:type="spellStart"/>
      <w:r w:rsidRPr="00F42BF3">
        <w:rPr>
          <w:color w:val="000000"/>
          <w:lang w:val="ru-RU"/>
        </w:rPr>
        <w:t>шамайки</w:t>
      </w:r>
      <w:proofErr w:type="spellEnd"/>
      <w:r w:rsidRPr="00F42BF3">
        <w:rPr>
          <w:color w:val="000000"/>
          <w:lang w:val="ru-RU"/>
        </w:rPr>
        <w:t>.</w:t>
      </w:r>
    </w:p>
    <w:p w14:paraId="41D76DA4" w14:textId="77777777" w:rsidR="00401D67" w:rsidRPr="00F42BF3" w:rsidRDefault="00401D67" w:rsidP="00401D67">
      <w:pPr>
        <w:rPr>
          <w:lang w:val="ru-RU"/>
        </w:rPr>
      </w:pPr>
    </w:p>
    <w:p w14:paraId="0096081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16C045B3" w14:textId="77777777" w:rsidR="00401D67" w:rsidRPr="00F42BF3" w:rsidRDefault="00401D67" w:rsidP="00401D67">
      <w:pPr>
        <w:ind w:left="1441" w:right="2161"/>
        <w:rPr>
          <w:lang w:val="ru-RU"/>
        </w:rPr>
      </w:pPr>
      <w:proofErr w:type="spellStart"/>
      <w:proofErr w:type="gram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>-та</w:t>
      </w:r>
      <w:proofErr w:type="gramEnd"/>
      <w:r w:rsidRPr="00F42BF3">
        <w:rPr>
          <w:color w:val="000000"/>
          <w:lang w:val="ru-RU"/>
        </w:rPr>
        <w:t xml:space="preserve"> не очень популярностью пользуется, я смотрю.</w:t>
      </w:r>
    </w:p>
    <w:p w14:paraId="693EAF7B" w14:textId="77777777" w:rsidR="00401D67" w:rsidRPr="00F42BF3" w:rsidRDefault="00401D67" w:rsidP="00401D67">
      <w:pPr>
        <w:rPr>
          <w:lang w:val="ru-RU"/>
        </w:rPr>
      </w:pPr>
    </w:p>
    <w:p w14:paraId="24DEE3A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lastRenderedPageBreak/>
        <w:t>КОЗЫРЕВ</w:t>
      </w:r>
    </w:p>
    <w:p w14:paraId="15D0574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я всё проветриваю-проветриваю.</w:t>
      </w:r>
    </w:p>
    <w:p w14:paraId="74B14849" w14:textId="77777777" w:rsidR="00401D67" w:rsidRPr="00F42BF3" w:rsidRDefault="00401D67" w:rsidP="00401D67">
      <w:pPr>
        <w:rPr>
          <w:lang w:val="ru-RU"/>
        </w:rPr>
      </w:pPr>
    </w:p>
    <w:p w14:paraId="502EFE4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берёт одну рыбку, остальную убирает.</w:t>
      </w:r>
    </w:p>
    <w:p w14:paraId="35DD90AF" w14:textId="77777777" w:rsidR="00401D67" w:rsidRPr="00F42BF3" w:rsidRDefault="00401D67" w:rsidP="00401D67">
      <w:pPr>
        <w:rPr>
          <w:lang w:val="ru-RU"/>
        </w:rPr>
      </w:pPr>
    </w:p>
    <w:p w14:paraId="1004477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0F367B6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У меня пиво есть. Только тёплое.</w:t>
      </w:r>
    </w:p>
    <w:p w14:paraId="382993E2" w14:textId="77777777" w:rsidR="00401D67" w:rsidRPr="00F42BF3" w:rsidRDefault="00401D67" w:rsidP="00401D67">
      <w:pPr>
        <w:rPr>
          <w:lang w:val="ru-RU"/>
        </w:rPr>
      </w:pPr>
    </w:p>
    <w:p w14:paraId="2E1B210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61CF519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Давай.</w:t>
      </w:r>
    </w:p>
    <w:p w14:paraId="697A5A08" w14:textId="77777777" w:rsidR="00401D67" w:rsidRPr="00F42BF3" w:rsidRDefault="00401D67" w:rsidP="00401D67">
      <w:pPr>
        <w:rPr>
          <w:lang w:val="ru-RU"/>
        </w:rPr>
      </w:pPr>
    </w:p>
    <w:p w14:paraId="15DCE3F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Открывает зажигалкой. Отрывает кусок рыбы, делает глоток.</w:t>
      </w:r>
    </w:p>
    <w:p w14:paraId="562316C8" w14:textId="77777777" w:rsidR="00401D67" w:rsidRPr="00F42BF3" w:rsidRDefault="00401D67" w:rsidP="00401D67">
      <w:pPr>
        <w:rPr>
          <w:lang w:val="ru-RU"/>
        </w:rPr>
      </w:pPr>
    </w:p>
    <w:p w14:paraId="1B2DE78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4B16E21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Как дома побывал.</w:t>
      </w:r>
    </w:p>
    <w:p w14:paraId="47ED0006" w14:textId="77777777" w:rsidR="00401D67" w:rsidRPr="00F42BF3" w:rsidRDefault="00401D67" w:rsidP="00401D67">
      <w:pPr>
        <w:rPr>
          <w:lang w:val="ru-RU"/>
        </w:rPr>
      </w:pPr>
    </w:p>
    <w:p w14:paraId="6A26B45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смотрит на оторванную рыбью голову.</w:t>
      </w:r>
    </w:p>
    <w:p w14:paraId="69E0E5A9" w14:textId="77777777" w:rsidR="00401D67" w:rsidRPr="00F42BF3" w:rsidRDefault="00401D67" w:rsidP="00401D67">
      <w:pPr>
        <w:rPr>
          <w:lang w:val="ru-RU"/>
        </w:rPr>
      </w:pPr>
    </w:p>
    <w:p w14:paraId="73D77AD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2C91041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Такие ножички любят мясники, они стругают до костей, сталь хорошая.</w:t>
      </w:r>
    </w:p>
    <w:p w14:paraId="5255D837" w14:textId="77777777" w:rsidR="00401D67" w:rsidRPr="00F42BF3" w:rsidRDefault="00401D67" w:rsidP="00401D67">
      <w:pPr>
        <w:rPr>
          <w:lang w:val="ru-RU"/>
        </w:rPr>
      </w:pPr>
    </w:p>
    <w:p w14:paraId="4254A03B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задумчиво поджигает спичкой рыбий пузырь и откусывает его.</w:t>
      </w:r>
    </w:p>
    <w:p w14:paraId="4393C0A3" w14:textId="77777777" w:rsidR="00401D67" w:rsidRPr="00F42BF3" w:rsidRDefault="00401D67" w:rsidP="00401D67">
      <w:pPr>
        <w:rPr>
          <w:lang w:val="ru-RU"/>
        </w:rPr>
      </w:pPr>
    </w:p>
    <w:p w14:paraId="165218D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668EB71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тут нарисовал схему, смотри.</w:t>
      </w:r>
    </w:p>
    <w:p w14:paraId="0C1374F5" w14:textId="77777777" w:rsidR="00401D67" w:rsidRPr="00F42BF3" w:rsidRDefault="00401D67" w:rsidP="00401D67">
      <w:pPr>
        <w:rPr>
          <w:lang w:val="ru-RU"/>
        </w:rPr>
      </w:pPr>
    </w:p>
    <w:p w14:paraId="617A8EE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Показывает лист бумаги, там колонки: идейные, секс, мстители. По горизонтали: людоеды, </w:t>
      </w:r>
      <w:proofErr w:type="spellStart"/>
      <w:r w:rsidRPr="00F42BF3">
        <w:rPr>
          <w:color w:val="000000"/>
          <w:lang w:val="ru-RU"/>
        </w:rPr>
        <w:t>расчлен</w:t>
      </w:r>
      <w:proofErr w:type="spellEnd"/>
      <w:r w:rsidRPr="00F42BF3">
        <w:rPr>
          <w:color w:val="000000"/>
          <w:lang w:val="ru-RU"/>
        </w:rPr>
        <w:t>, педофилы. Но Бокову это явно не интересно.</w:t>
      </w:r>
    </w:p>
    <w:p w14:paraId="35CA1595" w14:textId="77777777" w:rsidR="00401D67" w:rsidRPr="00F42BF3" w:rsidRDefault="00401D67" w:rsidP="00401D67">
      <w:pPr>
        <w:rPr>
          <w:lang w:val="ru-RU"/>
        </w:rPr>
      </w:pPr>
    </w:p>
    <w:p w14:paraId="24AAB5C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440CFD3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Тебе поспать надо, у тебя белочка уже начинается.</w:t>
      </w:r>
    </w:p>
    <w:p w14:paraId="415B2A54" w14:textId="77777777" w:rsidR="00401D67" w:rsidRPr="00F42BF3" w:rsidRDefault="00401D67" w:rsidP="00401D67">
      <w:pPr>
        <w:rPr>
          <w:lang w:val="ru-RU"/>
        </w:rPr>
      </w:pPr>
    </w:p>
    <w:p w14:paraId="6173C250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Звонит телефон, Козырев снимает трубку, Боков выходит.</w:t>
      </w:r>
    </w:p>
    <w:p w14:paraId="30F2632F" w14:textId="77777777" w:rsidR="00401D67" w:rsidRPr="00F42BF3" w:rsidRDefault="00401D67" w:rsidP="00401D67">
      <w:pPr>
        <w:rPr>
          <w:lang w:val="ru-RU"/>
        </w:rPr>
      </w:pPr>
    </w:p>
    <w:p w14:paraId="5DD3E008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2-17. НАТ. УЛИЦА. ТЕЛЕФОННАЯ БУДКА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 (00:07)</w:t>
      </w:r>
      <w:r w:rsidRPr="00F42BF3">
        <w:rPr>
          <w:lang w:val="ru-RU"/>
        </w:rPr>
        <w:br/>
      </w:r>
    </w:p>
    <w:p w14:paraId="24468A9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звонит по телефону.</w:t>
      </w:r>
    </w:p>
    <w:p w14:paraId="413EB996" w14:textId="77777777" w:rsidR="00401D67" w:rsidRPr="00F42BF3" w:rsidRDefault="00401D67" w:rsidP="00401D67">
      <w:pPr>
        <w:rPr>
          <w:lang w:val="ru-RU"/>
        </w:rPr>
      </w:pPr>
    </w:p>
    <w:p w14:paraId="1E62925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4694440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определила предположительное местонахождение Панова.</w:t>
      </w:r>
    </w:p>
    <w:p w14:paraId="4102C47E" w14:textId="77777777" w:rsidR="00401D67" w:rsidRPr="00F42BF3" w:rsidRDefault="00401D67" w:rsidP="00401D67">
      <w:pPr>
        <w:rPr>
          <w:lang w:val="ru-RU"/>
        </w:rPr>
      </w:pPr>
    </w:p>
    <w:p w14:paraId="2238EA9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 (ЗК)</w:t>
      </w:r>
    </w:p>
    <w:p w14:paraId="7C8C945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Одна не вздумай туда идти! Диктуй адрес!</w:t>
      </w:r>
    </w:p>
    <w:p w14:paraId="3824E178" w14:textId="77777777" w:rsidR="00401D67" w:rsidRPr="00F42BF3" w:rsidRDefault="00401D67" w:rsidP="00401D67">
      <w:pPr>
        <w:rPr>
          <w:lang w:val="ru-RU"/>
        </w:rPr>
      </w:pPr>
    </w:p>
    <w:p w14:paraId="79EA943A" w14:textId="17DFF50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2-18. НАТ. МЯСОКОМБИНАТ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ХВАН</w:t>
      </w:r>
      <w:r w:rsidR="00A63887">
        <w:rPr>
          <w:b/>
          <w:color w:val="000000"/>
          <w:lang w:val="ru-RU"/>
        </w:rPr>
        <w:t>, телята</w:t>
      </w:r>
      <w:r w:rsidRPr="00F42BF3">
        <w:rPr>
          <w:b/>
          <w:color w:val="000000"/>
          <w:lang w:val="ru-RU"/>
        </w:rPr>
        <w:t xml:space="preserve"> (00:22)</w:t>
      </w:r>
      <w:r w:rsidRPr="00F42BF3">
        <w:rPr>
          <w:lang w:val="ru-RU"/>
        </w:rPr>
        <w:br/>
      </w:r>
    </w:p>
    <w:p w14:paraId="37457AE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lastRenderedPageBreak/>
        <w:t xml:space="preserve">Боков и </w:t>
      </w:r>
      <w:proofErr w:type="spellStart"/>
      <w:r w:rsidRPr="00F42BF3">
        <w:rPr>
          <w:color w:val="000000"/>
          <w:lang w:val="ru-RU"/>
        </w:rPr>
        <w:t>Хван</w:t>
      </w:r>
      <w:proofErr w:type="spellEnd"/>
      <w:r w:rsidRPr="00F42BF3">
        <w:rPr>
          <w:color w:val="000000"/>
          <w:lang w:val="ru-RU"/>
        </w:rPr>
        <w:t xml:space="preserve"> идут по двору мясокомбинату.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Это единственный мясокомбинат на местности?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ХВАН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Да, есть ещё маленькая скотобойня в совхозе, но это километров 40.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Проходят мимо загонов со скотом. Телята тянутся к ним большими мокрыми носами, смотрят выразительными огромными глазами и мычат, мычат, мычат без умолку. Наконец Боков заходит внутрь.</w:t>
      </w:r>
    </w:p>
    <w:p w14:paraId="7F88668C" w14:textId="77777777" w:rsidR="00401D67" w:rsidRPr="00F42BF3" w:rsidRDefault="00401D67" w:rsidP="00401D67">
      <w:pPr>
        <w:rPr>
          <w:lang w:val="ru-RU"/>
        </w:rPr>
      </w:pPr>
    </w:p>
    <w:p w14:paraId="2ED31461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2-19. ИНТ. МЯСОКОМБИНАТ.РАЗДЕЛОЧНЫЙ ЦЕХ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МЯСНИК (01:17)</w:t>
      </w:r>
      <w:r w:rsidRPr="00F42BF3">
        <w:rPr>
          <w:lang w:val="ru-RU"/>
        </w:rPr>
        <w:br/>
      </w:r>
    </w:p>
    <w:p w14:paraId="72C1891A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Крепкий человек свежует тушу.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Здрасьте, Боков, прокуратура. Вы </w:t>
      </w:r>
      <w:proofErr w:type="spellStart"/>
      <w:r w:rsidRPr="00F42BF3">
        <w:rPr>
          <w:color w:val="000000"/>
          <w:lang w:val="ru-RU"/>
        </w:rPr>
        <w:t>жеж</w:t>
      </w:r>
      <w:proofErr w:type="spellEnd"/>
      <w:r w:rsidRPr="00F42BF3">
        <w:rPr>
          <w:color w:val="000000"/>
          <w:lang w:val="ru-RU"/>
        </w:rPr>
        <w:t xml:space="preserve"> мясник, не ошибаюсь?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Прокуратура так-то у нас вообще редко ошибается.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Вытирает тряпкой руки, протягивает руку Бокову. Тот на секунду замешкался, но все-таки жмёт её, и замечает, что замарался кровью. Хочет вытереть обо что-нибудь, но не находит взглядом, обо что.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Зовут вас?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Николай </w:t>
      </w:r>
      <w:proofErr w:type="spellStart"/>
      <w:r w:rsidRPr="00F42BF3">
        <w:rPr>
          <w:color w:val="000000"/>
          <w:lang w:val="ru-RU"/>
        </w:rPr>
        <w:t>Платоныч</w:t>
      </w:r>
      <w:proofErr w:type="spellEnd"/>
      <w:r w:rsidRPr="00F42BF3">
        <w:rPr>
          <w:color w:val="000000"/>
          <w:lang w:val="ru-RU"/>
        </w:rPr>
        <w:t>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Может выйдем покурим?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А </w:t>
      </w:r>
      <w:proofErr w:type="spellStart"/>
      <w:r w:rsidRPr="00F42BF3">
        <w:rPr>
          <w:color w:val="000000"/>
          <w:lang w:val="ru-RU"/>
        </w:rPr>
        <w:t>чё</w:t>
      </w:r>
      <w:proofErr w:type="spellEnd"/>
      <w:r w:rsidRPr="00F42BF3">
        <w:rPr>
          <w:color w:val="000000"/>
          <w:lang w:val="ru-RU"/>
        </w:rPr>
        <w:t>, крови боитесь? Или запах не нравится?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 чёт из морга в морг.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просто кровь тут сливаю, нехорошо сейчас отходить, свернётся.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и ладно, сливайте.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берёт нож, рассматривает. Мясник сливает кровь из туши. Она стекает в оцинкованную ванну.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А нож у вас, Николай </w:t>
      </w:r>
      <w:proofErr w:type="spellStart"/>
      <w:r w:rsidRPr="00F42BF3">
        <w:rPr>
          <w:color w:val="000000"/>
          <w:lang w:val="ru-RU"/>
        </w:rPr>
        <w:t>Платоныч</w:t>
      </w:r>
      <w:proofErr w:type="spellEnd"/>
      <w:r w:rsidRPr="00F42BF3">
        <w:rPr>
          <w:color w:val="000000"/>
          <w:lang w:val="ru-RU"/>
        </w:rPr>
        <w:t>, серьёзный.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proofErr w:type="spellStart"/>
      <w:r w:rsidRPr="00F42BF3">
        <w:rPr>
          <w:color w:val="000000"/>
          <w:lang w:val="ru-RU"/>
        </w:rPr>
        <w:t>Дааа</w:t>
      </w:r>
      <w:proofErr w:type="spellEnd"/>
      <w:r w:rsidRPr="00F42BF3">
        <w:rPr>
          <w:color w:val="000000"/>
          <w:lang w:val="ru-RU"/>
        </w:rPr>
        <w:t>… Спецзаказ.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А попроще ножи делает </w:t>
      </w:r>
      <w:proofErr w:type="spellStart"/>
      <w:r w:rsidRPr="00F42BF3">
        <w:rPr>
          <w:color w:val="000000"/>
          <w:lang w:val="ru-RU"/>
        </w:rPr>
        <w:t>хто</w:t>
      </w:r>
      <w:proofErr w:type="spellEnd"/>
      <w:r w:rsidRPr="00F42BF3">
        <w:rPr>
          <w:color w:val="000000"/>
          <w:lang w:val="ru-RU"/>
        </w:rPr>
        <w:t>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что, купить хотите?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(смеётся)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 вас наверняка для прокурорских свой спецзаказ есть.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Вот такую </w:t>
      </w:r>
      <w:proofErr w:type="spellStart"/>
      <w:r w:rsidRPr="00F42BF3">
        <w:rPr>
          <w:color w:val="000000"/>
          <w:lang w:val="ru-RU"/>
        </w:rPr>
        <w:t>хде</w:t>
      </w:r>
      <w:proofErr w:type="spellEnd"/>
      <w:r w:rsidRPr="00F42BF3">
        <w:rPr>
          <w:color w:val="000000"/>
          <w:lang w:val="ru-RU"/>
        </w:rPr>
        <w:t xml:space="preserve"> купить?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Вытаскивает финку Андрея Гурченко. Мясник внимательно рассматривает.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Пацаны настучали, что на мясокомбинате продают? Или вы как Шерлок Холмс?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 тут много ума не надо. Ира мясо режет хорошо, а по мясу главный тут вы.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 смеётся.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 многие такие делают. Не знаю я. Грузчик делает и водитель.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Сидели?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(смеётся)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у нас тут все сидели. Это ж мясокомбинат. Доступ к сокровищам. Все воруют и все сидят.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А на </w:t>
      </w:r>
      <w:proofErr w:type="spellStart"/>
      <w:r w:rsidRPr="00F42BF3">
        <w:rPr>
          <w:color w:val="000000"/>
          <w:lang w:val="ru-RU"/>
        </w:rPr>
        <w:t>семнашке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хто</w:t>
      </w:r>
      <w:proofErr w:type="spellEnd"/>
      <w:r w:rsidRPr="00F42BF3">
        <w:rPr>
          <w:color w:val="000000"/>
          <w:lang w:val="ru-RU"/>
        </w:rPr>
        <w:t xml:space="preserve"> сидел?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Семён сидел. Ушёл уже. Завтра с утра если придёте - в столовке будет.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фамилия у Семёна?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МЯСНИК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хрен знает. Самый противный в столовке будет, сразу узнаете.</w:t>
      </w:r>
    </w:p>
    <w:p w14:paraId="05B5AFAC" w14:textId="77777777" w:rsidR="00401D67" w:rsidRPr="00F42BF3" w:rsidRDefault="00401D67" w:rsidP="00401D67">
      <w:pPr>
        <w:rPr>
          <w:lang w:val="ru-RU"/>
        </w:rPr>
      </w:pPr>
    </w:p>
    <w:p w14:paraId="26210B77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2-20. НАТ. ДАЧА ПЕВИЦЫ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 (00:10)</w:t>
      </w:r>
      <w:r w:rsidRPr="00F42BF3">
        <w:rPr>
          <w:lang w:val="ru-RU"/>
        </w:rPr>
        <w:br/>
      </w:r>
    </w:p>
    <w:p w14:paraId="5CC18DA0" w14:textId="77777777" w:rsidR="00401D67" w:rsidRPr="00F42BF3" w:rsidRDefault="00401D67" w:rsidP="00401D67">
      <w:pPr>
        <w:rPr>
          <w:lang w:val="ru-RU"/>
        </w:rPr>
      </w:pPr>
      <w:r>
        <w:rPr>
          <w:color w:val="000000"/>
        </w:rPr>
        <w:t> </w:t>
      </w:r>
      <w:r w:rsidRPr="00F42BF3">
        <w:rPr>
          <w:color w:val="000000"/>
          <w:lang w:val="ru-RU"/>
        </w:rPr>
        <w:t>Добровольская</w:t>
      </w:r>
      <w:r>
        <w:rPr>
          <w:color w:val="000000"/>
        </w:rPr>
        <w:t> </w:t>
      </w:r>
      <w:r w:rsidRPr="00F42BF3">
        <w:rPr>
          <w:color w:val="000000"/>
          <w:lang w:val="ru-RU"/>
        </w:rPr>
        <w:t>самоотверженно идёт навстречу своей цели. Осматривается, перелезает через забор, крадётся к окну, заглядывает.</w:t>
      </w:r>
    </w:p>
    <w:p w14:paraId="08631236" w14:textId="77777777" w:rsidR="00401D67" w:rsidRPr="00F42BF3" w:rsidRDefault="00401D67" w:rsidP="00401D67">
      <w:pPr>
        <w:rPr>
          <w:lang w:val="ru-RU"/>
        </w:rPr>
      </w:pPr>
    </w:p>
    <w:p w14:paraId="5BBE6859" w14:textId="5150F50E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2-21. ИНТ. ДАЧА ПЕВИЦЫ.ГОСТИНАЯ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ПАНОВ, ПЕВИЦА, ПОЭТ</w:t>
      </w:r>
      <w:r w:rsidR="00A63887">
        <w:rPr>
          <w:b/>
          <w:color w:val="000000"/>
          <w:lang w:val="ru-RU"/>
        </w:rPr>
        <w:t>, гости певицы мужчины (2), гости певицы женщины (2)</w:t>
      </w:r>
      <w:r w:rsidRPr="00F42BF3">
        <w:rPr>
          <w:b/>
          <w:color w:val="000000"/>
          <w:lang w:val="ru-RU"/>
        </w:rPr>
        <w:t xml:space="preserve"> (00:06)</w:t>
      </w:r>
      <w:r w:rsidRPr="00F42BF3">
        <w:rPr>
          <w:lang w:val="ru-RU"/>
        </w:rPr>
        <w:br/>
      </w:r>
    </w:p>
    <w:p w14:paraId="32B60A2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Посреди комнаты стоит Панов на коленях с завязанными глазами. Вокруг странные люди держатся за руки.</w:t>
      </w:r>
    </w:p>
    <w:p w14:paraId="0CB0629F" w14:textId="77777777" w:rsidR="00401D67" w:rsidRPr="00F42BF3" w:rsidRDefault="00401D67" w:rsidP="00401D67">
      <w:pPr>
        <w:rPr>
          <w:lang w:val="ru-RU"/>
        </w:rPr>
      </w:pPr>
    </w:p>
    <w:p w14:paraId="65C4292E" w14:textId="125478DB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2-22. НАТ. ДАЧА ПЕВИЦЫ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КОЗЫРЕВ</w:t>
      </w:r>
      <w:r w:rsidR="00A96B32">
        <w:rPr>
          <w:b/>
          <w:color w:val="000000"/>
          <w:lang w:val="ru-RU"/>
        </w:rPr>
        <w:t xml:space="preserve">, сотрудники милиции </w:t>
      </w:r>
      <w:r w:rsidR="00F9200C">
        <w:rPr>
          <w:b/>
          <w:color w:val="000000"/>
          <w:lang w:val="ru-RU"/>
        </w:rPr>
        <w:t>(3)</w:t>
      </w:r>
      <w:r w:rsidRPr="00F42BF3">
        <w:rPr>
          <w:b/>
          <w:color w:val="000000"/>
          <w:lang w:val="ru-RU"/>
        </w:rPr>
        <w:t xml:space="preserve"> (00:14)</w:t>
      </w:r>
      <w:r w:rsidRPr="00F42BF3">
        <w:rPr>
          <w:lang w:val="ru-RU"/>
        </w:rPr>
        <w:br/>
      </w:r>
    </w:p>
    <w:p w14:paraId="316CA520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Подходит Козырев с несколькими милиционерами.</w:t>
      </w:r>
    </w:p>
    <w:p w14:paraId="3007872E" w14:textId="77777777" w:rsidR="00401D67" w:rsidRPr="00F42BF3" w:rsidRDefault="00401D67" w:rsidP="00401D67">
      <w:pPr>
        <w:rPr>
          <w:lang w:val="ru-RU"/>
        </w:rPr>
      </w:pPr>
    </w:p>
    <w:p w14:paraId="2BD9BF4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B8C299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Это какая-то секта. Я контролирую, чтоб он не ушёл.</w:t>
      </w:r>
    </w:p>
    <w:p w14:paraId="2B253A90" w14:textId="77777777" w:rsidR="00401D67" w:rsidRPr="00F42BF3" w:rsidRDefault="00401D67" w:rsidP="00401D67">
      <w:pPr>
        <w:rPr>
          <w:lang w:val="ru-RU"/>
        </w:rPr>
      </w:pPr>
    </w:p>
    <w:p w14:paraId="4E44679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3146544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Зайдёшь последней.</w:t>
      </w:r>
    </w:p>
    <w:p w14:paraId="721B4A5B" w14:textId="77777777" w:rsidR="00401D67" w:rsidRPr="00F42BF3" w:rsidRDefault="00401D67" w:rsidP="00401D67">
      <w:pPr>
        <w:rPr>
          <w:lang w:val="ru-RU"/>
        </w:rPr>
      </w:pPr>
    </w:p>
    <w:p w14:paraId="1C0071DB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Делает знак милиционерам, чтобы один остался у окна, другой - у другого, ещё один следовал за ним.</w:t>
      </w:r>
    </w:p>
    <w:p w14:paraId="581CAE82" w14:textId="77777777" w:rsidR="00401D67" w:rsidRPr="00F42BF3" w:rsidRDefault="00401D67" w:rsidP="00401D67">
      <w:pPr>
        <w:rPr>
          <w:lang w:val="ru-RU"/>
        </w:rPr>
      </w:pPr>
    </w:p>
    <w:p w14:paraId="5F5F83C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lastRenderedPageBreak/>
        <w:t>Распахивает дверь, заходит.</w:t>
      </w:r>
    </w:p>
    <w:p w14:paraId="6E500964" w14:textId="77777777" w:rsidR="00401D67" w:rsidRPr="00F42BF3" w:rsidRDefault="00401D67" w:rsidP="00401D67">
      <w:pPr>
        <w:rPr>
          <w:lang w:val="ru-RU"/>
        </w:rPr>
      </w:pPr>
    </w:p>
    <w:p w14:paraId="0F852AD5" w14:textId="389D83FA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2-23. ИНТ. ДАЧА ПЕВИЦЫ.ГОСТИНАЯ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КОЗЫРЕВ, ДОБРОВОЛЬСКАЯ, ПАНОВ, ПЕВИЦА, ПОЭТ</w:t>
      </w:r>
      <w:r w:rsidR="00F9200C">
        <w:rPr>
          <w:b/>
          <w:color w:val="000000"/>
          <w:lang w:val="ru-RU"/>
        </w:rPr>
        <w:t>, сотрудники милиции (3), гости певицы (4)</w:t>
      </w:r>
      <w:r w:rsidRPr="00F42BF3">
        <w:rPr>
          <w:b/>
          <w:color w:val="000000"/>
          <w:lang w:val="ru-RU"/>
        </w:rPr>
        <w:t xml:space="preserve"> (02:01)</w:t>
      </w:r>
      <w:r w:rsidRPr="00F42BF3">
        <w:rPr>
          <w:lang w:val="ru-RU"/>
        </w:rPr>
        <w:br/>
      </w:r>
    </w:p>
    <w:p w14:paraId="02C8D74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Бабка (ПЕВИЦА), похожая на стареющую оперную певицу, взвизгивает. За её спиной летают листы нот: из-за открывшейся двери образовался сквозняк. Отец Панова всё в той же позе. Собравшиеся вокруг стола люди все в довольно преклонном возраста, явно “натуры артистические”, среди них - очень известный детский ПОЭТ. Посреди стола - ярко расписанная табличка с буквами.</w:t>
      </w:r>
    </w:p>
    <w:p w14:paraId="6DF713C8" w14:textId="77777777" w:rsidR="00401D67" w:rsidRPr="00F42BF3" w:rsidRDefault="00401D67" w:rsidP="00401D67">
      <w:pPr>
        <w:rPr>
          <w:lang w:val="ru-RU"/>
        </w:rPr>
      </w:pPr>
    </w:p>
    <w:p w14:paraId="3ABED5D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461DB4E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Панов! Лечь! Руки за голову!</w:t>
      </w:r>
    </w:p>
    <w:p w14:paraId="7CB2C78E" w14:textId="77777777" w:rsidR="00401D67" w:rsidRPr="00F42BF3" w:rsidRDefault="00401D67" w:rsidP="00401D67">
      <w:pPr>
        <w:rPr>
          <w:lang w:val="ru-RU"/>
        </w:rPr>
      </w:pPr>
    </w:p>
    <w:p w14:paraId="719E7C2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680E082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У нас всё хорошо. Просто соседи - стукачи. Ещё </w:t>
      </w:r>
      <w:proofErr w:type="spellStart"/>
      <w:r w:rsidRPr="00F42BF3">
        <w:rPr>
          <w:color w:val="000000"/>
          <w:lang w:val="ru-RU"/>
        </w:rPr>
        <w:t>Капице</w:t>
      </w:r>
      <w:proofErr w:type="spellEnd"/>
      <w:r w:rsidRPr="00F42BF3">
        <w:rPr>
          <w:color w:val="000000"/>
          <w:lang w:val="ru-RU"/>
        </w:rPr>
        <w:t xml:space="preserve"> не давали спокойно работать, сразу в НКВД. Сразу! Опять они настучали?</w:t>
      </w:r>
    </w:p>
    <w:p w14:paraId="7D5CE470" w14:textId="77777777" w:rsidR="00401D67" w:rsidRPr="00F42BF3" w:rsidRDefault="00401D67" w:rsidP="00401D67">
      <w:pPr>
        <w:rPr>
          <w:lang w:val="ru-RU"/>
        </w:rPr>
      </w:pPr>
    </w:p>
    <w:p w14:paraId="6FB4961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Панов не двигается. Милиционер надевает наручники и Панов падает без чувств.</w:t>
      </w:r>
    </w:p>
    <w:p w14:paraId="7DEE1444" w14:textId="77777777" w:rsidR="00401D67" w:rsidRPr="00F42BF3" w:rsidRDefault="00401D67" w:rsidP="00401D67">
      <w:pPr>
        <w:rPr>
          <w:lang w:val="ru-RU"/>
        </w:rPr>
      </w:pPr>
    </w:p>
    <w:p w14:paraId="318C6BE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7314C98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Поясните, что происходит.</w:t>
      </w:r>
    </w:p>
    <w:p w14:paraId="7F84DC05" w14:textId="77777777" w:rsidR="00401D67" w:rsidRPr="00F42BF3" w:rsidRDefault="00401D67" w:rsidP="00401D67">
      <w:pPr>
        <w:rPr>
          <w:lang w:val="ru-RU"/>
        </w:rPr>
      </w:pPr>
    </w:p>
    <w:p w14:paraId="26F995D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4FF633D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Мы хотим защитить наших детей. И вызываем духов, чтобы рассказали, кто лишает жизни младенцев.</w:t>
      </w:r>
    </w:p>
    <w:p w14:paraId="332FBE09" w14:textId="77777777" w:rsidR="00401D67" w:rsidRPr="00F42BF3" w:rsidRDefault="00401D67" w:rsidP="00401D67">
      <w:pPr>
        <w:rPr>
          <w:lang w:val="ru-RU"/>
        </w:rPr>
      </w:pPr>
    </w:p>
    <w:p w14:paraId="499A2D9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ПОЭТ</w:t>
      </w:r>
    </w:p>
    <w:p w14:paraId="3AD30CC3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(заикаясь)</w:t>
      </w:r>
    </w:p>
    <w:p w14:paraId="4D9D5CB2" w14:textId="77777777" w:rsidR="00401D67" w:rsidRPr="00F42BF3" w:rsidRDefault="00401D67" w:rsidP="00401D67">
      <w:pPr>
        <w:ind w:left="1441" w:right="2161"/>
        <w:rPr>
          <w:lang w:val="ru-RU"/>
        </w:rPr>
      </w:pPr>
      <w:proofErr w:type="spellStart"/>
      <w:r w:rsidRPr="00F42BF3">
        <w:rPr>
          <w:color w:val="000000"/>
          <w:lang w:val="ru-RU"/>
        </w:rPr>
        <w:t>Этто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оббразно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гговоря</w:t>
      </w:r>
      <w:proofErr w:type="spellEnd"/>
      <w:r w:rsidRPr="00F42BF3">
        <w:rPr>
          <w:color w:val="000000"/>
          <w:lang w:val="ru-RU"/>
        </w:rPr>
        <w:t xml:space="preserve">. Я </w:t>
      </w:r>
      <w:proofErr w:type="spellStart"/>
      <w:r w:rsidRPr="00F42BF3">
        <w:rPr>
          <w:color w:val="000000"/>
          <w:lang w:val="ru-RU"/>
        </w:rPr>
        <w:t>зздесь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соввершенно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нне</w:t>
      </w:r>
      <w:proofErr w:type="spellEnd"/>
      <w:r w:rsidRPr="00F42BF3">
        <w:rPr>
          <w:color w:val="000000"/>
          <w:lang w:val="ru-RU"/>
        </w:rPr>
        <w:t xml:space="preserve"> причём, </w:t>
      </w:r>
      <w:proofErr w:type="spellStart"/>
      <w:r w:rsidRPr="00F42BF3">
        <w:rPr>
          <w:color w:val="000000"/>
          <w:lang w:val="ru-RU"/>
        </w:rPr>
        <w:t>ппрошу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ззанести</w:t>
      </w:r>
      <w:proofErr w:type="spellEnd"/>
      <w:r w:rsidRPr="00F42BF3">
        <w:rPr>
          <w:color w:val="000000"/>
          <w:lang w:val="ru-RU"/>
        </w:rPr>
        <w:t xml:space="preserve"> в </w:t>
      </w:r>
      <w:proofErr w:type="spellStart"/>
      <w:r w:rsidRPr="00F42BF3">
        <w:rPr>
          <w:color w:val="000000"/>
          <w:lang w:val="ru-RU"/>
        </w:rPr>
        <w:t>ппротокол</w:t>
      </w:r>
      <w:proofErr w:type="spellEnd"/>
      <w:r w:rsidRPr="00F42BF3">
        <w:rPr>
          <w:color w:val="000000"/>
          <w:lang w:val="ru-RU"/>
        </w:rPr>
        <w:t xml:space="preserve">. В </w:t>
      </w:r>
      <w:proofErr w:type="spellStart"/>
      <w:r w:rsidRPr="00F42BF3">
        <w:rPr>
          <w:color w:val="000000"/>
          <w:lang w:val="ru-RU"/>
        </w:rPr>
        <w:t>ддеятельности</w:t>
      </w:r>
      <w:proofErr w:type="spellEnd"/>
      <w:r w:rsidRPr="00F42BF3">
        <w:rPr>
          <w:color w:val="000000"/>
          <w:lang w:val="ru-RU"/>
        </w:rPr>
        <w:t xml:space="preserve"> запрещенных </w:t>
      </w:r>
      <w:proofErr w:type="spellStart"/>
      <w:r w:rsidRPr="00F42BF3">
        <w:rPr>
          <w:color w:val="000000"/>
          <w:lang w:val="ru-RU"/>
        </w:rPr>
        <w:t>ррелигиозных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общинуччастия</w:t>
      </w:r>
      <w:proofErr w:type="spellEnd"/>
      <w:r w:rsidRPr="00F42BF3">
        <w:rPr>
          <w:color w:val="000000"/>
          <w:lang w:val="ru-RU"/>
        </w:rPr>
        <w:t xml:space="preserve"> не принимал. </w:t>
      </w:r>
      <w:proofErr w:type="spellStart"/>
      <w:r w:rsidRPr="00F42BF3">
        <w:rPr>
          <w:color w:val="000000"/>
          <w:lang w:val="ru-RU"/>
        </w:rPr>
        <w:t>Отткуда</w:t>
      </w:r>
      <w:proofErr w:type="spellEnd"/>
      <w:r w:rsidRPr="00F42BF3">
        <w:rPr>
          <w:color w:val="000000"/>
          <w:lang w:val="ru-RU"/>
        </w:rPr>
        <w:t xml:space="preserve"> взялся череп - не знаю.</w:t>
      </w:r>
    </w:p>
    <w:p w14:paraId="28F9F9EC" w14:textId="77777777" w:rsidR="00401D67" w:rsidRPr="00F42BF3" w:rsidRDefault="00401D67" w:rsidP="00401D67">
      <w:pPr>
        <w:rPr>
          <w:lang w:val="ru-RU"/>
        </w:rPr>
      </w:pPr>
    </w:p>
    <w:p w14:paraId="18F5A3B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смотрит в направлении, указанном поэтом и действительно, видит на столе человеческий череп.</w:t>
      </w:r>
    </w:p>
    <w:p w14:paraId="22972456" w14:textId="77777777" w:rsidR="00401D67" w:rsidRPr="00F42BF3" w:rsidRDefault="00401D67" w:rsidP="00401D67">
      <w:pPr>
        <w:rPr>
          <w:lang w:val="ru-RU"/>
        </w:rPr>
      </w:pPr>
    </w:p>
    <w:p w14:paraId="1B59C43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5DC87A8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Откуда у вас это?</w:t>
      </w:r>
    </w:p>
    <w:p w14:paraId="6F12122A" w14:textId="77777777" w:rsidR="00401D67" w:rsidRPr="00F42BF3" w:rsidRDefault="00401D67" w:rsidP="00401D67">
      <w:pPr>
        <w:rPr>
          <w:lang w:val="ru-RU"/>
        </w:rPr>
      </w:pPr>
    </w:p>
    <w:p w14:paraId="234FD62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48D6C06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Найдено мною собственноручно в лесу, по указанию духов.</w:t>
      </w:r>
    </w:p>
    <w:p w14:paraId="719EFD89" w14:textId="77777777" w:rsidR="00401D67" w:rsidRPr="00F42BF3" w:rsidRDefault="00401D67" w:rsidP="00401D67">
      <w:pPr>
        <w:rPr>
          <w:lang w:val="ru-RU"/>
        </w:rPr>
      </w:pPr>
    </w:p>
    <w:p w14:paraId="7B7168B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lastRenderedPageBreak/>
        <w:t>КОЗЫРЕВ</w:t>
      </w:r>
    </w:p>
    <w:p w14:paraId="48CBA06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Где именно в лесу? Когда? Почему в милицию не обратились?</w:t>
      </w:r>
    </w:p>
    <w:p w14:paraId="46D6755A" w14:textId="77777777" w:rsidR="00401D67" w:rsidRPr="00F42BF3" w:rsidRDefault="00401D67" w:rsidP="00401D67">
      <w:pPr>
        <w:rPr>
          <w:lang w:val="ru-RU"/>
        </w:rPr>
      </w:pPr>
    </w:p>
    <w:p w14:paraId="2C60CBE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187BE87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не думала, что надо в милицию идти. Это же мой!</w:t>
      </w:r>
    </w:p>
    <w:p w14:paraId="6492CF63" w14:textId="77777777" w:rsidR="00401D67" w:rsidRPr="00F42BF3" w:rsidRDefault="00401D67" w:rsidP="00401D67">
      <w:pPr>
        <w:rPr>
          <w:lang w:val="ru-RU"/>
        </w:rPr>
      </w:pPr>
    </w:p>
    <w:p w14:paraId="6F2AE9D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5C59FE5A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(милиционерам)</w:t>
      </w:r>
    </w:p>
    <w:p w14:paraId="037F985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Оформляй изъятие.</w:t>
      </w:r>
    </w:p>
    <w:p w14:paraId="51040CAF" w14:textId="77777777" w:rsidR="00401D67" w:rsidRPr="00F42BF3" w:rsidRDefault="00401D67" w:rsidP="00401D67">
      <w:pPr>
        <w:rPr>
          <w:lang w:val="ru-RU"/>
        </w:rPr>
      </w:pPr>
    </w:p>
    <w:p w14:paraId="23676F9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22FC6E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Что здесь делает гражданин Панов?</w:t>
      </w:r>
    </w:p>
    <w:p w14:paraId="0DEF1CE3" w14:textId="77777777" w:rsidR="00401D67" w:rsidRPr="00F42BF3" w:rsidRDefault="00401D67" w:rsidP="00401D67">
      <w:pPr>
        <w:rPr>
          <w:lang w:val="ru-RU"/>
        </w:rPr>
      </w:pPr>
    </w:p>
    <w:p w14:paraId="2933D91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451B98F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Лежит в трансе. Он уже несколько раз впадал в транс за ночь, но пока ответа у нас так и нет.</w:t>
      </w:r>
    </w:p>
    <w:p w14:paraId="4EC877F3" w14:textId="77777777" w:rsidR="00401D67" w:rsidRPr="00F42BF3" w:rsidRDefault="00401D67" w:rsidP="00401D67">
      <w:pPr>
        <w:rPr>
          <w:lang w:val="ru-RU"/>
        </w:rPr>
      </w:pPr>
    </w:p>
    <w:p w14:paraId="7BAE89E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71ED60F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Он позвонил вам вчера в районе семи вечера, во сколько он приехал к вам?</w:t>
      </w:r>
    </w:p>
    <w:p w14:paraId="3AAD11D6" w14:textId="77777777" w:rsidR="00401D67" w:rsidRPr="00F42BF3" w:rsidRDefault="00401D67" w:rsidP="00401D67">
      <w:pPr>
        <w:rPr>
          <w:lang w:val="ru-RU"/>
        </w:rPr>
      </w:pPr>
    </w:p>
    <w:p w14:paraId="1C92043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ПОЭТ</w:t>
      </w:r>
    </w:p>
    <w:p w14:paraId="28B800F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Совершенно точно в 7:30. Мы </w:t>
      </w:r>
      <w:proofErr w:type="spellStart"/>
      <w:r w:rsidRPr="00F42BF3">
        <w:rPr>
          <w:color w:val="000000"/>
          <w:lang w:val="ru-RU"/>
        </w:rPr>
        <w:t>кккконччили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ссслушать</w:t>
      </w:r>
      <w:proofErr w:type="spellEnd"/>
      <w:r w:rsidRPr="00F42BF3">
        <w:rPr>
          <w:color w:val="000000"/>
          <w:lang w:val="ru-RU"/>
        </w:rPr>
        <w:t xml:space="preserve"> </w:t>
      </w:r>
      <w:proofErr w:type="spellStart"/>
      <w:r w:rsidRPr="00F42BF3">
        <w:rPr>
          <w:color w:val="000000"/>
          <w:lang w:val="ru-RU"/>
        </w:rPr>
        <w:t>мммое</w:t>
      </w:r>
      <w:proofErr w:type="spellEnd"/>
      <w:r w:rsidRPr="00F42BF3">
        <w:rPr>
          <w:color w:val="000000"/>
          <w:lang w:val="ru-RU"/>
        </w:rPr>
        <w:t xml:space="preserve"> интервью.</w:t>
      </w:r>
    </w:p>
    <w:p w14:paraId="360A589A" w14:textId="77777777" w:rsidR="00401D67" w:rsidRPr="00F42BF3" w:rsidRDefault="00401D67" w:rsidP="00401D67">
      <w:pPr>
        <w:rPr>
          <w:lang w:val="ru-RU"/>
        </w:rPr>
      </w:pPr>
    </w:p>
    <w:p w14:paraId="45F5E75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05B97EF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Что было дальше?</w:t>
      </w:r>
    </w:p>
    <w:p w14:paraId="38490C65" w14:textId="77777777" w:rsidR="00401D67" w:rsidRPr="00F42BF3" w:rsidRDefault="00401D67" w:rsidP="00401D67">
      <w:pPr>
        <w:rPr>
          <w:lang w:val="ru-RU"/>
        </w:rPr>
      </w:pPr>
    </w:p>
    <w:p w14:paraId="656D54C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2E5A718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Мы начали ритуал. Спрашивали у духов, кто убил его сына. Ритуал должен длиться сутки.</w:t>
      </w:r>
    </w:p>
    <w:p w14:paraId="5EC2C91F" w14:textId="77777777" w:rsidR="00401D67" w:rsidRPr="00F42BF3" w:rsidRDefault="00401D67" w:rsidP="00401D67">
      <w:pPr>
        <w:rPr>
          <w:lang w:val="ru-RU"/>
        </w:rPr>
      </w:pPr>
    </w:p>
    <w:p w14:paraId="71AA8C1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36CE3D4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То есть вы сутки сидите за этим столом?</w:t>
      </w:r>
    </w:p>
    <w:p w14:paraId="2111B9AA" w14:textId="77777777" w:rsidR="00401D67" w:rsidRPr="00F42BF3" w:rsidRDefault="00401D67" w:rsidP="00401D67">
      <w:pPr>
        <w:rPr>
          <w:lang w:val="ru-RU"/>
        </w:rPr>
      </w:pPr>
    </w:p>
    <w:p w14:paraId="400C85A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3B710C4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 почти.</w:t>
      </w:r>
    </w:p>
    <w:p w14:paraId="7AF1A043" w14:textId="77777777" w:rsidR="00401D67" w:rsidRPr="00F42BF3" w:rsidRDefault="00401D67" w:rsidP="00401D67">
      <w:pPr>
        <w:rPr>
          <w:lang w:val="ru-RU"/>
        </w:rPr>
      </w:pPr>
    </w:p>
    <w:p w14:paraId="229E36A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ПОЭТ</w:t>
      </w:r>
    </w:p>
    <w:p w14:paraId="2AA4934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Я </w:t>
      </w:r>
      <w:proofErr w:type="spellStart"/>
      <w:r w:rsidRPr="00F42BF3">
        <w:rPr>
          <w:color w:val="000000"/>
          <w:lang w:val="ru-RU"/>
        </w:rPr>
        <w:t>уххходдил</w:t>
      </w:r>
      <w:proofErr w:type="spellEnd"/>
      <w:r w:rsidRPr="00F42BF3">
        <w:rPr>
          <w:color w:val="000000"/>
          <w:lang w:val="ru-RU"/>
        </w:rPr>
        <w:t xml:space="preserve"> спать.</w:t>
      </w:r>
    </w:p>
    <w:p w14:paraId="06B3752C" w14:textId="77777777" w:rsidR="00401D67" w:rsidRPr="00F42BF3" w:rsidRDefault="00401D67" w:rsidP="00401D67">
      <w:pPr>
        <w:rPr>
          <w:lang w:val="ru-RU"/>
        </w:rPr>
      </w:pPr>
    </w:p>
    <w:p w14:paraId="2DA2D30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A87912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остальные не спали?</w:t>
      </w:r>
    </w:p>
    <w:p w14:paraId="1DD899E7" w14:textId="77777777" w:rsidR="00401D67" w:rsidRPr="00F42BF3" w:rsidRDefault="00401D67" w:rsidP="00401D67">
      <w:pPr>
        <w:rPr>
          <w:lang w:val="ru-RU"/>
        </w:rPr>
      </w:pPr>
    </w:p>
    <w:p w14:paraId="1994FBC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038ABD8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Нет, и я уже тоже падаю с ног! Вы варварски всё испортили! Варварски!!!</w:t>
      </w:r>
    </w:p>
    <w:p w14:paraId="7C94E603" w14:textId="77777777" w:rsidR="00401D67" w:rsidRPr="00F42BF3" w:rsidRDefault="00401D67" w:rsidP="00401D67">
      <w:pPr>
        <w:rPr>
          <w:lang w:val="ru-RU"/>
        </w:rPr>
      </w:pPr>
    </w:p>
    <w:p w14:paraId="7748ED5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43C6CE6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И Панов всё это время был здесь?</w:t>
      </w:r>
    </w:p>
    <w:p w14:paraId="3CE8C8CA" w14:textId="77777777" w:rsidR="00401D67" w:rsidRPr="00F42BF3" w:rsidRDefault="00401D67" w:rsidP="00401D67">
      <w:pPr>
        <w:rPr>
          <w:lang w:val="ru-RU"/>
        </w:rPr>
      </w:pPr>
    </w:p>
    <w:p w14:paraId="496BCDE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ПЕВИЦА</w:t>
      </w:r>
    </w:p>
    <w:p w14:paraId="47C67BDE" w14:textId="77777777" w:rsidR="00401D67" w:rsidRPr="00F42BF3" w:rsidRDefault="00401D67" w:rsidP="00401D67">
      <w:pPr>
        <w:ind w:left="1441" w:right="2161"/>
        <w:rPr>
          <w:lang w:val="ru-RU"/>
        </w:rPr>
      </w:pPr>
      <w:proofErr w:type="spellStart"/>
      <w:r w:rsidRPr="00F42BF3">
        <w:rPr>
          <w:color w:val="000000"/>
          <w:lang w:val="ru-RU"/>
        </w:rPr>
        <w:t>Эээ</w:t>
      </w:r>
      <w:proofErr w:type="spellEnd"/>
      <w:r w:rsidRPr="00F42BF3">
        <w:rPr>
          <w:color w:val="000000"/>
          <w:lang w:val="ru-RU"/>
        </w:rPr>
        <w:t xml:space="preserve"> нет… не совсем. Он был скорее там.</w:t>
      </w:r>
    </w:p>
    <w:p w14:paraId="248ADDE6" w14:textId="77777777" w:rsidR="00401D67" w:rsidRPr="00F42BF3" w:rsidRDefault="00401D67" w:rsidP="00401D67">
      <w:pPr>
        <w:rPr>
          <w:lang w:val="ru-RU"/>
        </w:rPr>
      </w:pPr>
    </w:p>
    <w:p w14:paraId="7E6F89C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Неопределённо закатывает глаза.</w:t>
      </w:r>
    </w:p>
    <w:p w14:paraId="1804C314" w14:textId="77777777" w:rsidR="00401D67" w:rsidRPr="00F42BF3" w:rsidRDefault="00401D67" w:rsidP="00401D67">
      <w:pPr>
        <w:rPr>
          <w:lang w:val="ru-RU"/>
        </w:rPr>
      </w:pPr>
    </w:p>
    <w:p w14:paraId="09BC837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00B9A9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Панова в больницу, мадам в отделение, череп на экспертизу. Поэта проводите до его дачи.</w:t>
      </w:r>
    </w:p>
    <w:p w14:paraId="78353A3C" w14:textId="77777777" w:rsidR="00401D67" w:rsidRPr="00F42BF3" w:rsidRDefault="00401D67" w:rsidP="00401D67">
      <w:pPr>
        <w:rPr>
          <w:lang w:val="ru-RU"/>
        </w:rPr>
      </w:pPr>
    </w:p>
    <w:p w14:paraId="2D080B48" w14:textId="4449BED5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2-24. ИНТ. ПОЧТА ДЕНЬ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СОТРУДНИЦА ПОЧТЫ</w:t>
      </w:r>
      <w:r w:rsidR="00F9200C">
        <w:rPr>
          <w:b/>
          <w:color w:val="000000"/>
          <w:lang w:val="ru-RU"/>
        </w:rPr>
        <w:t>, рабочие (2), голос из трубки з/к</w:t>
      </w:r>
      <w:r w:rsidRPr="00F42BF3">
        <w:rPr>
          <w:b/>
          <w:color w:val="000000"/>
          <w:lang w:val="ru-RU"/>
        </w:rPr>
        <w:t xml:space="preserve"> (01:28)</w:t>
      </w:r>
      <w:r w:rsidRPr="00F42BF3">
        <w:rPr>
          <w:lang w:val="ru-RU"/>
        </w:rPr>
        <w:br/>
      </w:r>
    </w:p>
    <w:p w14:paraId="28A589D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заходит на почту, там ремонт. Цемент, рабочие. Выходит недовольная сотрудница почты.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СОТРУДНИЦАПОЧТЫ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Вы не видите, что ли, ремонт?! Закрыто всё.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 Ростовом разговор нужен. 5 минут. Здрасьте.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Достаёт рубль, чтобы заплатить за разговор.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СОТРУДНИЦАПОЧТЫ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Что вы мне деньги свои суёте?! Закрыто!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показывает на висящий на стене аппарат.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Ну вот </w:t>
      </w:r>
      <w:proofErr w:type="spellStart"/>
      <w:r w:rsidRPr="00F42BF3">
        <w:rPr>
          <w:color w:val="000000"/>
          <w:lang w:val="ru-RU"/>
        </w:rPr>
        <w:t>жеж</w:t>
      </w:r>
      <w:proofErr w:type="spellEnd"/>
      <w:r w:rsidRPr="00F42BF3">
        <w:rPr>
          <w:color w:val="000000"/>
          <w:lang w:val="ru-RU"/>
        </w:rPr>
        <w:t xml:space="preserve"> есть у вас телефон. Ну пожалуйста!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СОТРУДНИЦА ПОЧТЫ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 уйдите вы, говорю, закрыто!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 вас дети есть?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СОТРУДНИЦА ПОЧТЫ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сын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вот уедет он в другой город, пообещает вам позвонить, вы будете сидеть у телефона, а ему такая как вы позвонить не даст? Хорошо это, сами как думаете?!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пишет на листочке номер и протягивает женщине.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СОТРУДНИЦА ПОЧТЫ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Идите в кабинку!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пробирается к телефону на стене, снимает трубку.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Это Боков. Я с Москвы звоню, здрасьте, Пал Саныч.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ВРАЧ МАРИНЫ (</w:t>
      </w:r>
      <w:proofErr w:type="spellStart"/>
      <w:r w:rsidRPr="00F42BF3">
        <w:rPr>
          <w:color w:val="000000"/>
          <w:lang w:val="ru-RU"/>
        </w:rPr>
        <w:t>Ростов</w:t>
      </w:r>
      <w:proofErr w:type="spellEnd"/>
      <w:r w:rsidRPr="00F42BF3">
        <w:rPr>
          <w:color w:val="000000"/>
          <w:lang w:val="ru-RU"/>
        </w:rPr>
        <w:t>)(ЗК)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Здравствуйте. Вы когда вернётесь?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Когда надо?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ВРАЧ МАРИНЫ (</w:t>
      </w:r>
      <w:proofErr w:type="spellStart"/>
      <w:r w:rsidRPr="00F42BF3">
        <w:rPr>
          <w:color w:val="000000"/>
          <w:lang w:val="ru-RU"/>
        </w:rPr>
        <w:t>Ростов</w:t>
      </w:r>
      <w:proofErr w:type="spellEnd"/>
      <w:r w:rsidRPr="00F42BF3">
        <w:rPr>
          <w:color w:val="000000"/>
          <w:lang w:val="ru-RU"/>
        </w:rPr>
        <w:t>)(ЗК)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Как получится. От вас толку никакого сейчас не будет. Но Марине нужна черная икра. Я боюсь, у неё рак.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РАК?!!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ВРАЧ МАРИНЫ (</w:t>
      </w:r>
      <w:proofErr w:type="spellStart"/>
      <w:r w:rsidRPr="00F42BF3">
        <w:rPr>
          <w:color w:val="000000"/>
          <w:lang w:val="ru-RU"/>
        </w:rPr>
        <w:t>Ростов</w:t>
      </w:r>
      <w:proofErr w:type="spellEnd"/>
      <w:r w:rsidRPr="00F42BF3">
        <w:rPr>
          <w:color w:val="000000"/>
          <w:lang w:val="ru-RU"/>
        </w:rPr>
        <w:t>)(ЗК)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Чёрная икра поддержит иммунитет.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понял, Пал Саныч. Сделаю.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подходит к сотруднице. Он потрясен известием. Пишет телефон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теперь по этому номеру.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Сотрудница слышала разговор, она с пониманием набирает номер. Боков возвращается к телефону.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Мама, ничего не говори, слушай и делай. Берёшь мою сберкнижку, ну там, </w:t>
      </w:r>
      <w:proofErr w:type="spellStart"/>
      <w:r w:rsidRPr="00F42BF3">
        <w:rPr>
          <w:color w:val="000000"/>
          <w:lang w:val="ru-RU"/>
        </w:rPr>
        <w:t>хде</w:t>
      </w:r>
      <w:proofErr w:type="spellEnd"/>
      <w:r w:rsidRPr="00F42BF3">
        <w:rPr>
          <w:color w:val="000000"/>
          <w:lang w:val="ru-RU"/>
        </w:rPr>
        <w:t xml:space="preserve"> пистолет обычно, идёшь и покупаешь у спекулянтов хорошую чёрную икру, везёшь Марине. Всё. Спасибо.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Опять подходит к Сотруднице.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Телеграмму в </w:t>
      </w:r>
      <w:proofErr w:type="spellStart"/>
      <w:r w:rsidRPr="00F42BF3">
        <w:rPr>
          <w:color w:val="000000"/>
          <w:lang w:val="ru-RU"/>
        </w:rPr>
        <w:t>Ростов</w:t>
      </w:r>
      <w:proofErr w:type="spellEnd"/>
      <w:r w:rsidRPr="00F42BF3">
        <w:rPr>
          <w:color w:val="000000"/>
          <w:lang w:val="ru-RU"/>
        </w:rPr>
        <w:t xml:space="preserve"> можно отправить?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СОТРУДНИЦА ПОЧТЫ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Конечно.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(сочувственно)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Рак – это от Чернобыля, говорят. У всех скоро будет.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берёт бланк</w:t>
      </w:r>
      <w:proofErr w:type="gramStart"/>
      <w:r w:rsidRPr="00F42BF3">
        <w:rPr>
          <w:color w:val="000000"/>
          <w:lang w:val="ru-RU"/>
        </w:rPr>
        <w:t>, Пишет</w:t>
      </w:r>
      <w:proofErr w:type="gramEnd"/>
      <w:r w:rsidRPr="00F42BF3">
        <w:rPr>
          <w:color w:val="000000"/>
          <w:lang w:val="ru-RU"/>
        </w:rPr>
        <w:t>: «Маруся люблю тебя больше жизни Боков»</w:t>
      </w:r>
    </w:p>
    <w:p w14:paraId="71A50DC2" w14:textId="77777777" w:rsidR="00401D67" w:rsidRPr="00F42BF3" w:rsidRDefault="00401D67" w:rsidP="00401D67">
      <w:pPr>
        <w:rPr>
          <w:lang w:val="ru-RU"/>
        </w:rPr>
      </w:pPr>
    </w:p>
    <w:p w14:paraId="640DCED3" w14:textId="0DB85A71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2-25. НАТ. КОНЮШНЯ ВЕЧЕР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КОНЮХ, ИГОРЬ, ДИМА, ОЛЕГ, МИША, КОЛЯ, ДИРЕКТОР КОНЕЗАВОДА</w:t>
      </w:r>
      <w:r w:rsidR="00F9200C">
        <w:rPr>
          <w:b/>
          <w:color w:val="000000"/>
          <w:lang w:val="ru-RU"/>
        </w:rPr>
        <w:t>, сторож, лошади</w:t>
      </w:r>
      <w:r w:rsidRPr="00F42BF3">
        <w:rPr>
          <w:b/>
          <w:color w:val="000000"/>
          <w:lang w:val="ru-RU"/>
        </w:rPr>
        <w:t xml:space="preserve"> (00:48)</w:t>
      </w:r>
      <w:r w:rsidRPr="00F42BF3">
        <w:rPr>
          <w:lang w:val="ru-RU"/>
        </w:rPr>
        <w:br/>
      </w:r>
    </w:p>
    <w:p w14:paraId="00C45E8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Игорь в компании нескольких ребят. Где-то по фонам - Дима и КОНЮХ, СТОРОЖ, Директор конезавода, каждый занят своим делом. Игорь очень оживлён.</w:t>
      </w:r>
    </w:p>
    <w:p w14:paraId="086B2DC6" w14:textId="77777777" w:rsidR="00401D67" w:rsidRPr="00F42BF3" w:rsidRDefault="00401D67" w:rsidP="00401D67">
      <w:pPr>
        <w:rPr>
          <w:lang w:val="ru-RU"/>
        </w:rPr>
      </w:pPr>
    </w:p>
    <w:p w14:paraId="12C7B86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12FA4AF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Ну и потом, когда фоторобот я сделал, мне </w:t>
      </w:r>
      <w:proofErr w:type="spellStart"/>
      <w:r w:rsidRPr="00F42BF3">
        <w:rPr>
          <w:color w:val="000000"/>
          <w:lang w:val="ru-RU"/>
        </w:rPr>
        <w:t>следак</w:t>
      </w:r>
      <w:proofErr w:type="spellEnd"/>
      <w:r w:rsidRPr="00F42BF3">
        <w:rPr>
          <w:color w:val="000000"/>
          <w:lang w:val="ru-RU"/>
        </w:rPr>
        <w:t xml:space="preserve"> сказал, что включает меня в следственную группу.</w:t>
      </w:r>
    </w:p>
    <w:p w14:paraId="271A5AAE" w14:textId="77777777" w:rsidR="00401D67" w:rsidRPr="00F42BF3" w:rsidRDefault="00401D67" w:rsidP="00401D67">
      <w:pPr>
        <w:rPr>
          <w:lang w:val="ru-RU"/>
        </w:rPr>
      </w:pPr>
    </w:p>
    <w:p w14:paraId="391593D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ОЛЕГ</w:t>
      </w:r>
    </w:p>
    <w:p w14:paraId="0BD5CAB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Да </w:t>
      </w:r>
      <w:proofErr w:type="spellStart"/>
      <w:r w:rsidRPr="00F42BF3">
        <w:rPr>
          <w:color w:val="000000"/>
          <w:lang w:val="ru-RU"/>
        </w:rPr>
        <w:t>чё</w:t>
      </w:r>
      <w:proofErr w:type="spellEnd"/>
      <w:r w:rsidRPr="00F42BF3">
        <w:rPr>
          <w:color w:val="000000"/>
          <w:lang w:val="ru-RU"/>
        </w:rPr>
        <w:t xml:space="preserve"> ты врёшь?! В какую группу?</w:t>
      </w:r>
    </w:p>
    <w:p w14:paraId="23CF3077" w14:textId="77777777" w:rsidR="00401D67" w:rsidRPr="00F42BF3" w:rsidRDefault="00401D67" w:rsidP="00401D67">
      <w:pPr>
        <w:rPr>
          <w:lang w:val="ru-RU"/>
        </w:rPr>
      </w:pPr>
    </w:p>
    <w:p w14:paraId="5E83187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664ED29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даже отпечатки пальцев уже брал у одного мужика, там коробочка такая, со специальными чернилами.</w:t>
      </w:r>
    </w:p>
    <w:p w14:paraId="78F1D5A0" w14:textId="77777777" w:rsidR="00401D67" w:rsidRPr="00F42BF3" w:rsidRDefault="00401D67" w:rsidP="00401D67">
      <w:pPr>
        <w:rPr>
          <w:lang w:val="ru-RU"/>
        </w:rPr>
      </w:pPr>
    </w:p>
    <w:p w14:paraId="709D551B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Игорь не успевает договорить, его перебивает Олег.</w:t>
      </w:r>
    </w:p>
    <w:p w14:paraId="5ED6E1EC" w14:textId="77777777" w:rsidR="00401D67" w:rsidRPr="00F42BF3" w:rsidRDefault="00401D67" w:rsidP="00401D67">
      <w:pPr>
        <w:rPr>
          <w:lang w:val="ru-RU"/>
        </w:rPr>
      </w:pPr>
    </w:p>
    <w:p w14:paraId="74A5F0F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ОЛЕГ</w:t>
      </w:r>
    </w:p>
    <w:p w14:paraId="1D1A834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Хорош заливать.</w:t>
      </w:r>
    </w:p>
    <w:p w14:paraId="1D2B40B1" w14:textId="77777777" w:rsidR="00401D67" w:rsidRPr="00F42BF3" w:rsidRDefault="00401D67" w:rsidP="00401D67">
      <w:pPr>
        <w:rPr>
          <w:lang w:val="ru-RU"/>
        </w:rPr>
      </w:pPr>
    </w:p>
    <w:p w14:paraId="1F5D907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637C91C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Да, я буду в специальной группе, которая ловит всяких психов.</w:t>
      </w:r>
    </w:p>
    <w:p w14:paraId="3CF169FE" w14:textId="77777777" w:rsidR="00401D67" w:rsidRPr="00F42BF3" w:rsidRDefault="00401D67" w:rsidP="00401D67">
      <w:pPr>
        <w:rPr>
          <w:lang w:val="ru-RU"/>
        </w:rPr>
      </w:pPr>
    </w:p>
    <w:p w14:paraId="147C01EE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lastRenderedPageBreak/>
        <w:t>Пацаны ржут.</w:t>
      </w:r>
    </w:p>
    <w:p w14:paraId="7462B3F7" w14:textId="77777777" w:rsidR="00401D67" w:rsidRPr="00F42BF3" w:rsidRDefault="00401D67" w:rsidP="00401D67">
      <w:pPr>
        <w:rPr>
          <w:lang w:val="ru-RU"/>
        </w:rPr>
      </w:pPr>
    </w:p>
    <w:p w14:paraId="099F06E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КОЛЯ</w:t>
      </w:r>
    </w:p>
    <w:p w14:paraId="34D80B8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как же ты в Америку свою уедешь тогда? Если будешь в милиции работать?</w:t>
      </w:r>
    </w:p>
    <w:p w14:paraId="5F401F4D" w14:textId="77777777" w:rsidR="00401D67" w:rsidRPr="00F42BF3" w:rsidRDefault="00401D67" w:rsidP="00401D67">
      <w:pPr>
        <w:rPr>
          <w:lang w:val="ru-RU"/>
        </w:rPr>
      </w:pPr>
    </w:p>
    <w:p w14:paraId="39FDA93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Смеются ещё громче.</w:t>
      </w:r>
    </w:p>
    <w:p w14:paraId="53514718" w14:textId="77777777" w:rsidR="00401D67" w:rsidRPr="00F42BF3" w:rsidRDefault="00401D67" w:rsidP="00401D67">
      <w:pPr>
        <w:rPr>
          <w:lang w:val="ru-RU"/>
        </w:rPr>
      </w:pPr>
    </w:p>
    <w:p w14:paraId="702152A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496E042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Поймаю этого придурка и поеду.</w:t>
      </w:r>
    </w:p>
    <w:p w14:paraId="1CA21A52" w14:textId="77777777" w:rsidR="00401D67" w:rsidRPr="00F42BF3" w:rsidRDefault="00401D67" w:rsidP="00401D67">
      <w:pPr>
        <w:rPr>
          <w:lang w:val="ru-RU"/>
        </w:rPr>
      </w:pPr>
    </w:p>
    <w:p w14:paraId="11D8809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Миша толкает его.</w:t>
      </w:r>
    </w:p>
    <w:p w14:paraId="39C95780" w14:textId="77777777" w:rsidR="00401D67" w:rsidRPr="00F42BF3" w:rsidRDefault="00401D67" w:rsidP="00401D67">
      <w:pPr>
        <w:rPr>
          <w:lang w:val="ru-RU"/>
        </w:rPr>
      </w:pPr>
    </w:p>
    <w:p w14:paraId="7C2EAA0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МИША</w:t>
      </w:r>
    </w:p>
    <w:p w14:paraId="253CE6C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Давай вали уже прямо сейчас. </w:t>
      </w:r>
      <w:proofErr w:type="spellStart"/>
      <w:r w:rsidRPr="00F42BF3">
        <w:rPr>
          <w:color w:val="000000"/>
          <w:lang w:val="ru-RU"/>
        </w:rPr>
        <w:t>Задолбал</w:t>
      </w:r>
      <w:proofErr w:type="spellEnd"/>
      <w:r w:rsidRPr="00F42BF3">
        <w:rPr>
          <w:color w:val="000000"/>
          <w:lang w:val="ru-RU"/>
        </w:rPr>
        <w:t xml:space="preserve"> врать.</w:t>
      </w:r>
    </w:p>
    <w:p w14:paraId="2C6DD787" w14:textId="77777777" w:rsidR="00401D67" w:rsidRPr="00F42BF3" w:rsidRDefault="00401D67" w:rsidP="00401D67">
      <w:pPr>
        <w:rPr>
          <w:lang w:val="ru-RU"/>
        </w:rPr>
      </w:pPr>
    </w:p>
    <w:p w14:paraId="0CF2263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КОЛЯ</w:t>
      </w:r>
    </w:p>
    <w:p w14:paraId="40B0F37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Вали-вали.</w:t>
      </w:r>
    </w:p>
    <w:p w14:paraId="5F78A36C" w14:textId="77777777" w:rsidR="00401D67" w:rsidRPr="00F42BF3" w:rsidRDefault="00401D67" w:rsidP="00401D67">
      <w:pPr>
        <w:rPr>
          <w:lang w:val="ru-RU"/>
        </w:rPr>
      </w:pPr>
    </w:p>
    <w:p w14:paraId="322250D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Игорь уходит под гогот компании.</w:t>
      </w:r>
    </w:p>
    <w:p w14:paraId="6984CD9A" w14:textId="77777777" w:rsidR="00401D67" w:rsidRPr="00F42BF3" w:rsidRDefault="00401D67" w:rsidP="00401D67">
      <w:pPr>
        <w:rPr>
          <w:lang w:val="ru-RU"/>
        </w:rPr>
      </w:pPr>
    </w:p>
    <w:p w14:paraId="26D08A4D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2-26-А. ИНТ. КВАРТИРА ДОБРОВОЛЬСКОЙ.ДВЕРЬ ПРИХОЖАЯ ВЕЧЕР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МАТЬ ДОБРОВОЛЬСКОЙ (00:14)</w:t>
      </w:r>
      <w:r w:rsidRPr="00F42BF3">
        <w:rPr>
          <w:lang w:val="ru-RU"/>
        </w:rPr>
        <w:br/>
      </w:r>
    </w:p>
    <w:p w14:paraId="2956816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открывает дверь своим ключом. Дорогу ей тут же преграждает сухая изящная женщина (МАТЬ ДОБРОВОЛЬСКОЙ), недвусмысленно прикладывающая палец к губам: тсс! Добровольская снимает туфли, проходит мимо матери в комнату.</w:t>
      </w:r>
    </w:p>
    <w:p w14:paraId="76AEB5DD" w14:textId="77777777" w:rsidR="00401D67" w:rsidRPr="00F42BF3" w:rsidRDefault="00401D67" w:rsidP="00401D67">
      <w:pPr>
        <w:rPr>
          <w:lang w:val="ru-RU"/>
        </w:rPr>
      </w:pPr>
    </w:p>
    <w:p w14:paraId="2783C5A4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2-26-В. ИНТ. КВАРТИРА ДОБРОВЛЬСКОЙ.СПАЛЬНЯ ВЕЧЕР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ЭЛЛА 5 ЛЕТ (00:14)</w:t>
      </w:r>
      <w:r w:rsidRPr="00F42BF3">
        <w:rPr>
          <w:lang w:val="ru-RU"/>
        </w:rPr>
        <w:br/>
      </w:r>
    </w:p>
    <w:p w14:paraId="0541DCDA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скользит к кровати и прямо в одежде ложится рядом с маленькой сладко спящей чернокожей девочкой, прижимается к ней всем телом. И слышит шипение своей матери от двери:</w:t>
      </w:r>
    </w:p>
    <w:p w14:paraId="4AC25A7B" w14:textId="77777777" w:rsidR="00401D67" w:rsidRPr="00F42BF3" w:rsidRDefault="00401D67" w:rsidP="00401D67">
      <w:pPr>
        <w:rPr>
          <w:lang w:val="ru-RU"/>
        </w:rPr>
      </w:pPr>
    </w:p>
    <w:p w14:paraId="1D15FED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МАТЬ ДОБРОВОЛЬСКОЙ (ЗК)</w:t>
      </w:r>
    </w:p>
    <w:p w14:paraId="6FDF70D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Наташа! Ну руки-то помой, переоденься!</w:t>
      </w:r>
    </w:p>
    <w:p w14:paraId="69F92BBE" w14:textId="77777777" w:rsidR="00401D67" w:rsidRPr="00F42BF3" w:rsidRDefault="00401D67" w:rsidP="00401D67">
      <w:pPr>
        <w:rPr>
          <w:lang w:val="ru-RU"/>
        </w:rPr>
      </w:pPr>
    </w:p>
    <w:p w14:paraId="170FFC0E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Закрывает глаза.</w:t>
      </w:r>
    </w:p>
    <w:p w14:paraId="5B456B5E" w14:textId="77777777" w:rsidR="00401D67" w:rsidRPr="00F42BF3" w:rsidRDefault="00401D67" w:rsidP="00401D67">
      <w:pPr>
        <w:rPr>
          <w:lang w:val="ru-RU"/>
        </w:rPr>
      </w:pPr>
    </w:p>
    <w:p w14:paraId="1134DD87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2-27. ИНТ. МОРГ.ЛАБОРАТОРИЯ НОЧЬ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КОЗЫРЕВ, ЭКСПЕРТ (01:08)</w:t>
      </w:r>
      <w:r w:rsidRPr="00F42BF3">
        <w:rPr>
          <w:lang w:val="ru-RU"/>
        </w:rPr>
        <w:br/>
      </w:r>
    </w:p>
    <w:p w14:paraId="3423387E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Эксперт, Боков и Козырев рассматривают череп. На столе разложены толстотный и скользящий циркули, штангенциркуль и металлическая миллиметровая лента.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ЭКСПЕРТ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 состоянию сращения шва между клиновидной и затылочной костями возраст неизвестного человека, скелету которого принадлежит череп, меньше 16 лет. Вот смотрите.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Делает замеры линейкой.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ЭКСПЕРТ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Лицевой отдел уже вырос, а мозговой пока нет. Значит, это период активного роста, значит, без протокола, ребёнку было лет 13-14. Поскольку других останков нет, многого вам сказать не смогу.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Включает светящийся экран. На него прикреплены рентгенограммы.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ЭКСПЕРТ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 нижней части черепа можно установить, что было удалено несколько зубов: левая шестёрка и левая четвёрка. А вот интересный момент. На нижних коренных - пломбы с амальгамой. Обычно детям в этом возрасте ставят цементные.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Почему?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ЭКСПЕРТ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 технологии. Если предположить, что пломбе лет 6… в школьном кабинете такую бы точно не поставили.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Но в зубной клинике могли, правильно?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ЭКСПЕРТ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Звонит телефон. Боков снимает трубку. Кивает. Поворачивается к Козыреву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Собирайся, генпрокурор вызывает.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Ночь же.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(Эксперту)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Говорят, у вас спецы есть, которые по черепу очень точно портреты рисуют?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ЭКСПЕРТ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 них очередь на год вперёд, у хороших.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КОЗЫРЕВ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договорюсь.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Выходит вслед за Боковым.</w:t>
      </w:r>
    </w:p>
    <w:p w14:paraId="463B194F" w14:textId="77777777" w:rsidR="00401D67" w:rsidRPr="00F42BF3" w:rsidRDefault="00401D67" w:rsidP="00401D67">
      <w:pPr>
        <w:rPr>
          <w:lang w:val="ru-RU"/>
        </w:rPr>
      </w:pPr>
    </w:p>
    <w:p w14:paraId="6446B5E0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2-28. НАТ. ДОРОГА ИЗ ОДИНЦОВО В МОСКВУ НОЧЬ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КОЗЫРЕВ (00:57)</w:t>
      </w:r>
      <w:r w:rsidRPr="00F42BF3">
        <w:rPr>
          <w:lang w:val="ru-RU"/>
        </w:rPr>
        <w:br/>
      </w:r>
    </w:p>
    <w:p w14:paraId="07BC4BD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с неприязнью смотрит на Козырева.</w:t>
      </w:r>
    </w:p>
    <w:p w14:paraId="5DB61513" w14:textId="77777777" w:rsidR="00401D67" w:rsidRPr="00F42BF3" w:rsidRDefault="00401D67" w:rsidP="00401D67">
      <w:pPr>
        <w:rPr>
          <w:lang w:val="ru-RU"/>
        </w:rPr>
      </w:pPr>
    </w:p>
    <w:p w14:paraId="2D536CE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486463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Вот </w:t>
      </w:r>
      <w:proofErr w:type="spellStart"/>
      <w:r w:rsidRPr="00F42BF3">
        <w:rPr>
          <w:color w:val="000000"/>
          <w:lang w:val="ru-RU"/>
        </w:rPr>
        <w:t>нахера</w:t>
      </w:r>
      <w:proofErr w:type="spellEnd"/>
      <w:r w:rsidRPr="00F42BF3">
        <w:rPr>
          <w:color w:val="000000"/>
          <w:lang w:val="ru-RU"/>
        </w:rPr>
        <w:t xml:space="preserve"> вы это с Пановым устроили? Ну ладно эта заполошная, а ты вроде нормальный мужик. Ну сказал же – не он. Как об стену горох, сука!!!</w:t>
      </w:r>
    </w:p>
    <w:p w14:paraId="5E418E51" w14:textId="77777777" w:rsidR="00401D67" w:rsidRPr="00F42BF3" w:rsidRDefault="00401D67" w:rsidP="00401D67">
      <w:pPr>
        <w:rPr>
          <w:lang w:val="ru-RU"/>
        </w:rPr>
      </w:pPr>
    </w:p>
    <w:p w14:paraId="13FD928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01EAAAA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если это ещё одна жертва? Значит, он не новичок, а давно орудует, это же многое меняет!</w:t>
      </w:r>
    </w:p>
    <w:p w14:paraId="22A23E5C" w14:textId="77777777" w:rsidR="00401D67" w:rsidRPr="00F42BF3" w:rsidRDefault="00401D67" w:rsidP="00401D67">
      <w:pPr>
        <w:rPr>
          <w:lang w:val="ru-RU"/>
        </w:rPr>
      </w:pPr>
    </w:p>
    <w:p w14:paraId="453F19E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20D1928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 xml:space="preserve">А если из могилы просто выкопали черные копатели и загнали этой певице? А?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тогда?! Как ты искать-то собираешься?!!!</w:t>
      </w:r>
    </w:p>
    <w:p w14:paraId="22EF1631" w14:textId="77777777" w:rsidR="00401D67" w:rsidRPr="00F42BF3" w:rsidRDefault="00401D67" w:rsidP="00401D67">
      <w:pPr>
        <w:rPr>
          <w:lang w:val="ru-RU"/>
        </w:rPr>
      </w:pPr>
    </w:p>
    <w:p w14:paraId="493324C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4A16AB0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Подниму дела обо всех пропавших детях, вандализм, могилы проверим.</w:t>
      </w:r>
    </w:p>
    <w:p w14:paraId="62AB0E7E" w14:textId="77777777" w:rsidR="00401D67" w:rsidRPr="00F42BF3" w:rsidRDefault="00401D67" w:rsidP="00401D67">
      <w:pPr>
        <w:rPr>
          <w:lang w:val="ru-RU"/>
        </w:rPr>
      </w:pPr>
    </w:p>
    <w:p w14:paraId="5757DC6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60AF331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Ты дурак, Валера?! У нас тут ебанат детей режет каждый день, а ты могилы копать собрался?!! Ты </w:t>
      </w:r>
      <w:proofErr w:type="spellStart"/>
      <w:r w:rsidRPr="00F42BF3">
        <w:rPr>
          <w:color w:val="000000"/>
          <w:lang w:val="ru-RU"/>
        </w:rPr>
        <w:t>ваще</w:t>
      </w:r>
      <w:proofErr w:type="spellEnd"/>
      <w:r w:rsidRPr="00F42BF3">
        <w:rPr>
          <w:color w:val="000000"/>
          <w:lang w:val="ru-RU"/>
        </w:rPr>
        <w:t xml:space="preserve">,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ли?!! Пусть подруга твоя ищет. Вреда хоть не будет от неё!</w:t>
      </w:r>
    </w:p>
    <w:p w14:paraId="3C479A66" w14:textId="77777777" w:rsidR="00401D67" w:rsidRPr="00F42BF3" w:rsidRDefault="00401D67" w:rsidP="00401D67">
      <w:pPr>
        <w:rPr>
          <w:lang w:val="ru-RU"/>
        </w:rPr>
      </w:pPr>
    </w:p>
    <w:p w14:paraId="21FB18D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38F5C00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Наташа может хорошим следователем стать, Женя, она толковая!</w:t>
      </w:r>
    </w:p>
    <w:p w14:paraId="46D3F1E1" w14:textId="77777777" w:rsidR="00401D67" w:rsidRPr="00F42BF3" w:rsidRDefault="00401D67" w:rsidP="00401D67">
      <w:pPr>
        <w:rPr>
          <w:lang w:val="ru-RU"/>
        </w:rPr>
      </w:pPr>
    </w:p>
    <w:p w14:paraId="4BF326D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4A25173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Это ты щас Генпрокурору будешь рассказывать!!</w:t>
      </w:r>
    </w:p>
    <w:p w14:paraId="0BF8530E" w14:textId="77777777" w:rsidR="00401D67" w:rsidRPr="00F42BF3" w:rsidRDefault="00401D67" w:rsidP="00401D67">
      <w:pPr>
        <w:rPr>
          <w:lang w:val="ru-RU"/>
        </w:rPr>
      </w:pPr>
    </w:p>
    <w:p w14:paraId="5096EAC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48BA5C1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Давай решим сразу, что будем ему говорить?</w:t>
      </w:r>
    </w:p>
    <w:p w14:paraId="306CB3BB" w14:textId="77777777" w:rsidR="00401D67" w:rsidRPr="00F42BF3" w:rsidRDefault="00401D67" w:rsidP="00401D67">
      <w:pPr>
        <w:rPr>
          <w:lang w:val="ru-RU"/>
        </w:rPr>
      </w:pPr>
    </w:p>
    <w:p w14:paraId="5537D5B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5A0DA91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Правду, Валера. Правду говорить легко и приятно.</w:t>
      </w:r>
    </w:p>
    <w:p w14:paraId="591C9D43" w14:textId="77777777" w:rsidR="00401D67" w:rsidRPr="00F42BF3" w:rsidRDefault="00401D67" w:rsidP="00401D67">
      <w:pPr>
        <w:rPr>
          <w:lang w:val="ru-RU"/>
        </w:rPr>
      </w:pPr>
    </w:p>
    <w:p w14:paraId="39C9FF3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Едут по ночному городу.</w:t>
      </w:r>
    </w:p>
    <w:p w14:paraId="15519038" w14:textId="77777777" w:rsidR="00401D67" w:rsidRPr="00F42BF3" w:rsidRDefault="00401D67" w:rsidP="00401D67">
      <w:pPr>
        <w:rPr>
          <w:lang w:val="ru-RU"/>
        </w:rPr>
      </w:pPr>
    </w:p>
    <w:p w14:paraId="75166BA3" w14:textId="6F1774E8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2-29. НАТ. ДАЧА МАЛЬЦЕВЫХ.ДЕТСКАЯ НОЧЬ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ИГОРЬ</w:t>
      </w:r>
      <w:r w:rsidR="00F9200C">
        <w:rPr>
          <w:b/>
          <w:color w:val="000000"/>
          <w:lang w:val="ru-RU"/>
        </w:rPr>
        <w:t>, собака Лесси</w:t>
      </w:r>
      <w:r w:rsidRPr="00F42BF3">
        <w:rPr>
          <w:b/>
          <w:color w:val="000000"/>
          <w:lang w:val="ru-RU"/>
        </w:rPr>
        <w:t xml:space="preserve"> (00:16)</w:t>
      </w:r>
      <w:r w:rsidRPr="00F42BF3">
        <w:rPr>
          <w:lang w:val="ru-RU"/>
        </w:rPr>
        <w:br/>
      </w:r>
    </w:p>
    <w:p w14:paraId="782C4E5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Свет не горит, все спят. При свете фонарика Игорь пишет в блокноте: “Если ночью пойти в лес, можно его встретить. Он погонится за мной, я буду громко кричать и убегать, и его поймают”. Убирает блокнот, вылезает из окна.</w:t>
      </w:r>
    </w:p>
    <w:p w14:paraId="56C73341" w14:textId="77777777" w:rsidR="00401D67" w:rsidRPr="00F42BF3" w:rsidRDefault="00401D67" w:rsidP="00401D67">
      <w:pPr>
        <w:rPr>
          <w:lang w:val="ru-RU"/>
        </w:rPr>
      </w:pPr>
    </w:p>
    <w:p w14:paraId="33062CFD" w14:textId="576ABD21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2-30. НАТ. ДАЧА МАЛЬЦЕВЫХ.ДВОР ЗА ЗАБОРОМ НОЧЬ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ИГОРЬ</w:t>
      </w:r>
      <w:r w:rsidR="00F9200C">
        <w:rPr>
          <w:b/>
          <w:color w:val="000000"/>
          <w:lang w:val="ru-RU"/>
        </w:rPr>
        <w:t xml:space="preserve">, </w:t>
      </w:r>
      <w:r w:rsidR="00F9200C">
        <w:rPr>
          <w:b/>
          <w:color w:val="000000"/>
          <w:lang w:val="ru-RU"/>
        </w:rPr>
        <w:t>собака Лесси</w:t>
      </w:r>
      <w:r w:rsidRPr="00F42BF3">
        <w:rPr>
          <w:b/>
          <w:color w:val="000000"/>
          <w:lang w:val="ru-RU"/>
        </w:rPr>
        <w:t xml:space="preserve"> (00:41)</w:t>
      </w:r>
      <w:r w:rsidRPr="00F42BF3">
        <w:rPr>
          <w:lang w:val="ru-RU"/>
        </w:rPr>
        <w:br/>
      </w:r>
    </w:p>
    <w:p w14:paraId="0EF8C0BA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Игорь бегом бежит через двор, открывает калитку, его догоняет </w:t>
      </w:r>
      <w:proofErr w:type="spellStart"/>
      <w:r w:rsidRPr="00F42BF3">
        <w:rPr>
          <w:color w:val="000000"/>
          <w:lang w:val="ru-RU"/>
        </w:rPr>
        <w:t>Лэсси</w:t>
      </w:r>
      <w:proofErr w:type="spellEnd"/>
      <w:r w:rsidRPr="00F42BF3">
        <w:rPr>
          <w:color w:val="000000"/>
          <w:lang w:val="ru-RU"/>
        </w:rPr>
        <w:t>. Выходят на улицу.</w:t>
      </w:r>
    </w:p>
    <w:p w14:paraId="780658BD" w14:textId="77777777" w:rsidR="00401D67" w:rsidRPr="00F42BF3" w:rsidRDefault="00401D67" w:rsidP="00401D67">
      <w:pPr>
        <w:rPr>
          <w:lang w:val="ru-RU"/>
        </w:rPr>
      </w:pPr>
    </w:p>
    <w:p w14:paraId="26873B3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2CF70D2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Мне очень страшно. Папа говорит, что я как Лев из Волшебника изумрудного города, но он же пошёл искать храбрость!</w:t>
      </w:r>
    </w:p>
    <w:p w14:paraId="1CBFC9FD" w14:textId="77777777" w:rsidR="00401D67" w:rsidRPr="00F42BF3" w:rsidRDefault="00401D67" w:rsidP="00401D67">
      <w:pPr>
        <w:rPr>
          <w:lang w:val="ru-RU"/>
        </w:rPr>
      </w:pPr>
    </w:p>
    <w:p w14:paraId="04B4B35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Игорь и </w:t>
      </w:r>
      <w:proofErr w:type="spellStart"/>
      <w:r w:rsidRPr="00F42BF3">
        <w:rPr>
          <w:color w:val="000000"/>
          <w:lang w:val="ru-RU"/>
        </w:rPr>
        <w:t>Лэсси</w:t>
      </w:r>
      <w:proofErr w:type="spellEnd"/>
      <w:r w:rsidRPr="00F42BF3">
        <w:rPr>
          <w:color w:val="000000"/>
          <w:lang w:val="ru-RU"/>
        </w:rPr>
        <w:t xml:space="preserve"> бегут в сторону леса. Шорохи, скрип веток, жутко очень, Игорь, кажется, всхлипывает от страха, но продолжает свой путь. Внезапно в свете фонарика что-то блеснуло. Игорь протягивает руку, загребает какой-то предмет вместе с землёй и… гадюкой. Змея вцепляется ему в руку. Игорь кричит, пытается оторвать змею от руки. </w:t>
      </w:r>
      <w:proofErr w:type="spellStart"/>
      <w:r w:rsidRPr="00F42BF3">
        <w:rPr>
          <w:color w:val="000000"/>
          <w:lang w:val="ru-RU"/>
        </w:rPr>
        <w:t>Лэсси</w:t>
      </w:r>
      <w:proofErr w:type="spellEnd"/>
      <w:r w:rsidRPr="00F42BF3">
        <w:rPr>
          <w:color w:val="000000"/>
          <w:lang w:val="ru-RU"/>
        </w:rPr>
        <w:t xml:space="preserve"> лает, бросается в сторону дачи, страшно воя.</w:t>
      </w:r>
    </w:p>
    <w:p w14:paraId="23502469" w14:textId="77777777" w:rsidR="00401D67" w:rsidRPr="00F42BF3" w:rsidRDefault="00401D67" w:rsidP="00401D67">
      <w:pPr>
        <w:rPr>
          <w:lang w:val="ru-RU"/>
        </w:rPr>
      </w:pPr>
    </w:p>
    <w:p w14:paraId="54919EE5" w14:textId="4140FC2D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2-30-А. НАТ. ДАЧА МАЛЬЦЕВЫХ.ДВОР НОЧЬ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МАЛЬЦЕВА</w:t>
      </w:r>
      <w:r w:rsidR="00F9200C">
        <w:rPr>
          <w:b/>
          <w:color w:val="000000"/>
          <w:lang w:val="ru-RU"/>
        </w:rPr>
        <w:t xml:space="preserve">, </w:t>
      </w:r>
      <w:r w:rsidR="00F9200C">
        <w:rPr>
          <w:b/>
          <w:color w:val="000000"/>
          <w:lang w:val="ru-RU"/>
        </w:rPr>
        <w:t>собака Лесси</w:t>
      </w:r>
      <w:r w:rsidRPr="00F42BF3">
        <w:rPr>
          <w:b/>
          <w:color w:val="000000"/>
          <w:lang w:val="ru-RU"/>
        </w:rPr>
        <w:t xml:space="preserve"> (00:15)</w:t>
      </w:r>
      <w:r w:rsidRPr="00F42BF3">
        <w:rPr>
          <w:lang w:val="ru-RU"/>
        </w:rPr>
        <w:br/>
      </w:r>
    </w:p>
    <w:p w14:paraId="71898D5B" w14:textId="77777777" w:rsidR="00401D67" w:rsidRPr="00F42BF3" w:rsidRDefault="00401D67" w:rsidP="00401D67">
      <w:pPr>
        <w:rPr>
          <w:lang w:val="ru-RU"/>
        </w:rPr>
      </w:pPr>
      <w:proofErr w:type="spellStart"/>
      <w:r w:rsidRPr="00F42BF3">
        <w:rPr>
          <w:color w:val="000000"/>
          <w:lang w:val="ru-RU"/>
        </w:rPr>
        <w:t>Лэсси</w:t>
      </w:r>
      <w:proofErr w:type="spellEnd"/>
      <w:r w:rsidRPr="00F42BF3">
        <w:rPr>
          <w:color w:val="000000"/>
          <w:lang w:val="ru-RU"/>
        </w:rPr>
        <w:t xml:space="preserve"> истошно лает под окнами. Выходит Мальцева.</w:t>
      </w:r>
    </w:p>
    <w:p w14:paraId="4500D7EA" w14:textId="77777777" w:rsidR="00401D67" w:rsidRPr="00F42BF3" w:rsidRDefault="00401D67" w:rsidP="00401D67">
      <w:pPr>
        <w:rPr>
          <w:lang w:val="ru-RU"/>
        </w:rPr>
      </w:pPr>
    </w:p>
    <w:p w14:paraId="4C680F9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МАЛЬЦЕВА</w:t>
      </w:r>
    </w:p>
    <w:p w14:paraId="4F2AD6B1" w14:textId="77777777" w:rsidR="00401D67" w:rsidRPr="00F42BF3" w:rsidRDefault="00401D67" w:rsidP="00401D67">
      <w:pPr>
        <w:ind w:left="1441" w:right="2161"/>
        <w:rPr>
          <w:lang w:val="ru-RU"/>
        </w:rPr>
      </w:pPr>
      <w:proofErr w:type="spellStart"/>
      <w:r w:rsidRPr="00F42BF3">
        <w:rPr>
          <w:color w:val="000000"/>
          <w:lang w:val="ru-RU"/>
        </w:rPr>
        <w:t>Лэсси</w:t>
      </w:r>
      <w:proofErr w:type="spellEnd"/>
      <w:r w:rsidRPr="00F42BF3">
        <w:rPr>
          <w:color w:val="000000"/>
          <w:lang w:val="ru-RU"/>
        </w:rPr>
        <w:t>! Быстро спать! Тихо!!! Игоря разбудишь!</w:t>
      </w:r>
    </w:p>
    <w:p w14:paraId="397B1F0A" w14:textId="77777777" w:rsidR="00401D67" w:rsidRPr="00F42BF3" w:rsidRDefault="00401D67" w:rsidP="00401D67">
      <w:pPr>
        <w:rPr>
          <w:lang w:val="ru-RU"/>
        </w:rPr>
      </w:pPr>
    </w:p>
    <w:p w14:paraId="43629B3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Лесси хватает её за край одежды и тащит.</w:t>
      </w:r>
    </w:p>
    <w:p w14:paraId="38E8C1D4" w14:textId="77777777" w:rsidR="00401D67" w:rsidRPr="00F42BF3" w:rsidRDefault="00401D67" w:rsidP="00401D67">
      <w:pPr>
        <w:rPr>
          <w:lang w:val="ru-RU"/>
        </w:rPr>
      </w:pPr>
    </w:p>
    <w:p w14:paraId="5460B4B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МАЛЬЦЕВА</w:t>
      </w:r>
    </w:p>
    <w:p w14:paraId="1D027E8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Ты с ума что ли сошла?!</w:t>
      </w:r>
    </w:p>
    <w:p w14:paraId="03BC6F37" w14:textId="77777777" w:rsidR="00401D67" w:rsidRPr="00F42BF3" w:rsidRDefault="00401D67" w:rsidP="00401D67">
      <w:pPr>
        <w:rPr>
          <w:lang w:val="ru-RU"/>
        </w:rPr>
      </w:pPr>
    </w:p>
    <w:p w14:paraId="6F033B9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Но собака явно знает, что делает. Мама бежит за ней со двора.</w:t>
      </w:r>
    </w:p>
    <w:p w14:paraId="6A12DD6F" w14:textId="77777777" w:rsidR="00401D67" w:rsidRPr="00F42BF3" w:rsidRDefault="00401D67" w:rsidP="00401D67">
      <w:pPr>
        <w:rPr>
          <w:lang w:val="ru-RU"/>
        </w:rPr>
      </w:pPr>
    </w:p>
    <w:p w14:paraId="70C5DEA3" w14:textId="295875CE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2-30-В. НАТ. ДАЧА МАЛЬЦЕВЫХ.ЗА ЗАБОРОМ НОЧЬ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МАЛЬЦЕВА, ИГОРЬ</w:t>
      </w:r>
      <w:r w:rsidR="00F9200C">
        <w:rPr>
          <w:b/>
          <w:color w:val="000000"/>
          <w:lang w:val="ru-RU"/>
        </w:rPr>
        <w:t xml:space="preserve">, </w:t>
      </w:r>
      <w:r w:rsidR="00F9200C">
        <w:rPr>
          <w:b/>
          <w:color w:val="000000"/>
          <w:lang w:val="ru-RU"/>
        </w:rPr>
        <w:t>собака Лесси</w:t>
      </w:r>
      <w:r w:rsidRPr="00F42BF3">
        <w:rPr>
          <w:b/>
          <w:color w:val="000000"/>
          <w:lang w:val="ru-RU"/>
        </w:rPr>
        <w:t xml:space="preserve"> (00:10)</w:t>
      </w:r>
      <w:r w:rsidRPr="00F42BF3">
        <w:rPr>
          <w:lang w:val="ru-RU"/>
        </w:rPr>
        <w:br/>
      </w:r>
    </w:p>
    <w:p w14:paraId="71FB01F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Мальцева бежит и видит недалеко от дома Игоря. Изо рта у него идёт пена. Он повторяет, как зомби:</w:t>
      </w:r>
    </w:p>
    <w:p w14:paraId="4586FFD3" w14:textId="77777777" w:rsidR="00401D67" w:rsidRPr="00F42BF3" w:rsidRDefault="00401D67" w:rsidP="00401D67">
      <w:pPr>
        <w:rPr>
          <w:lang w:val="ru-RU"/>
        </w:rPr>
      </w:pPr>
    </w:p>
    <w:p w14:paraId="67112A2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188BE91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вспомнил! Вспомнил!</w:t>
      </w:r>
    </w:p>
    <w:p w14:paraId="4A7A3B60" w14:textId="77777777" w:rsidR="00401D67" w:rsidRPr="00F42BF3" w:rsidRDefault="00401D67" w:rsidP="00401D67">
      <w:pPr>
        <w:rPr>
          <w:lang w:val="ru-RU"/>
        </w:rPr>
      </w:pPr>
    </w:p>
    <w:p w14:paraId="4E449CCE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2-31. ИНТ. ГЕНПРОКУРАТУРА МОСКВА.КАБИНЕТ ГЕНПРОКУРОРА СССР НОЧЬ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КОЗЫРЕВ, ГЕНПРОКУРОР (02:42)</w:t>
      </w:r>
      <w:r w:rsidRPr="00F42BF3">
        <w:rPr>
          <w:lang w:val="ru-RU"/>
        </w:rPr>
        <w:br/>
      </w:r>
    </w:p>
    <w:p w14:paraId="394056E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и Козырев сидят по разные стороны стола, Генпрокурор явно недоволен.</w:t>
      </w:r>
    </w:p>
    <w:p w14:paraId="74522A50" w14:textId="77777777" w:rsidR="00401D67" w:rsidRPr="00F42BF3" w:rsidRDefault="00401D67" w:rsidP="00401D67">
      <w:pPr>
        <w:rPr>
          <w:lang w:val="ru-RU"/>
        </w:rPr>
      </w:pPr>
    </w:p>
    <w:p w14:paraId="0F2E35D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ГЕНПРОКУРОР</w:t>
      </w:r>
    </w:p>
    <w:p w14:paraId="7AD3B5B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Мало того, что мне звонит товарищ Громыко, как часы с боем, так ещё и автор гимна вчера звонил, что вы ворвались на дачу к какой-то певице.</w:t>
      </w:r>
    </w:p>
    <w:p w14:paraId="26F02EEA" w14:textId="77777777" w:rsidR="00401D67" w:rsidRPr="00F42BF3" w:rsidRDefault="00401D67" w:rsidP="00401D67">
      <w:pPr>
        <w:rPr>
          <w:lang w:val="ru-RU"/>
        </w:rPr>
      </w:pPr>
    </w:p>
    <w:p w14:paraId="6744884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4B2CA0E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У неё следственной группой были обнаружены скелетированные останки ещё одного ребёнка.</w:t>
      </w:r>
    </w:p>
    <w:p w14:paraId="0A26601E" w14:textId="77777777" w:rsidR="00401D67" w:rsidRPr="00F42BF3" w:rsidRDefault="00401D67" w:rsidP="00401D67">
      <w:pPr>
        <w:rPr>
          <w:lang w:val="ru-RU"/>
        </w:rPr>
      </w:pPr>
    </w:p>
    <w:p w14:paraId="7D42255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ГЕНПРОКУРОР</w:t>
      </w:r>
    </w:p>
    <w:p w14:paraId="6D9EFDD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Боков, я тебя вызвал найти убийцу, а ты находишь только трупы! Что ещё?</w:t>
      </w:r>
    </w:p>
    <w:p w14:paraId="077C80AA" w14:textId="77777777" w:rsidR="00401D67" w:rsidRPr="00F42BF3" w:rsidRDefault="00401D67" w:rsidP="00401D67">
      <w:pPr>
        <w:rPr>
          <w:lang w:val="ru-RU"/>
        </w:rPr>
      </w:pPr>
    </w:p>
    <w:p w14:paraId="4E60BAB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6FE8113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Улик пока нет, но подозрения есть. Также есть свидетель. Правда, лица подозреваемого он не рассмотрел, но думаю, опознать сможет.</w:t>
      </w:r>
    </w:p>
    <w:p w14:paraId="34E8514E" w14:textId="77777777" w:rsidR="00401D67" w:rsidRPr="00F42BF3" w:rsidRDefault="00401D67" w:rsidP="00401D67">
      <w:pPr>
        <w:rPr>
          <w:lang w:val="ru-RU"/>
        </w:rPr>
      </w:pPr>
    </w:p>
    <w:p w14:paraId="4F83E25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ГЕНПРОКУРОР</w:t>
      </w:r>
    </w:p>
    <w:p w14:paraId="118F2EF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Нормально! Лица не видел, но опознать сможет! Ну и чего вы тянете? Уголовника какого-то найти не можете?</w:t>
      </w:r>
    </w:p>
    <w:p w14:paraId="3D09DA9A" w14:textId="77777777" w:rsidR="00401D67" w:rsidRPr="00F42BF3" w:rsidRDefault="00401D67" w:rsidP="00401D67">
      <w:pPr>
        <w:rPr>
          <w:lang w:val="ru-RU"/>
        </w:rPr>
      </w:pPr>
    </w:p>
    <w:p w14:paraId="3E141F1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4FA54D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Я сомневаюсь, что это уголовник. Тут характер преступлений другой. Это </w:t>
      </w:r>
      <w:proofErr w:type="spellStart"/>
      <w:r w:rsidRPr="00F42BF3">
        <w:rPr>
          <w:color w:val="000000"/>
          <w:lang w:val="ru-RU"/>
        </w:rPr>
        <w:t>гомицидоман</w:t>
      </w:r>
      <w:proofErr w:type="spellEnd"/>
      <w:r w:rsidRPr="00F42BF3">
        <w:rPr>
          <w:color w:val="000000"/>
          <w:lang w:val="ru-RU"/>
        </w:rPr>
        <w:t xml:space="preserve">. Он получает удовольствие от своих действий. Я смотрел в архиве дело </w:t>
      </w:r>
      <w:proofErr w:type="spellStart"/>
      <w:r w:rsidRPr="00F42BF3">
        <w:rPr>
          <w:color w:val="000000"/>
          <w:lang w:val="ru-RU"/>
        </w:rPr>
        <w:t>Суклетина</w:t>
      </w:r>
      <w:proofErr w:type="spellEnd"/>
      <w:r w:rsidRPr="00F42BF3">
        <w:rPr>
          <w:color w:val="000000"/>
          <w:lang w:val="ru-RU"/>
        </w:rPr>
        <w:t>, уральского аллигатора, который насиловал, убивал и даже ел людей, так вот он чётко объясняет, что с детства ему нравилось мучить и убивать, без всякого смысла. Или вот Анатолий Сливко, похож. Пытал и мучал школьников, 40 жертв у него.</w:t>
      </w:r>
    </w:p>
    <w:p w14:paraId="32962DAD" w14:textId="77777777" w:rsidR="00401D67" w:rsidRPr="00F42BF3" w:rsidRDefault="00401D67" w:rsidP="00401D67">
      <w:pPr>
        <w:rPr>
          <w:lang w:val="ru-RU"/>
        </w:rPr>
      </w:pPr>
    </w:p>
    <w:p w14:paraId="466310B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ГЕНПРОКУРОР</w:t>
      </w:r>
    </w:p>
    <w:p w14:paraId="61848E7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Ты прекращай давай мне это. Похож. У нас 2 убийства. Никак пока несвязанных между собой. И одни останки, непонятно чьи.</w:t>
      </w:r>
    </w:p>
    <w:p w14:paraId="355AA3EE" w14:textId="77777777" w:rsidR="00401D67" w:rsidRPr="00F42BF3" w:rsidRDefault="00401D67" w:rsidP="00401D67">
      <w:pPr>
        <w:rPr>
          <w:lang w:val="ru-RU"/>
        </w:rPr>
      </w:pPr>
    </w:p>
    <w:p w14:paraId="714FB17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1958BB9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Знаете, есть такая история про царя Мидаса и Дедала. Когда Дедал от Мидаса спрятался и тот никак его не мог найти. И Мидас стал думать, какая у Дедала есть особенность, которая может его выдать. И придумал. И разослал по всей стране гонцов. И пообещал много золота тому, кто сможет шёлковую нить через морскую раковину пропустить, через все извилины. И нашёлся человек, который привязал к нити муравья, запустил его внутрь и тот с нитью вылез с другой стороны. Ну и, конечно, это был Дедал. Потому что Мидас знал, что Дедал - гениальный инженер. И вызов примет. Нам надо у этого маньяка что-то такое найти, что может сделать только он! И тогда мы его выманим!!</w:t>
      </w:r>
    </w:p>
    <w:p w14:paraId="7C2145BA" w14:textId="77777777" w:rsidR="00401D67" w:rsidRPr="00F42BF3" w:rsidRDefault="00401D67" w:rsidP="00401D67">
      <w:pPr>
        <w:rPr>
          <w:lang w:val="ru-RU"/>
        </w:rPr>
      </w:pPr>
    </w:p>
    <w:p w14:paraId="237CE16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lastRenderedPageBreak/>
        <w:t>ГЕНПРОКУРОР</w:t>
      </w:r>
    </w:p>
    <w:p w14:paraId="08E06844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(перебивает)</w:t>
      </w:r>
    </w:p>
    <w:p w14:paraId="240CBA7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Козырев, я всегда знал, что ты с придурью. Но ты что-то совсем уже.</w:t>
      </w:r>
    </w:p>
    <w:p w14:paraId="175B39A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Не следственная группа, а </w:t>
      </w:r>
      <w:proofErr w:type="spellStart"/>
      <w:r w:rsidRPr="00F42BF3">
        <w:rPr>
          <w:color w:val="000000"/>
          <w:lang w:val="ru-RU"/>
        </w:rPr>
        <w:t>чёрти</w:t>
      </w:r>
      <w:proofErr w:type="spellEnd"/>
      <w:r w:rsidRPr="00F42BF3">
        <w:rPr>
          <w:color w:val="000000"/>
          <w:lang w:val="ru-RU"/>
        </w:rPr>
        <w:t xml:space="preserve"> что. Нитки к муравьям они привязывают. Фоторобот со слов свидетеля составили?</w:t>
      </w:r>
    </w:p>
    <w:p w14:paraId="21C0B41C" w14:textId="77777777" w:rsidR="00401D67" w:rsidRPr="00F42BF3" w:rsidRDefault="00401D67" w:rsidP="00401D67">
      <w:pPr>
        <w:rPr>
          <w:lang w:val="ru-RU"/>
        </w:rPr>
      </w:pPr>
    </w:p>
    <w:p w14:paraId="78CA5F3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06B411B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Спины? Да.</w:t>
      </w:r>
    </w:p>
    <w:p w14:paraId="45190EDF" w14:textId="77777777" w:rsidR="00401D67" w:rsidRPr="00F42BF3" w:rsidRDefault="00401D67" w:rsidP="00401D67">
      <w:pPr>
        <w:rPr>
          <w:lang w:val="ru-RU"/>
        </w:rPr>
      </w:pPr>
    </w:p>
    <w:p w14:paraId="6D5C55F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ГЕНПРОКУРОР</w:t>
      </w:r>
    </w:p>
    <w:p w14:paraId="0A5B574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Похоронили пацана?</w:t>
      </w:r>
    </w:p>
    <w:p w14:paraId="6D2FF138" w14:textId="77777777" w:rsidR="00401D67" w:rsidRPr="00F42BF3" w:rsidRDefault="00401D67" w:rsidP="00401D67">
      <w:pPr>
        <w:rPr>
          <w:lang w:val="ru-RU"/>
        </w:rPr>
      </w:pPr>
    </w:p>
    <w:p w14:paraId="6345D48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08F7EB9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Нет пока.</w:t>
      </w:r>
    </w:p>
    <w:p w14:paraId="2A157C1C" w14:textId="77777777" w:rsidR="00401D67" w:rsidRPr="00F42BF3" w:rsidRDefault="00401D67" w:rsidP="00401D67">
      <w:pPr>
        <w:rPr>
          <w:lang w:val="ru-RU"/>
        </w:rPr>
      </w:pPr>
    </w:p>
    <w:p w14:paraId="154714D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ГЕНПРОКУРОР</w:t>
      </w:r>
    </w:p>
    <w:p w14:paraId="62F8423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Выдайте тело в будний день, чтоб как можно меньше народу на похороны собралось, чтоб тихо всё прошло. Без волнений. Объединяйте всё в серию. Получайте все особые полномочия. И за 2 недели найдите мне этого подонка! Мне товарищ Громыко дал 2 недели!</w:t>
      </w:r>
    </w:p>
    <w:p w14:paraId="69103ED2" w14:textId="77777777" w:rsidR="00401D67" w:rsidRPr="00F42BF3" w:rsidRDefault="00401D67" w:rsidP="00401D67">
      <w:pPr>
        <w:rPr>
          <w:lang w:val="ru-RU"/>
        </w:rPr>
      </w:pPr>
    </w:p>
    <w:p w14:paraId="2F46E325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2-32. ИНТ. ГЕНПРОКУРАТУРА МОСКВА.КОРИДОР НОЧЬ 5.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КОЗЫРЕВ (00:27)</w:t>
      </w:r>
      <w:r w:rsidRPr="00F42BF3">
        <w:rPr>
          <w:lang w:val="ru-RU"/>
        </w:rPr>
        <w:br/>
      </w:r>
    </w:p>
    <w:p w14:paraId="4D84C8A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и Козырев выходят из кабинета.</w:t>
      </w:r>
    </w:p>
    <w:p w14:paraId="7A1269B5" w14:textId="77777777" w:rsidR="00401D67" w:rsidRPr="00F42BF3" w:rsidRDefault="00401D67" w:rsidP="00401D67">
      <w:pPr>
        <w:rPr>
          <w:lang w:val="ru-RU"/>
        </w:rPr>
      </w:pPr>
    </w:p>
    <w:p w14:paraId="2F6E4A0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351BB3F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Похороны завтра. Это суббота. Я разрешил выдать тело и отменять не буду.</w:t>
      </w:r>
    </w:p>
    <w:p w14:paraId="02D392AD" w14:textId="77777777" w:rsidR="00401D67" w:rsidRPr="00F42BF3" w:rsidRDefault="00401D67" w:rsidP="00401D67">
      <w:pPr>
        <w:rPr>
          <w:lang w:val="ru-RU"/>
        </w:rPr>
      </w:pPr>
    </w:p>
    <w:p w14:paraId="09AEB41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0E3EB30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 я могу с матерью поговорить, объяснить всё, что работаем ещё. Генпрокурор прав полностью. Ты просто не видел, наверное, что такое разъярённая толпа? А я видел.</w:t>
      </w:r>
    </w:p>
    <w:p w14:paraId="16666BD3" w14:textId="77777777" w:rsidR="00401D67" w:rsidRPr="00F42BF3" w:rsidRDefault="00401D67" w:rsidP="00401D67">
      <w:pPr>
        <w:rPr>
          <w:lang w:val="ru-RU"/>
        </w:rPr>
      </w:pPr>
    </w:p>
    <w:p w14:paraId="72433DE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18AAAA9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А когда весь город придёт на похороны, а хоронить некого, знаешь,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будет? А я знаю. Завтра на похороны давай усиленные наряды и сами присмотрим. Нормально всё будет.</w:t>
      </w:r>
    </w:p>
    <w:p w14:paraId="66600341" w14:textId="77777777" w:rsidR="00401D67" w:rsidRPr="00F42BF3" w:rsidRDefault="00401D67" w:rsidP="00401D67">
      <w:pPr>
        <w:rPr>
          <w:lang w:val="ru-RU"/>
        </w:rPr>
      </w:pPr>
    </w:p>
    <w:p w14:paraId="0C69B3A0" w14:textId="43ED7244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2-33. НАТ. КЛАДБИЩЕ УТРО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 xml:space="preserve">БОКОВ, КОЗЫРЕВ, ДОБРОВОЛЬСКАЯ, ХВАН, КОНЮХ, МАЛЬЦЕВ, ДИМА, ОТЕЦ МИХАИЛ, БАБУШКА ПАНОВА, ПАНОВА, БУХГАЛТЕР КОНЕЗАВОДА, ДИРЕКТОР </w:t>
      </w:r>
      <w:r w:rsidRPr="00F42BF3">
        <w:rPr>
          <w:b/>
          <w:color w:val="000000"/>
          <w:lang w:val="ru-RU"/>
        </w:rPr>
        <w:lastRenderedPageBreak/>
        <w:t>КОНЕЗАВОДА, ОЛЕГ, МИША, КОЛЯ</w:t>
      </w:r>
      <w:r w:rsidR="00F9200C">
        <w:rPr>
          <w:b/>
          <w:color w:val="000000"/>
          <w:lang w:val="ru-RU"/>
        </w:rPr>
        <w:t>, мальчик 1, жители (7), несущие гроб (4), человек у могилы</w:t>
      </w:r>
      <w:r w:rsidRPr="00F42BF3">
        <w:rPr>
          <w:b/>
          <w:color w:val="000000"/>
          <w:lang w:val="ru-RU"/>
        </w:rPr>
        <w:t xml:space="preserve"> (02:09)</w:t>
      </w:r>
      <w:r w:rsidRPr="00F42BF3">
        <w:rPr>
          <w:lang w:val="ru-RU"/>
        </w:rPr>
        <w:br/>
      </w:r>
    </w:p>
    <w:p w14:paraId="4E1CC0E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Людей немного, бабушка раздаёт конфеты детям разного возраста, идущим за гробом. На фоне школьников и пенсионеров трое следователей выглядят явно чужими. Все смотрят на них не </w:t>
      </w:r>
      <w:proofErr w:type="gramStart"/>
      <w:r w:rsidRPr="00F42BF3">
        <w:rPr>
          <w:color w:val="000000"/>
          <w:lang w:val="ru-RU"/>
        </w:rPr>
        <w:t>то</w:t>
      </w:r>
      <w:proofErr w:type="gramEnd"/>
      <w:r w:rsidRPr="00F42BF3">
        <w:rPr>
          <w:color w:val="000000"/>
          <w:lang w:val="ru-RU"/>
        </w:rPr>
        <w:t xml:space="preserve"> чтобы враждебно, но с некоторой неприязнью. </w:t>
      </w:r>
    </w:p>
    <w:p w14:paraId="4020B468" w14:textId="77777777" w:rsidR="00401D67" w:rsidRPr="00F42BF3" w:rsidRDefault="00401D67" w:rsidP="00401D67">
      <w:pPr>
        <w:rPr>
          <w:lang w:val="ru-RU"/>
        </w:rPr>
      </w:pPr>
    </w:p>
    <w:p w14:paraId="41B5E1D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79A673D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Надо как-то поговорить с родителями, чтоб ночью не отпускали пацанов гулять. Опасно это всё.</w:t>
      </w:r>
    </w:p>
    <w:p w14:paraId="01B7AEF2" w14:textId="77777777" w:rsidR="00401D67" w:rsidRPr="00F42BF3" w:rsidRDefault="00401D67" w:rsidP="00401D67">
      <w:pPr>
        <w:rPr>
          <w:lang w:val="ru-RU"/>
        </w:rPr>
      </w:pPr>
    </w:p>
    <w:p w14:paraId="7EBF1C4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04ADC47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Прям так они тебя и послушали. Комендантского часа нет? Нет. Лето на дворе. Ну и идите на хер, товарищ прокурор, со своими советами. И ты бы лучше вообще молчала, голову тебе охота оторвать за вчерашнюю выходку с Пановым.</w:t>
      </w:r>
    </w:p>
    <w:p w14:paraId="1957CC66" w14:textId="77777777" w:rsidR="00401D67" w:rsidRPr="00F42BF3" w:rsidRDefault="00401D67" w:rsidP="00401D67">
      <w:pPr>
        <w:rPr>
          <w:lang w:val="ru-RU"/>
        </w:rPr>
      </w:pPr>
    </w:p>
    <w:p w14:paraId="5849287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К следователям подходит </w:t>
      </w:r>
      <w:proofErr w:type="spellStart"/>
      <w:r w:rsidRPr="00F42BF3">
        <w:rPr>
          <w:color w:val="000000"/>
          <w:lang w:val="ru-RU"/>
        </w:rPr>
        <w:t>Хван</w:t>
      </w:r>
      <w:proofErr w:type="spellEnd"/>
      <w:r w:rsidRPr="00F42BF3">
        <w:rPr>
          <w:color w:val="000000"/>
          <w:lang w:val="ru-RU"/>
        </w:rPr>
        <w:t>.</w:t>
      </w:r>
    </w:p>
    <w:p w14:paraId="09A32F89" w14:textId="77777777" w:rsidR="00401D67" w:rsidRPr="00F42BF3" w:rsidRDefault="00401D67" w:rsidP="00401D67">
      <w:pPr>
        <w:rPr>
          <w:lang w:val="ru-RU"/>
        </w:rPr>
      </w:pPr>
    </w:p>
    <w:p w14:paraId="5463525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ХВАН</w:t>
      </w:r>
    </w:p>
    <w:p w14:paraId="015BB17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Извините, Евгений </w:t>
      </w:r>
      <w:proofErr w:type="spellStart"/>
      <w:r w:rsidRPr="00F42BF3">
        <w:rPr>
          <w:color w:val="000000"/>
          <w:lang w:val="ru-RU"/>
        </w:rPr>
        <w:t>Афанасьич</w:t>
      </w:r>
      <w:proofErr w:type="spellEnd"/>
      <w:r w:rsidRPr="00F42BF3">
        <w:rPr>
          <w:color w:val="000000"/>
          <w:lang w:val="ru-RU"/>
        </w:rPr>
        <w:t>, нашли… сидел в 17 по нашей теме. Вот.</w:t>
      </w:r>
    </w:p>
    <w:p w14:paraId="35B33F53" w14:textId="77777777" w:rsidR="00401D67" w:rsidRPr="00F42BF3" w:rsidRDefault="00401D67" w:rsidP="00401D67">
      <w:pPr>
        <w:rPr>
          <w:lang w:val="ru-RU"/>
        </w:rPr>
      </w:pPr>
    </w:p>
    <w:p w14:paraId="389135F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Протягивает папку. Боков открывает её и буквально вскрикивает.</w:t>
      </w:r>
    </w:p>
    <w:p w14:paraId="35D0D9E4" w14:textId="77777777" w:rsidR="00401D67" w:rsidRPr="00F42BF3" w:rsidRDefault="00401D67" w:rsidP="00401D67">
      <w:pPr>
        <w:rPr>
          <w:lang w:val="ru-RU"/>
        </w:rPr>
      </w:pPr>
    </w:p>
    <w:p w14:paraId="2843D56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4D5E6E2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Сука!</w:t>
      </w:r>
    </w:p>
    <w:p w14:paraId="3AB51F5E" w14:textId="77777777" w:rsidR="00401D67" w:rsidRPr="00F42BF3" w:rsidRDefault="00401D67" w:rsidP="00401D67">
      <w:pPr>
        <w:rPr>
          <w:lang w:val="ru-RU"/>
        </w:rPr>
      </w:pPr>
    </w:p>
    <w:p w14:paraId="5181386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Люди оборачиваются, Боков извиняется одними губами и замолкает. Среди похоронной процессии мы видим Диму, странного молодого человека, который как будто чем-то насторожен, но особого внимания не привлекает, видим Конюха, видим Мальцева, священника ОТЦА МИХАИЛА, БУХГАЛТЕРШУ с конезавода</w:t>
      </w:r>
      <w:r>
        <w:rPr>
          <w:color w:val="000000"/>
        </w:rPr>
        <w:t> </w:t>
      </w:r>
      <w:r w:rsidRPr="00F42BF3">
        <w:rPr>
          <w:color w:val="000000"/>
          <w:lang w:val="ru-RU"/>
        </w:rPr>
        <w:t>и других жителей города.</w:t>
      </w:r>
    </w:p>
    <w:p w14:paraId="655CDC45" w14:textId="77777777" w:rsidR="00401D67" w:rsidRPr="00F42BF3" w:rsidRDefault="00401D67" w:rsidP="00401D67">
      <w:pPr>
        <w:rPr>
          <w:lang w:val="ru-RU"/>
        </w:rPr>
      </w:pPr>
    </w:p>
    <w:p w14:paraId="367B26A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2D86712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Семён </w:t>
      </w:r>
      <w:proofErr w:type="spellStart"/>
      <w:r w:rsidRPr="00F42BF3">
        <w:rPr>
          <w:color w:val="000000"/>
          <w:lang w:val="ru-RU"/>
        </w:rPr>
        <w:t>Макурин</w:t>
      </w:r>
      <w:proofErr w:type="spellEnd"/>
      <w:r w:rsidRPr="00F42BF3">
        <w:rPr>
          <w:color w:val="000000"/>
          <w:lang w:val="ru-RU"/>
        </w:rPr>
        <w:t xml:space="preserve"> отсидел десятку за нападение на пацана и изнасилование. Я ж говорил, всех прошерстить!!</w:t>
      </w:r>
    </w:p>
    <w:p w14:paraId="19AF4CD2" w14:textId="77777777" w:rsidR="00401D67" w:rsidRPr="00F42BF3" w:rsidRDefault="00401D67" w:rsidP="00401D67">
      <w:pPr>
        <w:rPr>
          <w:lang w:val="ru-RU"/>
        </w:rPr>
      </w:pPr>
    </w:p>
    <w:p w14:paraId="7522C67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смотрит папку.</w:t>
      </w:r>
    </w:p>
    <w:p w14:paraId="52259E13" w14:textId="77777777" w:rsidR="00401D67" w:rsidRPr="00F42BF3" w:rsidRDefault="00401D67" w:rsidP="00401D67">
      <w:pPr>
        <w:rPr>
          <w:lang w:val="ru-RU"/>
        </w:rPr>
      </w:pPr>
    </w:p>
    <w:p w14:paraId="082E11B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6A69CED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Он не в области прописан. Мы искали среди местных.</w:t>
      </w:r>
    </w:p>
    <w:p w14:paraId="78315E54" w14:textId="77777777" w:rsidR="00401D67" w:rsidRPr="00F42BF3" w:rsidRDefault="00401D67" w:rsidP="00401D67">
      <w:pPr>
        <w:rPr>
          <w:lang w:val="ru-RU"/>
        </w:rPr>
      </w:pPr>
    </w:p>
    <w:p w14:paraId="18FCB44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319BDF4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Похуй, где он прописан. Если б нормально искали, второй пацан был бы живой!</w:t>
      </w:r>
    </w:p>
    <w:p w14:paraId="43D19370" w14:textId="77777777" w:rsidR="00401D67" w:rsidRPr="00F42BF3" w:rsidRDefault="00401D67" w:rsidP="00401D67">
      <w:pPr>
        <w:rPr>
          <w:lang w:val="ru-RU"/>
        </w:rPr>
      </w:pPr>
    </w:p>
    <w:p w14:paraId="5A12181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0331F8A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Будем брать?</w:t>
      </w:r>
    </w:p>
    <w:p w14:paraId="2F1BF1A9" w14:textId="77777777" w:rsidR="00401D67" w:rsidRPr="00F42BF3" w:rsidRDefault="00401D67" w:rsidP="00401D67">
      <w:pPr>
        <w:rPr>
          <w:lang w:val="ru-RU"/>
        </w:rPr>
      </w:pPr>
    </w:p>
    <w:p w14:paraId="5E12AA9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0D26B38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А предъявлять ты ему </w:t>
      </w:r>
      <w:proofErr w:type="spellStart"/>
      <w:r w:rsidRPr="00F42BF3">
        <w:rPr>
          <w:color w:val="000000"/>
          <w:lang w:val="ru-RU"/>
        </w:rPr>
        <w:t>шо</w:t>
      </w:r>
      <w:proofErr w:type="spellEnd"/>
      <w:r w:rsidRPr="00F42BF3">
        <w:rPr>
          <w:color w:val="000000"/>
          <w:lang w:val="ru-RU"/>
        </w:rPr>
        <w:t xml:space="preserve"> будешь? След от ботинка? Таких не берут сразу, Валера. За ними следят и выжидают. Здесь мне верняк нужен.</w:t>
      </w:r>
    </w:p>
    <w:p w14:paraId="20C11722" w14:textId="77777777" w:rsidR="00401D67" w:rsidRPr="00F42BF3" w:rsidRDefault="00401D67" w:rsidP="00401D67">
      <w:pPr>
        <w:rPr>
          <w:lang w:val="ru-RU"/>
        </w:rPr>
      </w:pPr>
    </w:p>
    <w:p w14:paraId="2AA140D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Боков обращается к </w:t>
      </w:r>
      <w:proofErr w:type="spellStart"/>
      <w:r w:rsidRPr="00F42BF3">
        <w:rPr>
          <w:color w:val="000000"/>
          <w:lang w:val="ru-RU"/>
        </w:rPr>
        <w:t>Хвану</w:t>
      </w:r>
      <w:proofErr w:type="spellEnd"/>
      <w:r w:rsidRPr="00F42BF3">
        <w:rPr>
          <w:color w:val="000000"/>
          <w:lang w:val="ru-RU"/>
        </w:rPr>
        <w:t>.</w:t>
      </w:r>
    </w:p>
    <w:p w14:paraId="0740D7D1" w14:textId="77777777" w:rsidR="00401D67" w:rsidRPr="00F42BF3" w:rsidRDefault="00401D67" w:rsidP="00401D67">
      <w:pPr>
        <w:rPr>
          <w:lang w:val="ru-RU"/>
        </w:rPr>
      </w:pPr>
    </w:p>
    <w:p w14:paraId="5DA4156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AD5541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Витя, поставь топтунов за ним толковых!</w:t>
      </w:r>
    </w:p>
    <w:p w14:paraId="65083AD1" w14:textId="77777777" w:rsidR="00401D67" w:rsidRPr="00F42BF3" w:rsidRDefault="00401D67" w:rsidP="00401D67">
      <w:pPr>
        <w:rPr>
          <w:lang w:val="ru-RU"/>
        </w:rPr>
      </w:pPr>
    </w:p>
    <w:p w14:paraId="07C547F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ХВАН</w:t>
      </w:r>
    </w:p>
    <w:p w14:paraId="3666484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Хорошо. И ещё вам звонила Марина.</w:t>
      </w:r>
    </w:p>
    <w:p w14:paraId="0CF000E6" w14:textId="77777777" w:rsidR="00401D67" w:rsidRPr="00F42BF3" w:rsidRDefault="00401D67" w:rsidP="00401D67">
      <w:pPr>
        <w:rPr>
          <w:lang w:val="ru-RU"/>
        </w:rPr>
      </w:pPr>
    </w:p>
    <w:p w14:paraId="6E5F2C01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Боков весь вытягивается.</w:t>
      </w:r>
    </w:p>
    <w:p w14:paraId="542801E5" w14:textId="77777777" w:rsidR="00401D67" w:rsidRPr="00F42BF3" w:rsidRDefault="00401D67" w:rsidP="00401D67">
      <w:pPr>
        <w:rPr>
          <w:lang w:val="ru-RU"/>
        </w:rPr>
      </w:pPr>
    </w:p>
    <w:p w14:paraId="1DDD9ED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ХВАН</w:t>
      </w:r>
    </w:p>
    <w:p w14:paraId="5A22454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Мария… Мальцева. Говорит, Игорь в больнице, хочет вам что-то сказать.</w:t>
      </w:r>
    </w:p>
    <w:p w14:paraId="6FC801EA" w14:textId="77777777" w:rsidR="00401D67" w:rsidRPr="00F42BF3" w:rsidRDefault="00401D67" w:rsidP="00401D67">
      <w:pPr>
        <w:rPr>
          <w:lang w:val="ru-RU"/>
        </w:rPr>
      </w:pPr>
    </w:p>
    <w:p w14:paraId="66FE616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47EB556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Что с ним случилось?</w:t>
      </w:r>
    </w:p>
    <w:p w14:paraId="2A3837F8" w14:textId="77777777" w:rsidR="00401D67" w:rsidRPr="00F42BF3" w:rsidRDefault="00401D67" w:rsidP="00401D67">
      <w:pPr>
        <w:rPr>
          <w:lang w:val="ru-RU"/>
        </w:rPr>
      </w:pPr>
    </w:p>
    <w:p w14:paraId="49C7FFF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ХВАН</w:t>
      </w:r>
    </w:p>
    <w:p w14:paraId="18B426B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Змея укусила.</w:t>
      </w:r>
    </w:p>
    <w:p w14:paraId="523CF3FF" w14:textId="77777777" w:rsidR="00401D67" w:rsidRPr="00F42BF3" w:rsidRDefault="00401D67" w:rsidP="00401D67">
      <w:pPr>
        <w:rPr>
          <w:lang w:val="ru-RU"/>
        </w:rPr>
      </w:pPr>
    </w:p>
    <w:p w14:paraId="0769511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6E595FF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За общественным порядком ты, Валера, тут следи, я в больницу.</w:t>
      </w:r>
    </w:p>
    <w:p w14:paraId="75C424F4" w14:textId="77777777" w:rsidR="00401D67" w:rsidRPr="00F42BF3" w:rsidRDefault="00401D67" w:rsidP="00401D67">
      <w:pPr>
        <w:rPr>
          <w:lang w:val="ru-RU"/>
        </w:rPr>
      </w:pPr>
    </w:p>
    <w:p w14:paraId="00CA9FC1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Стремительно уходит.</w:t>
      </w:r>
    </w:p>
    <w:p w14:paraId="785F4D02" w14:textId="77777777" w:rsidR="00401D67" w:rsidRPr="00F42BF3" w:rsidRDefault="00401D67" w:rsidP="00401D67">
      <w:pPr>
        <w:rPr>
          <w:lang w:val="ru-RU"/>
        </w:rPr>
      </w:pPr>
    </w:p>
    <w:p w14:paraId="7B1A31C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36F45B7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Интересно, а </w:t>
      </w:r>
      <w:proofErr w:type="spellStart"/>
      <w:r w:rsidRPr="00F42BF3">
        <w:rPr>
          <w:color w:val="000000"/>
          <w:lang w:val="ru-RU"/>
        </w:rPr>
        <w:t>Макурин</w:t>
      </w:r>
      <w:proofErr w:type="spellEnd"/>
      <w:r w:rsidRPr="00F42BF3">
        <w:rPr>
          <w:color w:val="000000"/>
          <w:lang w:val="ru-RU"/>
        </w:rPr>
        <w:t xml:space="preserve"> пришёл на похороны?</w:t>
      </w:r>
    </w:p>
    <w:p w14:paraId="5765924F" w14:textId="77777777" w:rsidR="00401D67" w:rsidRPr="00F42BF3" w:rsidRDefault="00401D67" w:rsidP="00401D67">
      <w:pPr>
        <w:rPr>
          <w:lang w:val="ru-RU"/>
        </w:rPr>
      </w:pPr>
    </w:p>
    <w:p w14:paraId="6EAAD5B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AD682D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Убийца приходит на похороны жертв только в </w:t>
      </w:r>
      <w:proofErr w:type="spellStart"/>
      <w:r w:rsidRPr="00F42BF3">
        <w:rPr>
          <w:color w:val="000000"/>
          <w:lang w:val="ru-RU"/>
        </w:rPr>
        <w:t>полпроцентах</w:t>
      </w:r>
      <w:proofErr w:type="spellEnd"/>
      <w:r w:rsidRPr="00F42BF3">
        <w:rPr>
          <w:color w:val="000000"/>
          <w:lang w:val="ru-RU"/>
        </w:rPr>
        <w:t xml:space="preserve"> случаев. Очень сомневаюсь.</w:t>
      </w:r>
    </w:p>
    <w:p w14:paraId="02670B9D" w14:textId="77777777" w:rsidR="00401D67" w:rsidRPr="00F42BF3" w:rsidRDefault="00401D67" w:rsidP="00401D67">
      <w:pPr>
        <w:rPr>
          <w:lang w:val="ru-RU"/>
        </w:rPr>
      </w:pPr>
    </w:p>
    <w:p w14:paraId="463549C5" w14:textId="35F7CCE8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2-34. ИНТ. БОЛЬНИЦА ОДИНЦОВО.ПАЛАТА УТРО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ИГОРЬ</w:t>
      </w:r>
      <w:r w:rsidR="00F9200C">
        <w:rPr>
          <w:b/>
          <w:color w:val="000000"/>
          <w:lang w:val="ru-RU"/>
        </w:rPr>
        <w:t>, пациенты мальчики (2)</w:t>
      </w:r>
      <w:r w:rsidRPr="00F42BF3">
        <w:rPr>
          <w:b/>
          <w:color w:val="000000"/>
          <w:lang w:val="ru-RU"/>
        </w:rPr>
        <w:t xml:space="preserve"> (00:40)</w:t>
      </w:r>
      <w:r w:rsidRPr="00F42BF3">
        <w:rPr>
          <w:lang w:val="ru-RU"/>
        </w:rPr>
        <w:br/>
      </w:r>
    </w:p>
    <w:p w14:paraId="055BEC3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Игорь лежит в палате, его рука забинтована. Открывается дверь, заходит Боков.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ты даёшь! Перепугал нас всех вусмерть! Ты зачем ночью в лес пошёл?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Гулял просто.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тебе бабушка не говорила, что щас змеи женятся?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Нет, не говорила.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Ладно, хорошо, что на клубок их не наступил. Соображаешь нормально?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Да. Дядь Жень, я вспомнил. Андрей этого мужика называл Фишер. Точно!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О, какой змеиный яд полезный! Это очень хорошо, что ты вспомнил. Ау меня к тебе ещё вопрос.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Боков раскрывает папку, вынимает фотографию </w:t>
      </w:r>
      <w:proofErr w:type="spellStart"/>
      <w:r w:rsidRPr="00F42BF3">
        <w:rPr>
          <w:color w:val="000000"/>
          <w:lang w:val="ru-RU"/>
        </w:rPr>
        <w:t>Макурина</w:t>
      </w:r>
      <w:proofErr w:type="spellEnd"/>
      <w:r w:rsidRPr="00F42BF3">
        <w:rPr>
          <w:color w:val="000000"/>
          <w:lang w:val="ru-RU"/>
        </w:rPr>
        <w:t>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Посмотри хорошенько. Похож этот человек на того, который был в лесу с Андреем?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 долго вглядывается, вертит фотографию, приближает, отодвигает.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тебя не тороплю. Подумай.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 знаю.</w:t>
      </w:r>
    </w:p>
    <w:p w14:paraId="32814502" w14:textId="77777777" w:rsidR="00401D67" w:rsidRPr="00F42BF3" w:rsidRDefault="00401D67" w:rsidP="00401D67">
      <w:pPr>
        <w:rPr>
          <w:lang w:val="ru-RU"/>
        </w:rPr>
      </w:pPr>
    </w:p>
    <w:p w14:paraId="24412775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2-35. НАТ. МИЛИЦЕЙСКИЙ АВТОМОБИЛЬ УТРО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ИГОРЬ (00:59)</w:t>
      </w:r>
      <w:r w:rsidRPr="00F42BF3">
        <w:rPr>
          <w:lang w:val="ru-RU"/>
        </w:rPr>
        <w:br/>
      </w:r>
    </w:p>
    <w:p w14:paraId="7293832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Милицейская машина едет по дороге.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 и Игорь едут на милицейской машине. Игорь доволен, несмотря на забинтованную руку. Боков сосредоточен.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И представляете, я так мечтал увидеть комету, а когда она прилетела, я пропустил. Я так обиделся, что даже бинокль закинул на чердак. Идо самого </w:t>
      </w:r>
      <w:proofErr w:type="spellStart"/>
      <w:r w:rsidRPr="00F42BF3">
        <w:rPr>
          <w:color w:val="000000"/>
          <w:lang w:val="ru-RU"/>
        </w:rPr>
        <w:t>лагеряне</w:t>
      </w:r>
      <w:proofErr w:type="spellEnd"/>
      <w:r w:rsidRPr="00F42BF3">
        <w:rPr>
          <w:color w:val="000000"/>
          <w:lang w:val="ru-RU"/>
        </w:rPr>
        <w:t xml:space="preserve"> доставал.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я вот понял, что вся жизнь - как эта комета - ждёшь-ждёшь, а она раз, пролетела - и не заметил.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вы не очень старый ещё, чтобы так говорить.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Ладно, по-другому скажу. Я сам вроде этой кометы. Только взлетел, а тут раз - все на тебя посмотрели, и ты сгорел. И вот сейчас, Игорь, на меня все смотрят. И если ты мне не поможешь - я сгорю.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ИГОРЬ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Я не понял. Но я готов помочь.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БОКОВ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Тогда сейчас мы спокойно зайдём в столовую, возьмём всё, что ты </w:t>
      </w:r>
      <w:r w:rsidRPr="00F42BF3">
        <w:rPr>
          <w:color w:val="000000"/>
          <w:lang w:val="ru-RU"/>
        </w:rPr>
        <w:lastRenderedPageBreak/>
        <w:t>захочешь, будем есть и ждать, когда придёт человек, которого ты видел на фотографии. Ты посмотришь на него, мы выйдем, и ты мне скажешь - похож он или не похож.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Останавливает машину, выходят у невзрачного здания с надписью “столовая”, заходят внутрь.</w:t>
      </w:r>
    </w:p>
    <w:p w14:paraId="201B4C3B" w14:textId="77777777" w:rsidR="00401D67" w:rsidRPr="00F42BF3" w:rsidRDefault="00401D67" w:rsidP="00401D67">
      <w:pPr>
        <w:rPr>
          <w:lang w:val="ru-RU"/>
        </w:rPr>
      </w:pPr>
    </w:p>
    <w:p w14:paraId="52483DFD" w14:textId="76AFF3BF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2-36. ИНТ. МЯСОКОМБИНАТ.СТОЛОВАЯ УТРО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ИГОРЬ, МАКУРИН</w:t>
      </w:r>
      <w:r w:rsidR="00F9200C">
        <w:rPr>
          <w:b/>
          <w:color w:val="000000"/>
          <w:lang w:val="ru-RU"/>
        </w:rPr>
        <w:t>, повариха, грузчик, водитель, мясник, бухгалтерша, фасовщицы (2)</w:t>
      </w:r>
      <w:r w:rsidRPr="00F42BF3">
        <w:rPr>
          <w:b/>
          <w:color w:val="000000"/>
          <w:lang w:val="ru-RU"/>
        </w:rPr>
        <w:t xml:space="preserve"> (00:51)</w:t>
      </w:r>
      <w:r w:rsidRPr="00F42BF3">
        <w:rPr>
          <w:lang w:val="ru-RU"/>
        </w:rPr>
        <w:br/>
      </w:r>
    </w:p>
    <w:p w14:paraId="387EE27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Столовая маленькая, ассортимент небогат. За одним из столиков сидит </w:t>
      </w:r>
      <w:proofErr w:type="spellStart"/>
      <w:r w:rsidRPr="00F42BF3">
        <w:rPr>
          <w:color w:val="000000"/>
          <w:lang w:val="ru-RU"/>
        </w:rPr>
        <w:t>Макурин</w:t>
      </w:r>
      <w:proofErr w:type="spellEnd"/>
      <w:r w:rsidRPr="00F42BF3">
        <w:rPr>
          <w:color w:val="000000"/>
          <w:lang w:val="ru-RU"/>
        </w:rPr>
        <w:t>, ест сметану из стакана ложкой, запивает компотом. Длинные рукава спецовки практически закрывают кисти рук. Боков сажает Игоря за соседний стол.</w:t>
      </w:r>
    </w:p>
    <w:p w14:paraId="76C38523" w14:textId="77777777" w:rsidR="00401D67" w:rsidRPr="00F42BF3" w:rsidRDefault="00401D67" w:rsidP="00401D67">
      <w:pPr>
        <w:rPr>
          <w:lang w:val="ru-RU"/>
        </w:rPr>
      </w:pPr>
    </w:p>
    <w:p w14:paraId="45D7849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806EF9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Посиди пока, я пирожок тебе возьму и чай. Хорошо?</w:t>
      </w:r>
    </w:p>
    <w:p w14:paraId="3D2195E5" w14:textId="77777777" w:rsidR="00401D67" w:rsidRPr="00F42BF3" w:rsidRDefault="00401D67" w:rsidP="00401D67">
      <w:pPr>
        <w:rPr>
          <w:lang w:val="ru-RU"/>
        </w:rPr>
      </w:pPr>
    </w:p>
    <w:p w14:paraId="4C8054B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723F119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Да, с повидлом, пожалуйста.</w:t>
      </w:r>
    </w:p>
    <w:p w14:paraId="78922278" w14:textId="77777777" w:rsidR="00401D67" w:rsidRPr="00F42BF3" w:rsidRDefault="00401D67" w:rsidP="00401D67">
      <w:pPr>
        <w:rPr>
          <w:lang w:val="ru-RU"/>
        </w:rPr>
      </w:pPr>
    </w:p>
    <w:p w14:paraId="19414F5B" w14:textId="77777777" w:rsidR="00401D67" w:rsidRPr="00F42BF3" w:rsidRDefault="00401D67" w:rsidP="00401D67">
      <w:pPr>
        <w:rPr>
          <w:lang w:val="ru-RU"/>
        </w:rPr>
      </w:pPr>
      <w:proofErr w:type="spellStart"/>
      <w:r w:rsidRPr="00F42BF3">
        <w:rPr>
          <w:color w:val="000000"/>
          <w:lang w:val="ru-RU"/>
        </w:rPr>
        <w:t>Макурин</w:t>
      </w:r>
      <w:proofErr w:type="spellEnd"/>
      <w:r w:rsidRPr="00F42BF3">
        <w:rPr>
          <w:color w:val="000000"/>
          <w:lang w:val="ru-RU"/>
        </w:rPr>
        <w:t xml:space="preserve"> исподлобья смотрит на Игоря. Впрочем, он также смотрит и на Бокова, и на всех присутствующих.</w:t>
      </w:r>
    </w:p>
    <w:p w14:paraId="798E0FFA" w14:textId="77777777" w:rsidR="00401D67" w:rsidRPr="00F42BF3" w:rsidRDefault="00401D67" w:rsidP="00401D67">
      <w:pPr>
        <w:rPr>
          <w:lang w:val="ru-RU"/>
        </w:rPr>
      </w:pPr>
    </w:p>
    <w:p w14:paraId="5A07D351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Игорь внимательно рассматривает </w:t>
      </w:r>
      <w:proofErr w:type="spellStart"/>
      <w:r w:rsidRPr="00F42BF3">
        <w:rPr>
          <w:color w:val="000000"/>
          <w:lang w:val="ru-RU"/>
        </w:rPr>
        <w:t>Макурина</w:t>
      </w:r>
      <w:proofErr w:type="spellEnd"/>
      <w:r w:rsidRPr="00F42BF3">
        <w:rPr>
          <w:color w:val="000000"/>
          <w:lang w:val="ru-RU"/>
        </w:rPr>
        <w:t>, Боков возвращается с пирожками и чаем.</w:t>
      </w:r>
    </w:p>
    <w:p w14:paraId="7942C109" w14:textId="77777777" w:rsidR="00401D67" w:rsidRPr="00F42BF3" w:rsidRDefault="00401D67" w:rsidP="00401D67">
      <w:pPr>
        <w:rPr>
          <w:lang w:val="ru-RU"/>
        </w:rPr>
      </w:pPr>
    </w:p>
    <w:p w14:paraId="10F464B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0AC8906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 что скажешь?</w:t>
      </w:r>
    </w:p>
    <w:p w14:paraId="4B599E88" w14:textId="77777777" w:rsidR="00401D67" w:rsidRPr="00F42BF3" w:rsidRDefault="00401D67" w:rsidP="00401D67">
      <w:pPr>
        <w:rPr>
          <w:lang w:val="ru-RU"/>
        </w:rPr>
      </w:pPr>
    </w:p>
    <w:p w14:paraId="4823A7B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1AE4F47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 знаю.</w:t>
      </w:r>
    </w:p>
    <w:p w14:paraId="5C823CEF" w14:textId="77777777" w:rsidR="00401D67" w:rsidRPr="00F42BF3" w:rsidRDefault="00401D67" w:rsidP="00401D67">
      <w:pPr>
        <w:rPr>
          <w:lang w:val="ru-RU"/>
        </w:rPr>
      </w:pPr>
    </w:p>
    <w:p w14:paraId="0B688B4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Боков поворачивается к </w:t>
      </w:r>
      <w:proofErr w:type="spellStart"/>
      <w:r w:rsidRPr="00F42BF3">
        <w:rPr>
          <w:color w:val="000000"/>
          <w:lang w:val="ru-RU"/>
        </w:rPr>
        <w:t>Макурину</w:t>
      </w:r>
      <w:proofErr w:type="spellEnd"/>
      <w:r w:rsidRPr="00F42BF3">
        <w:rPr>
          <w:color w:val="000000"/>
          <w:lang w:val="ru-RU"/>
        </w:rPr>
        <w:t>.</w:t>
      </w:r>
    </w:p>
    <w:p w14:paraId="44B3A5DD" w14:textId="77777777" w:rsidR="00401D67" w:rsidRPr="00F42BF3" w:rsidRDefault="00401D67" w:rsidP="00401D67">
      <w:pPr>
        <w:rPr>
          <w:lang w:val="ru-RU"/>
        </w:rPr>
      </w:pPr>
    </w:p>
    <w:p w14:paraId="3AEEFA4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D0484A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Извини, а сметана нормальная, не кислая?</w:t>
      </w:r>
    </w:p>
    <w:p w14:paraId="3162EFF6" w14:textId="77777777" w:rsidR="00401D67" w:rsidRPr="00F42BF3" w:rsidRDefault="00401D67" w:rsidP="00401D67">
      <w:pPr>
        <w:rPr>
          <w:lang w:val="ru-RU"/>
        </w:rPr>
      </w:pPr>
    </w:p>
    <w:p w14:paraId="3B9C87CF" w14:textId="77777777" w:rsidR="00401D67" w:rsidRPr="00F42BF3" w:rsidRDefault="00401D67" w:rsidP="00401D67">
      <w:pPr>
        <w:rPr>
          <w:lang w:val="ru-RU"/>
        </w:rPr>
      </w:pPr>
      <w:proofErr w:type="spellStart"/>
      <w:r w:rsidRPr="00F42BF3">
        <w:rPr>
          <w:color w:val="000000"/>
          <w:lang w:val="ru-RU"/>
        </w:rPr>
        <w:t>Макурин</w:t>
      </w:r>
      <w:proofErr w:type="spellEnd"/>
      <w:r w:rsidRPr="00F42BF3">
        <w:rPr>
          <w:color w:val="000000"/>
          <w:lang w:val="ru-RU"/>
        </w:rPr>
        <w:t xml:space="preserve"> невыразительно пожимает плечами и молчит.</w:t>
      </w:r>
    </w:p>
    <w:p w14:paraId="7F12E910" w14:textId="77777777" w:rsidR="00401D67" w:rsidRPr="00F42BF3" w:rsidRDefault="00401D67" w:rsidP="00401D67">
      <w:pPr>
        <w:rPr>
          <w:lang w:val="ru-RU"/>
        </w:rPr>
      </w:pPr>
    </w:p>
    <w:p w14:paraId="1383F4F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485A503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Че не можешь сказать?</w:t>
      </w:r>
    </w:p>
    <w:p w14:paraId="4BC46B08" w14:textId="77777777" w:rsidR="00401D67" w:rsidRPr="00F42BF3" w:rsidRDefault="00401D67" w:rsidP="00401D67">
      <w:pPr>
        <w:rPr>
          <w:lang w:val="ru-RU"/>
        </w:rPr>
      </w:pPr>
    </w:p>
    <w:p w14:paraId="494AE0F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МАКУРИН</w:t>
      </w:r>
    </w:p>
    <w:p w14:paraId="58A4E2A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Нормальная.</w:t>
      </w:r>
    </w:p>
    <w:p w14:paraId="48991895" w14:textId="77777777" w:rsidR="00401D67" w:rsidRPr="00F42BF3" w:rsidRDefault="00401D67" w:rsidP="00401D67">
      <w:pPr>
        <w:rPr>
          <w:lang w:val="ru-RU"/>
        </w:rPr>
      </w:pPr>
    </w:p>
    <w:p w14:paraId="3450F12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Игорь ест пирожок, Боков идёт к раздаче, берёт стакан сметаны. </w:t>
      </w:r>
      <w:proofErr w:type="spellStart"/>
      <w:r w:rsidRPr="00F42BF3">
        <w:rPr>
          <w:color w:val="000000"/>
          <w:lang w:val="ru-RU"/>
        </w:rPr>
        <w:t>Макурин</w:t>
      </w:r>
      <w:proofErr w:type="spellEnd"/>
      <w:r w:rsidRPr="00F42BF3">
        <w:rPr>
          <w:color w:val="000000"/>
          <w:lang w:val="ru-RU"/>
        </w:rPr>
        <w:t xml:space="preserve"> доедает и уходит. Боков и Игорь выходят за ним.</w:t>
      </w:r>
    </w:p>
    <w:p w14:paraId="203F7980" w14:textId="77777777" w:rsidR="00401D67" w:rsidRPr="00F42BF3" w:rsidRDefault="00401D67" w:rsidP="00401D67">
      <w:pPr>
        <w:rPr>
          <w:lang w:val="ru-RU"/>
        </w:rPr>
      </w:pPr>
    </w:p>
    <w:p w14:paraId="3E24D64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263E27A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Может голос знакомым показался? Или как он плечами пожимал?</w:t>
      </w:r>
    </w:p>
    <w:p w14:paraId="39843026" w14:textId="77777777" w:rsidR="00401D67" w:rsidRPr="00F42BF3" w:rsidRDefault="00401D67" w:rsidP="00401D67">
      <w:pPr>
        <w:rPr>
          <w:lang w:val="ru-RU"/>
        </w:rPr>
      </w:pPr>
    </w:p>
    <w:p w14:paraId="1F37ECA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3F7ED47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не знаю.</w:t>
      </w:r>
    </w:p>
    <w:p w14:paraId="7FAA384A" w14:textId="77777777" w:rsidR="00401D67" w:rsidRPr="00F42BF3" w:rsidRDefault="00401D67" w:rsidP="00401D67">
      <w:pPr>
        <w:rPr>
          <w:lang w:val="ru-RU"/>
        </w:rPr>
      </w:pPr>
    </w:p>
    <w:p w14:paraId="403E6545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Игорь расстроен.</w:t>
      </w:r>
    </w:p>
    <w:p w14:paraId="34BFE19B" w14:textId="77777777" w:rsidR="00401D67" w:rsidRPr="00F42BF3" w:rsidRDefault="00401D67" w:rsidP="00401D67">
      <w:pPr>
        <w:rPr>
          <w:lang w:val="ru-RU"/>
        </w:rPr>
      </w:pPr>
    </w:p>
    <w:p w14:paraId="403ED37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ИГОРЬ</w:t>
      </w:r>
    </w:p>
    <w:p w14:paraId="45438C7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Но может и он. Но я не уверен.</w:t>
      </w:r>
    </w:p>
    <w:p w14:paraId="4B70A452" w14:textId="77777777" w:rsidR="00401D67" w:rsidRPr="00F42BF3" w:rsidRDefault="00401D67" w:rsidP="00401D67">
      <w:pPr>
        <w:rPr>
          <w:lang w:val="ru-RU"/>
        </w:rPr>
      </w:pPr>
    </w:p>
    <w:p w14:paraId="3B5CB7A1" w14:textId="04383D5C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2-37. ИНТ. ОТДЕЛЕНИЕ МИЛИЦИИ ОДИНЦОВО.КАБИНЕТ СЛЕДОВАТЕЛЕЙ ДЕНЬ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КОЗЫРЕВ, БОКОВ</w:t>
      </w:r>
      <w:r w:rsidR="00F9200C">
        <w:rPr>
          <w:b/>
          <w:color w:val="000000"/>
          <w:lang w:val="ru-RU"/>
        </w:rPr>
        <w:t>, голос з/к 1, голос з/к 2</w:t>
      </w:r>
      <w:r w:rsidRPr="00F42BF3">
        <w:rPr>
          <w:b/>
          <w:color w:val="000000"/>
          <w:lang w:val="ru-RU"/>
        </w:rPr>
        <w:t xml:space="preserve"> (02:45)</w:t>
      </w:r>
      <w:r w:rsidRPr="00F42BF3">
        <w:rPr>
          <w:lang w:val="ru-RU"/>
        </w:rPr>
        <w:br/>
      </w:r>
    </w:p>
    <w:p w14:paraId="6EFD6D2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пишет официальные запросы. Звонит. Рассылает телетайпы.</w:t>
      </w:r>
    </w:p>
    <w:p w14:paraId="0B51974A" w14:textId="77777777" w:rsidR="00401D67" w:rsidRPr="00F42BF3" w:rsidRDefault="00401D67" w:rsidP="00401D67">
      <w:pPr>
        <w:rPr>
          <w:lang w:val="ru-RU"/>
        </w:rPr>
      </w:pPr>
    </w:p>
    <w:p w14:paraId="542599D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418AE00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Здравствуйте. Это прокуратура. Скажите, 6 лет назад в каких-то детских учреждениях Одинцовского района делали пломбы с амальгамой? Я понимаю, что вопрос сложный, жду.</w:t>
      </w:r>
    </w:p>
    <w:p w14:paraId="07C09AF3" w14:textId="77777777" w:rsidR="00401D67" w:rsidRPr="00F42BF3" w:rsidRDefault="00401D67" w:rsidP="00401D67">
      <w:pPr>
        <w:rPr>
          <w:lang w:val="ru-RU"/>
        </w:rPr>
      </w:pPr>
    </w:p>
    <w:p w14:paraId="0305172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говорит по другому телефону.</w:t>
      </w:r>
    </w:p>
    <w:p w14:paraId="7556C3FB" w14:textId="77777777" w:rsidR="00401D67" w:rsidRPr="00F42BF3" w:rsidRDefault="00401D67" w:rsidP="00401D67">
      <w:pPr>
        <w:rPr>
          <w:lang w:val="ru-RU"/>
        </w:rPr>
      </w:pPr>
    </w:p>
    <w:p w14:paraId="1CA95B9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82B6D8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Добрый день. Прокуратура СССР, Козырев. Интересует меня гражданин Косарев.</w:t>
      </w:r>
    </w:p>
    <w:p w14:paraId="251573F7" w14:textId="77777777" w:rsidR="00401D67" w:rsidRPr="00F42BF3" w:rsidRDefault="00401D67" w:rsidP="00401D67">
      <w:pPr>
        <w:rPr>
          <w:lang w:val="ru-RU"/>
        </w:rPr>
      </w:pPr>
    </w:p>
    <w:p w14:paraId="430E8CBE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В трубке переспрашивают.</w:t>
      </w:r>
    </w:p>
    <w:p w14:paraId="203A2FD7" w14:textId="77777777" w:rsidR="00401D67" w:rsidRPr="00F42BF3" w:rsidRDefault="00401D67" w:rsidP="00401D67">
      <w:pPr>
        <w:rPr>
          <w:lang w:val="ru-RU"/>
        </w:rPr>
      </w:pPr>
    </w:p>
    <w:p w14:paraId="734A044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7992E1F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Я Козырев, а он – </w:t>
      </w:r>
      <w:proofErr w:type="gramStart"/>
      <w:r w:rsidRPr="00F42BF3">
        <w:rPr>
          <w:color w:val="000000"/>
          <w:lang w:val="ru-RU"/>
        </w:rPr>
        <w:t>Ко-</w:t>
      </w:r>
      <w:proofErr w:type="spellStart"/>
      <w:r w:rsidRPr="00F42BF3">
        <w:rPr>
          <w:color w:val="000000"/>
          <w:lang w:val="ru-RU"/>
        </w:rPr>
        <w:t>са</w:t>
      </w:r>
      <w:proofErr w:type="spellEnd"/>
      <w:r w:rsidRPr="00F42BF3">
        <w:rPr>
          <w:color w:val="000000"/>
          <w:lang w:val="ru-RU"/>
        </w:rPr>
        <w:t>-рев</w:t>
      </w:r>
      <w:proofErr w:type="gramEnd"/>
      <w:r w:rsidRPr="00F42BF3">
        <w:rPr>
          <w:color w:val="000000"/>
          <w:lang w:val="ru-RU"/>
        </w:rPr>
        <w:t>. Я - старший следователь, он - маньяк. Да, такое вот совпадение.</w:t>
      </w:r>
    </w:p>
    <w:p w14:paraId="12F3E0B5" w14:textId="77777777" w:rsidR="00401D67" w:rsidRPr="00F42BF3" w:rsidRDefault="00401D67" w:rsidP="00401D67">
      <w:pPr>
        <w:rPr>
          <w:lang w:val="ru-RU"/>
        </w:rPr>
      </w:pPr>
    </w:p>
    <w:p w14:paraId="31002BB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Перед Козыревым лежит дело с фотографиями мальчиков, лесополосы и так далее.</w:t>
      </w:r>
    </w:p>
    <w:p w14:paraId="6E9ABD09" w14:textId="77777777" w:rsidR="00401D67" w:rsidRPr="00F42BF3" w:rsidRDefault="00401D67" w:rsidP="00401D67">
      <w:pPr>
        <w:rPr>
          <w:lang w:val="ru-RU"/>
        </w:rPr>
      </w:pPr>
    </w:p>
    <w:p w14:paraId="4152F82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705FF8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что хотел уточнить. Он отбывает срок ещё? Не сбежал, не вышел?</w:t>
      </w:r>
    </w:p>
    <w:p w14:paraId="2C299DD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ГОЛОС 1 (ЗК)</w:t>
      </w:r>
    </w:p>
    <w:p w14:paraId="5398FDD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Нет, товарищ Козырев, сидит пока. Точно.</w:t>
      </w:r>
    </w:p>
    <w:p w14:paraId="2F5039C4" w14:textId="77777777" w:rsidR="00401D67" w:rsidRPr="00F42BF3" w:rsidRDefault="00401D67" w:rsidP="00401D67">
      <w:pPr>
        <w:rPr>
          <w:lang w:val="ru-RU"/>
        </w:rPr>
      </w:pPr>
    </w:p>
    <w:p w14:paraId="33C4E14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30443A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вот я смотрю, была версия, что у него был сообщник.</w:t>
      </w:r>
    </w:p>
    <w:p w14:paraId="75A4411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ГОЛОС 1 (ЗК)</w:t>
      </w:r>
    </w:p>
    <w:p w14:paraId="3962375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Нет, не было сообщника, он там себя за двойника выдавал, с ума нас сводил.</w:t>
      </w:r>
    </w:p>
    <w:p w14:paraId="07F20E1A" w14:textId="77777777" w:rsidR="00401D67" w:rsidRPr="00F42BF3" w:rsidRDefault="00401D67" w:rsidP="00401D67">
      <w:pPr>
        <w:rPr>
          <w:lang w:val="ru-RU"/>
        </w:rPr>
      </w:pPr>
    </w:p>
    <w:p w14:paraId="6C13BAD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4BF370D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Понял вас.</w:t>
      </w:r>
    </w:p>
    <w:p w14:paraId="553CE4DC" w14:textId="77777777" w:rsidR="00401D67" w:rsidRPr="00F42BF3" w:rsidRDefault="00401D67" w:rsidP="00401D67">
      <w:pPr>
        <w:rPr>
          <w:lang w:val="ru-RU"/>
        </w:rPr>
      </w:pPr>
    </w:p>
    <w:p w14:paraId="1C24B65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Вычёркивает в блокноте </w:t>
      </w:r>
      <w:proofErr w:type="spellStart"/>
      <w:r w:rsidRPr="00F42BF3">
        <w:rPr>
          <w:color w:val="000000"/>
          <w:lang w:val="ru-RU"/>
        </w:rPr>
        <w:t>Косырева</w:t>
      </w:r>
      <w:proofErr w:type="spellEnd"/>
      <w:r w:rsidRPr="00F42BF3">
        <w:rPr>
          <w:color w:val="000000"/>
          <w:lang w:val="ru-RU"/>
        </w:rPr>
        <w:t>, снова звонит.</w:t>
      </w:r>
    </w:p>
    <w:p w14:paraId="47733EEE" w14:textId="77777777" w:rsidR="00401D67" w:rsidRPr="00F42BF3" w:rsidRDefault="00401D67" w:rsidP="00401D67">
      <w:pPr>
        <w:rPr>
          <w:lang w:val="ru-RU"/>
        </w:rPr>
      </w:pPr>
    </w:p>
    <w:p w14:paraId="2B4213D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0FF0D3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Здравствуйте, прокуратура СССР, мне бы со следователем по </w:t>
      </w:r>
      <w:proofErr w:type="spellStart"/>
      <w:r w:rsidRPr="00F42BF3">
        <w:rPr>
          <w:color w:val="000000"/>
          <w:lang w:val="ru-RU"/>
        </w:rPr>
        <w:t>Суклетину</w:t>
      </w:r>
      <w:proofErr w:type="spellEnd"/>
      <w:r w:rsidRPr="00F42BF3">
        <w:rPr>
          <w:color w:val="000000"/>
          <w:lang w:val="ru-RU"/>
        </w:rPr>
        <w:t xml:space="preserve"> переговорить.</w:t>
      </w:r>
    </w:p>
    <w:p w14:paraId="73AB047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ГОЛОС 2 (ЗК)</w:t>
      </w:r>
    </w:p>
    <w:p w14:paraId="02D660D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Который людоед?</w:t>
      </w:r>
    </w:p>
    <w:p w14:paraId="754E8A7F" w14:textId="77777777" w:rsidR="00401D67" w:rsidRPr="00F42BF3" w:rsidRDefault="00401D67" w:rsidP="00401D67">
      <w:pPr>
        <w:rPr>
          <w:lang w:val="ru-RU"/>
        </w:rPr>
      </w:pPr>
    </w:p>
    <w:p w14:paraId="61241B4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41376E5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Ага.</w:t>
      </w:r>
    </w:p>
    <w:p w14:paraId="06913A5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ГОЛОС 2 (ЗК)</w:t>
      </w:r>
    </w:p>
    <w:p w14:paraId="0C7774D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 будет его сегодня, завтра с 12 звоните.</w:t>
      </w:r>
    </w:p>
    <w:p w14:paraId="5DCB4602" w14:textId="77777777" w:rsidR="00401D67" w:rsidRPr="00F42BF3" w:rsidRDefault="00401D67" w:rsidP="00401D67">
      <w:pPr>
        <w:rPr>
          <w:lang w:val="ru-RU"/>
        </w:rPr>
      </w:pPr>
    </w:p>
    <w:p w14:paraId="5A49A101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Козырев вешает трубку, пишет: </w:t>
      </w:r>
      <w:proofErr w:type="spellStart"/>
      <w:r w:rsidRPr="00F42BF3">
        <w:rPr>
          <w:color w:val="000000"/>
          <w:lang w:val="ru-RU"/>
        </w:rPr>
        <w:t>Суклетин</w:t>
      </w:r>
      <w:proofErr w:type="spellEnd"/>
      <w:r w:rsidRPr="00F42BF3">
        <w:rPr>
          <w:color w:val="000000"/>
          <w:lang w:val="ru-RU"/>
        </w:rPr>
        <w:t xml:space="preserve"> и Сливко!!!</w:t>
      </w:r>
    </w:p>
    <w:p w14:paraId="55B27AE1" w14:textId="77777777" w:rsidR="00401D67" w:rsidRPr="00F42BF3" w:rsidRDefault="00401D67" w:rsidP="00401D67">
      <w:pPr>
        <w:rPr>
          <w:lang w:val="ru-RU"/>
        </w:rPr>
      </w:pPr>
    </w:p>
    <w:p w14:paraId="3B20E99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тоже кивает в трубку и что-то пишет.</w:t>
      </w:r>
    </w:p>
    <w:p w14:paraId="78AD6C17" w14:textId="77777777" w:rsidR="00401D67" w:rsidRPr="00F42BF3" w:rsidRDefault="00401D67" w:rsidP="00401D67">
      <w:pPr>
        <w:rPr>
          <w:lang w:val="ru-RU"/>
        </w:rPr>
      </w:pPr>
    </w:p>
    <w:p w14:paraId="3018975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3A725DC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Наташа, давай резюмируем. Это мужчина, худощавый, среднего роста, курит, кличка Фишер.</w:t>
      </w:r>
    </w:p>
    <w:p w14:paraId="5084D3EA" w14:textId="77777777" w:rsidR="00401D67" w:rsidRPr="00F42BF3" w:rsidRDefault="00401D67" w:rsidP="00401D67">
      <w:pPr>
        <w:rPr>
          <w:lang w:val="ru-RU"/>
        </w:rPr>
      </w:pPr>
    </w:p>
    <w:p w14:paraId="12C2A76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09DDE4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вы уверены, что Игорю можно верить про рост? Вот в опросах по первому убийству, я опрашивала КСП-шников, они видели высокого сутулого человека.</w:t>
      </w:r>
    </w:p>
    <w:p w14:paraId="536465C3" w14:textId="77777777" w:rsidR="00401D67" w:rsidRPr="00F42BF3" w:rsidRDefault="00401D67" w:rsidP="00401D67">
      <w:pPr>
        <w:rPr>
          <w:lang w:val="ru-RU"/>
        </w:rPr>
      </w:pPr>
    </w:p>
    <w:p w14:paraId="4DA0D73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E6DFA2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Который что?</w:t>
      </w:r>
    </w:p>
    <w:p w14:paraId="4C219BF4" w14:textId="77777777" w:rsidR="00401D67" w:rsidRPr="00F42BF3" w:rsidRDefault="00401D67" w:rsidP="00401D67">
      <w:pPr>
        <w:rPr>
          <w:lang w:val="ru-RU"/>
        </w:rPr>
      </w:pPr>
    </w:p>
    <w:p w14:paraId="4068C2E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0E0AA51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Ну… они у костра сидели у реки, а он… просто, мимо проходил.</w:t>
      </w:r>
    </w:p>
    <w:p w14:paraId="496B1BAC" w14:textId="77777777" w:rsidR="00401D67" w:rsidRPr="00F42BF3" w:rsidRDefault="00401D67" w:rsidP="00401D67">
      <w:pPr>
        <w:rPr>
          <w:lang w:val="ru-RU"/>
        </w:rPr>
      </w:pPr>
    </w:p>
    <w:p w14:paraId="2D116C8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107E399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Ну, то есть просто какой-то человек, никакого отношения к убийству не имеющий. Который где-то там проходил.</w:t>
      </w:r>
    </w:p>
    <w:p w14:paraId="5574EE16" w14:textId="77777777" w:rsidR="00401D67" w:rsidRPr="00F42BF3" w:rsidRDefault="00401D67" w:rsidP="00401D67">
      <w:pPr>
        <w:rPr>
          <w:lang w:val="ru-RU"/>
        </w:rPr>
      </w:pPr>
    </w:p>
    <w:p w14:paraId="01DEA8B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5FB75C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Ну, вроде да. Я запросила информацию по пропавшим детям в районе в этот период - пока ни по возрасту, ни по времени, ни по портрету совпадений нет.</w:t>
      </w:r>
    </w:p>
    <w:p w14:paraId="2AE34D4F" w14:textId="77777777" w:rsidR="00401D67" w:rsidRPr="00F42BF3" w:rsidRDefault="00401D67" w:rsidP="00401D67">
      <w:pPr>
        <w:rPr>
          <w:lang w:val="ru-RU"/>
        </w:rPr>
      </w:pPr>
    </w:p>
    <w:p w14:paraId="6D19A8A3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Звонит телефон.</w:t>
      </w:r>
    </w:p>
    <w:p w14:paraId="0C67665C" w14:textId="77777777" w:rsidR="00401D67" w:rsidRPr="00F42BF3" w:rsidRDefault="00401D67" w:rsidP="00401D67">
      <w:pPr>
        <w:rPr>
          <w:lang w:val="ru-RU"/>
        </w:rPr>
      </w:pPr>
    </w:p>
    <w:p w14:paraId="75CE95A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1151589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</w:t>
      </w:r>
    </w:p>
    <w:p w14:paraId="78C0F9DD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(записывает)</w:t>
      </w:r>
    </w:p>
    <w:p w14:paraId="1E3E7F0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Это единственная была партия в районе?</w:t>
      </w:r>
    </w:p>
    <w:p w14:paraId="5E9C3789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(слушает)</w:t>
      </w:r>
    </w:p>
    <w:p w14:paraId="2A0B769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Спасибо.</w:t>
      </w:r>
    </w:p>
    <w:p w14:paraId="14D21178" w14:textId="77777777" w:rsidR="00401D67" w:rsidRPr="00F42BF3" w:rsidRDefault="00401D67" w:rsidP="00401D67">
      <w:pPr>
        <w:rPr>
          <w:lang w:val="ru-RU"/>
        </w:rPr>
      </w:pPr>
    </w:p>
    <w:p w14:paraId="59F4F76B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Кладёт трубку.</w:t>
      </w:r>
    </w:p>
    <w:p w14:paraId="25C4A102" w14:textId="77777777" w:rsidR="00401D67" w:rsidRPr="00F42BF3" w:rsidRDefault="00401D67" w:rsidP="00401D67">
      <w:pPr>
        <w:rPr>
          <w:lang w:val="ru-RU"/>
        </w:rPr>
      </w:pPr>
    </w:p>
    <w:p w14:paraId="03619B1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287F1F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Разрешите, пожалуйста, использовать служебную машину?</w:t>
      </w:r>
    </w:p>
    <w:p w14:paraId="445A491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Хочу в детдом съездить.</w:t>
      </w:r>
    </w:p>
    <w:p w14:paraId="56B24E85" w14:textId="77777777" w:rsidR="00401D67" w:rsidRPr="00F42BF3" w:rsidRDefault="00401D67" w:rsidP="00401D67">
      <w:pPr>
        <w:rPr>
          <w:lang w:val="ru-RU"/>
        </w:rPr>
      </w:pPr>
    </w:p>
    <w:p w14:paraId="117B1E62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Входит Боков и захватывает последнюю фразу.</w:t>
      </w:r>
    </w:p>
    <w:p w14:paraId="3B4955D1" w14:textId="77777777" w:rsidR="00401D67" w:rsidRPr="00F42BF3" w:rsidRDefault="00401D67" w:rsidP="00401D67">
      <w:pPr>
        <w:rPr>
          <w:lang w:val="ru-RU"/>
        </w:rPr>
      </w:pPr>
    </w:p>
    <w:p w14:paraId="076DFFF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220102F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Ребёнка решила сдать? Правильно, зачем он тебе, ты ж всё время на работе. Ладно бы ещё толк от этой деятельности хоть какой-то был.</w:t>
      </w:r>
    </w:p>
    <w:p w14:paraId="1BDC8B77" w14:textId="77777777" w:rsidR="00401D67" w:rsidRPr="00F42BF3" w:rsidRDefault="00401D67" w:rsidP="00401D67">
      <w:pPr>
        <w:rPr>
          <w:lang w:val="ru-RU"/>
        </w:rPr>
      </w:pPr>
    </w:p>
    <w:p w14:paraId="76DF08C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655FBA9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От меня толк есть. Я нашла ещё одну возможную жертву.</w:t>
      </w:r>
    </w:p>
    <w:p w14:paraId="24870575" w14:textId="77777777" w:rsidR="00401D67" w:rsidRPr="00F42BF3" w:rsidRDefault="00401D67" w:rsidP="00401D67">
      <w:pPr>
        <w:rPr>
          <w:lang w:val="ru-RU"/>
        </w:rPr>
      </w:pPr>
    </w:p>
    <w:p w14:paraId="6AE92CF9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Звонит телефон. Боков снимает трубку.</w:t>
      </w:r>
    </w:p>
    <w:p w14:paraId="0E6F33A3" w14:textId="77777777" w:rsidR="00401D67" w:rsidRPr="00F42BF3" w:rsidRDefault="00401D67" w:rsidP="00401D67">
      <w:pPr>
        <w:rPr>
          <w:lang w:val="ru-RU"/>
        </w:rPr>
      </w:pPr>
    </w:p>
    <w:p w14:paraId="5B1CAC5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760C3AF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я подозреваемого. И свидетель его опознал.</w:t>
      </w:r>
    </w:p>
    <w:p w14:paraId="4E3E8911" w14:textId="77777777" w:rsidR="00401D67" w:rsidRPr="00F42BF3" w:rsidRDefault="00401D67" w:rsidP="00401D67">
      <w:pPr>
        <w:rPr>
          <w:lang w:val="ru-RU"/>
        </w:rPr>
      </w:pPr>
    </w:p>
    <w:p w14:paraId="501D36B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0BC875F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Интересно. А можно протокол опознания посмотреть.</w:t>
      </w:r>
    </w:p>
    <w:p w14:paraId="2461CDF6" w14:textId="77777777" w:rsidR="00401D67" w:rsidRPr="00F42BF3" w:rsidRDefault="00401D67" w:rsidP="00401D67">
      <w:pPr>
        <w:rPr>
          <w:lang w:val="ru-RU"/>
        </w:rPr>
      </w:pPr>
    </w:p>
    <w:p w14:paraId="5727124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10F6468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Своими делами занимайся. Под протокол мы его отдельно опознаем. И сразу арестуем.</w:t>
      </w:r>
    </w:p>
    <w:p w14:paraId="52FC7D1D" w14:textId="77777777" w:rsidR="00401D67" w:rsidRPr="00F42BF3" w:rsidRDefault="00401D67" w:rsidP="00401D67">
      <w:pPr>
        <w:rPr>
          <w:lang w:val="ru-RU"/>
        </w:rPr>
      </w:pPr>
    </w:p>
    <w:p w14:paraId="3B5893B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02850B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То есть вы провели опознание с ребёнком без понятых, без подставных, без протокола? И ещё и относитесь к этому как к настоящему следственному действию?</w:t>
      </w:r>
    </w:p>
    <w:p w14:paraId="35AE3A67" w14:textId="77777777" w:rsidR="00401D67" w:rsidRPr="00F42BF3" w:rsidRDefault="00401D67" w:rsidP="00401D67">
      <w:pPr>
        <w:rPr>
          <w:lang w:val="ru-RU"/>
        </w:rPr>
      </w:pPr>
    </w:p>
    <w:p w14:paraId="78034FC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3218F87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Ты это скажи генпрокурору, и ещё телефон Громыко спроси.</w:t>
      </w:r>
    </w:p>
    <w:p w14:paraId="02FFA480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(повышает голос)</w:t>
      </w:r>
    </w:p>
    <w:p w14:paraId="245684B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Тут у него как раз дача в двух шагах и внуку 16 лет.</w:t>
      </w:r>
    </w:p>
    <w:p w14:paraId="262F1005" w14:textId="77777777" w:rsidR="00401D67" w:rsidRPr="00F42BF3" w:rsidRDefault="00401D67" w:rsidP="00401D67">
      <w:pPr>
        <w:rPr>
          <w:lang w:val="ru-RU"/>
        </w:rPr>
      </w:pPr>
    </w:p>
    <w:p w14:paraId="768653A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1A4309B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Но есть закон.</w:t>
      </w:r>
    </w:p>
    <w:p w14:paraId="18D8EDEE" w14:textId="77777777" w:rsidR="00401D67" w:rsidRPr="00F42BF3" w:rsidRDefault="00401D67" w:rsidP="00401D67">
      <w:pPr>
        <w:rPr>
          <w:lang w:val="ru-RU"/>
        </w:rPr>
      </w:pPr>
    </w:p>
    <w:p w14:paraId="552C704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24DBD25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чем, скажи мне, он лучше закона про опознание? Который ты давеча легко собиралась нарушить? Хватит уже изображать Фемиду.</w:t>
      </w:r>
    </w:p>
    <w:p w14:paraId="20224F0B" w14:textId="77777777" w:rsidR="00401D67" w:rsidRPr="00F42BF3" w:rsidRDefault="00401D67" w:rsidP="00401D67">
      <w:pPr>
        <w:rPr>
          <w:lang w:val="ru-RU"/>
        </w:rPr>
      </w:pPr>
    </w:p>
    <w:p w14:paraId="5F3F2C3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159118C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Разрешите идти?</w:t>
      </w:r>
    </w:p>
    <w:p w14:paraId="7A710E84" w14:textId="77777777" w:rsidR="00401D67" w:rsidRPr="00F42BF3" w:rsidRDefault="00401D67" w:rsidP="00401D67">
      <w:pPr>
        <w:rPr>
          <w:lang w:val="ru-RU"/>
        </w:rPr>
      </w:pPr>
    </w:p>
    <w:p w14:paraId="5E46D7EF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Выходит.</w:t>
      </w:r>
    </w:p>
    <w:p w14:paraId="5ED6E0F0" w14:textId="77777777" w:rsidR="00401D67" w:rsidRPr="00F42BF3" w:rsidRDefault="00401D67" w:rsidP="00401D67">
      <w:pPr>
        <w:rPr>
          <w:lang w:val="ru-RU"/>
        </w:rPr>
      </w:pPr>
    </w:p>
    <w:p w14:paraId="74802D5A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2-38. НАТ. ГОРКИ ДЕНЬ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МАМА ГУРЧЕНКО (00:10)</w:t>
      </w:r>
      <w:r w:rsidRPr="00F42BF3">
        <w:rPr>
          <w:lang w:val="ru-RU"/>
        </w:rPr>
        <w:br/>
      </w:r>
    </w:p>
    <w:p w14:paraId="7458D18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Ветер. Мама Гурченко расклеивает на столбах и досках объявлений самодельные плакаты. На них написано: “Моего сына убили. И ваших убьют. Не выпускайте детей из дома!”</w:t>
      </w:r>
    </w:p>
    <w:p w14:paraId="0E6BF1CE" w14:textId="77777777" w:rsidR="00401D67" w:rsidRPr="00F42BF3" w:rsidRDefault="00401D67" w:rsidP="00401D67">
      <w:pPr>
        <w:rPr>
          <w:lang w:val="ru-RU"/>
        </w:rPr>
      </w:pPr>
    </w:p>
    <w:p w14:paraId="5E282EBF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2-39. НАТ. ДЕТСКИЙ ДОМ ДЕНЬ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 (00:16)</w:t>
      </w:r>
      <w:r w:rsidRPr="00F42BF3">
        <w:rPr>
          <w:lang w:val="ru-RU"/>
        </w:rPr>
        <w:br/>
      </w:r>
    </w:p>
    <w:p w14:paraId="46963718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Добровольская выходит из машины возле старинной усадьбы. Когда-то, очевидно, это было роскошное родовое гнездо. </w:t>
      </w:r>
      <w:r>
        <w:rPr>
          <w:color w:val="000000"/>
        </w:rPr>
        <w:t> </w:t>
      </w:r>
      <w:r w:rsidRPr="00F42BF3">
        <w:rPr>
          <w:color w:val="000000"/>
          <w:lang w:val="ru-RU"/>
        </w:rPr>
        <w:t>Добровольская звонит в звонок на воротах, проходит через двор. У старинных львов на лестнице отбиты морды, а на особняк водружён советский флаг.</w:t>
      </w:r>
    </w:p>
    <w:p w14:paraId="0BCC682B" w14:textId="77777777" w:rsidR="00401D67" w:rsidRPr="00F42BF3" w:rsidRDefault="00401D67" w:rsidP="00401D67">
      <w:pPr>
        <w:rPr>
          <w:lang w:val="ru-RU"/>
        </w:rPr>
      </w:pPr>
    </w:p>
    <w:p w14:paraId="3BC4E1EF" w14:textId="1CEF6632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2-40. ИНТ. ДЕТСКИЙ ДОМ.ХОЛЛ ДЕНЬ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ВАХТЁРША, НАЙДЁНОВА</w:t>
      </w:r>
      <w:r w:rsidR="00F9200C">
        <w:rPr>
          <w:b/>
          <w:color w:val="000000"/>
          <w:lang w:val="ru-RU"/>
        </w:rPr>
        <w:t>, голос з/</w:t>
      </w:r>
      <w:proofErr w:type="gramStart"/>
      <w:r w:rsidR="00F9200C">
        <w:rPr>
          <w:b/>
          <w:color w:val="000000"/>
          <w:lang w:val="ru-RU"/>
        </w:rPr>
        <w:t xml:space="preserve">к </w:t>
      </w:r>
      <w:r w:rsidRPr="00F42BF3">
        <w:rPr>
          <w:b/>
          <w:color w:val="000000"/>
          <w:lang w:val="ru-RU"/>
        </w:rPr>
        <w:t xml:space="preserve"> (</w:t>
      </w:r>
      <w:proofErr w:type="gramEnd"/>
      <w:r w:rsidRPr="00F42BF3">
        <w:rPr>
          <w:b/>
          <w:color w:val="000000"/>
          <w:lang w:val="ru-RU"/>
        </w:rPr>
        <w:t>00:17)</w:t>
      </w:r>
      <w:r w:rsidRPr="00F42BF3">
        <w:rPr>
          <w:lang w:val="ru-RU"/>
        </w:rPr>
        <w:br/>
      </w:r>
    </w:p>
    <w:p w14:paraId="0B1C5D07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заходит внутрь. На входе ВАХТЁРША.</w:t>
      </w:r>
    </w:p>
    <w:p w14:paraId="5A2988CB" w14:textId="77777777" w:rsidR="00401D67" w:rsidRPr="00F42BF3" w:rsidRDefault="00401D67" w:rsidP="00401D67">
      <w:pPr>
        <w:rPr>
          <w:lang w:val="ru-RU"/>
        </w:rPr>
      </w:pPr>
    </w:p>
    <w:p w14:paraId="0671B6E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5381952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Здравствуйте, я из прокуратуры. Мне необходимо поговорить с вашим директором.</w:t>
      </w:r>
    </w:p>
    <w:p w14:paraId="2D42E017" w14:textId="77777777" w:rsidR="00401D67" w:rsidRPr="00F42BF3" w:rsidRDefault="00401D67" w:rsidP="00401D67">
      <w:pPr>
        <w:rPr>
          <w:lang w:val="ru-RU"/>
        </w:rPr>
      </w:pPr>
    </w:p>
    <w:p w14:paraId="799BA8A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ВАХТЁРША</w:t>
      </w:r>
    </w:p>
    <w:p w14:paraId="63A2B1E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Они у себя в кабинете.</w:t>
      </w:r>
    </w:p>
    <w:p w14:paraId="73903958" w14:textId="77777777" w:rsidR="00401D67" w:rsidRPr="00F42BF3" w:rsidRDefault="00401D67" w:rsidP="00401D67">
      <w:pPr>
        <w:rPr>
          <w:lang w:val="ru-RU"/>
        </w:rPr>
      </w:pPr>
    </w:p>
    <w:p w14:paraId="7EF4CEEA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Останавливает проходящую мимо девочку (НАЙДЁНОВА).</w:t>
      </w:r>
    </w:p>
    <w:p w14:paraId="10B2E138" w14:textId="77777777" w:rsidR="00401D67" w:rsidRPr="00F42BF3" w:rsidRDefault="00401D67" w:rsidP="00401D67">
      <w:pPr>
        <w:rPr>
          <w:lang w:val="ru-RU"/>
        </w:rPr>
      </w:pPr>
    </w:p>
    <w:p w14:paraId="3976DEB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ВАХТЁРША</w:t>
      </w:r>
    </w:p>
    <w:p w14:paraId="204ABCE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Найдёнова! Проводи женщину из милиции к директору!</w:t>
      </w:r>
    </w:p>
    <w:p w14:paraId="6E3D4952" w14:textId="77777777" w:rsidR="00401D67" w:rsidRPr="00F42BF3" w:rsidRDefault="00401D67" w:rsidP="00401D67">
      <w:pPr>
        <w:rPr>
          <w:lang w:val="ru-RU"/>
        </w:rPr>
      </w:pPr>
    </w:p>
    <w:p w14:paraId="4032CE7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782798D9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Спасибо.</w:t>
      </w:r>
    </w:p>
    <w:p w14:paraId="221FB312" w14:textId="77777777" w:rsidR="00401D67" w:rsidRPr="00F42BF3" w:rsidRDefault="00401D67" w:rsidP="00401D67">
      <w:pPr>
        <w:rPr>
          <w:lang w:val="ru-RU"/>
        </w:rPr>
      </w:pPr>
    </w:p>
    <w:p w14:paraId="3525854B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Идёт за девочкой по коридору. Через громкоговоритель звучит голос с помехами.</w:t>
      </w:r>
    </w:p>
    <w:p w14:paraId="7B775A38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ГОЛОС 3 (ЗК)</w:t>
      </w:r>
    </w:p>
    <w:p w14:paraId="2CCD1D9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Внимание! Всем собраться в актовом зале.</w:t>
      </w:r>
    </w:p>
    <w:p w14:paraId="53F4FE73" w14:textId="77777777" w:rsidR="00401D67" w:rsidRPr="00F42BF3" w:rsidRDefault="00401D67" w:rsidP="00401D67">
      <w:pPr>
        <w:rPr>
          <w:lang w:val="ru-RU"/>
        </w:rPr>
      </w:pPr>
    </w:p>
    <w:p w14:paraId="78D25E63" w14:textId="73D6E260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2-41. ИНТ. ДЕТСКИЙ ДОМ.АКТОВЫЙ ЗАЛ ДЕНЬ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НАЙДЁНОВА, ДИРЕКТОР ДЕТДОМА</w:t>
      </w:r>
      <w:r w:rsidR="00F9200C">
        <w:rPr>
          <w:b/>
          <w:color w:val="000000"/>
          <w:lang w:val="ru-RU"/>
        </w:rPr>
        <w:t>, дети детдома</w:t>
      </w:r>
      <w:r w:rsidR="00C13A13">
        <w:rPr>
          <w:b/>
          <w:color w:val="000000"/>
          <w:lang w:val="ru-RU"/>
        </w:rPr>
        <w:t xml:space="preserve"> (30), худрук, пианист</w:t>
      </w:r>
      <w:r w:rsidRPr="00F42BF3">
        <w:rPr>
          <w:b/>
          <w:color w:val="000000"/>
          <w:lang w:val="ru-RU"/>
        </w:rPr>
        <w:t xml:space="preserve"> (00:28)</w:t>
      </w:r>
      <w:r w:rsidRPr="00F42BF3">
        <w:rPr>
          <w:lang w:val="ru-RU"/>
        </w:rPr>
        <w:br/>
      </w:r>
    </w:p>
    <w:p w14:paraId="397BE949" w14:textId="15B777E9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За столом сидит очень стильная, даже «западная» женщина.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что, дорогие товарищи дети. Разговор у нас будет короткий, но важный. До областного конкурса строевой песни осталось две недели. Так что давайте соберёмся, постараемся и выступим лучше всех. Я очень надеюсь, что все понимают, как это для нас важно.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Директриса встаёт и выходит, Добровольская направляется за ней. Слышно, как дети поют хором</w:t>
      </w:r>
      <w:r w:rsidR="00C13A13">
        <w:rPr>
          <w:color w:val="000000"/>
          <w:lang w:val="ru-RU"/>
        </w:rPr>
        <w:t xml:space="preserve"> </w:t>
      </w:r>
      <w:r w:rsidRPr="00F42BF3">
        <w:rPr>
          <w:color w:val="000000"/>
          <w:lang w:val="ru-RU"/>
        </w:rPr>
        <w:t>трогательную песню.</w:t>
      </w:r>
    </w:p>
    <w:p w14:paraId="61B16FF5" w14:textId="77777777" w:rsidR="00401D67" w:rsidRPr="00F42BF3" w:rsidRDefault="00401D67" w:rsidP="00401D67">
      <w:pPr>
        <w:rPr>
          <w:lang w:val="ru-RU"/>
        </w:rPr>
      </w:pPr>
    </w:p>
    <w:p w14:paraId="6F20ED0E" w14:textId="67E0F664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2-42. ИНТ. ДЕТСКИЙ ДОМ.ХОЛЛ ДЕНЬ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ДИРЕКТОР ДЕТДОМА</w:t>
      </w:r>
      <w:r w:rsidR="00C13A13">
        <w:rPr>
          <w:b/>
          <w:color w:val="000000"/>
          <w:lang w:val="ru-RU"/>
        </w:rPr>
        <w:t>, темнокожие дети (6), воспитатель</w:t>
      </w:r>
      <w:r w:rsidRPr="00F42BF3">
        <w:rPr>
          <w:b/>
          <w:color w:val="000000"/>
          <w:lang w:val="ru-RU"/>
        </w:rPr>
        <w:t xml:space="preserve"> (02:11)</w:t>
      </w:r>
      <w:r w:rsidRPr="00F42BF3">
        <w:rPr>
          <w:lang w:val="ru-RU"/>
        </w:rPr>
        <w:br/>
      </w:r>
    </w:p>
    <w:p w14:paraId="5D33373B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Директор выходит из актового зала, Добровольская протягивает ей руку. Фоном поет детский хор.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Здравствуйте, я старший следователь Одинцовской прокуратуры Добровольская. Не смогла вам дозвониться, решила зайти.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я сознательно к телефону не подхожу. Знаю, что кому надо - тот найдёт. Слушаю вас. Если вы про маньяка - у нас совещание было в РОНО, всех предупредили: кто ребёнка прохлопает - увольнение. А как их удержишь, не посадишь же на цепь?!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может им условия создавать какие-то? Чтобы интересно было? Хорошо?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А у нас хорошо! Можем прогуляться, посмотрите. Мне скрывать нечего. Только плевать они хотели на эти условия.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Спорить не буду, но вчера в Известиях статья была про то, что только пятая часть детдомов может быть признана удовлетворительной.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Ну вот мы и есть эта пятая часть. А остальные все - пятая колонна.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lastRenderedPageBreak/>
        <w:t>У меня есть основания думать, что 2 года назад у вас пропал мальчик.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 нас пропадают родители обычно. А дети все на месте.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Встаёт, смотрит в окно.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 ещё зверинец вон растёт на глазах.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У вас зоопарк есть?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После Олимпиады-80 в каждом московском интернате зоопарк. Кто бы мог подумать, что такая низкая социальная ответственность у нас в стране. Ну знаешь, что беременная от негра, ну сделай аборт. Вызнаете, что после Олимпиады разрешили аборты делать аж до 6 месяца!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Да вы какие-то дикие вещи говорите! Это такие же дети!!!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 xml:space="preserve">Только что-то они все у нас. А мамаше стыдно в глаза смотреть соседям — вот тебе и зоопарк. У меня воспитатели с </w:t>
      </w:r>
      <w:proofErr w:type="gramStart"/>
      <w:r w:rsidRPr="00F42BF3">
        <w:rPr>
          <w:color w:val="000000"/>
          <w:lang w:val="ru-RU"/>
        </w:rPr>
        <w:t>ними</w:t>
      </w:r>
      <w:proofErr w:type="gramEnd"/>
      <w:r w:rsidRPr="00F42BF3">
        <w:rPr>
          <w:color w:val="000000"/>
          <w:lang w:val="ru-RU"/>
        </w:rPr>
        <w:t xml:space="preserve"> когда гуляют, как Бонифаций на каникулах, ну честное слово.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(смеётся)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 играет скулами и, кажется, сейчас бросится на директрису. Но она берёт себя в руки и продолжает диалог.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ДОБРОВОЛЬСКАЯ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Мы обнаружили скелетированные останки ребёнка. И я очень вас прошу хорошо подумать и вспомнить, вдруг всё-таки кто-то из ребят у вас убегал, а вы прохлопали и скрыли. Самое время признаться</w:t>
      </w:r>
      <w:proofErr w:type="gramStart"/>
      <w:r w:rsidRPr="00F42BF3">
        <w:rPr>
          <w:color w:val="000000"/>
          <w:lang w:val="ru-RU"/>
        </w:rPr>
        <w:t>.</w:t>
      </w:r>
      <w:proofErr w:type="gramEnd"/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Нет, товарищ прокурор, у нас всё хорошо! Мне нечем вам помочь. Извините.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уходит в зал.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ДИРЕКТОР (ДЕТДОМА)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(громко)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Найденова! Проводи!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Из актового зала выходит Найденова.</w:t>
      </w:r>
    </w:p>
    <w:p w14:paraId="10DACA19" w14:textId="77777777" w:rsidR="00401D67" w:rsidRPr="00F42BF3" w:rsidRDefault="00401D67" w:rsidP="00401D67">
      <w:pPr>
        <w:rPr>
          <w:lang w:val="ru-RU"/>
        </w:rPr>
      </w:pPr>
    </w:p>
    <w:p w14:paraId="3487D7A1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2-43. НАТ. ДЕТСКИЙ ДОМ ДЕНЬ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ДОБРОВОЛЬСКАЯ, НАЙДЁНОВА (01:07)</w:t>
      </w:r>
      <w:r w:rsidRPr="00F42BF3">
        <w:rPr>
          <w:lang w:val="ru-RU"/>
        </w:rPr>
        <w:br/>
      </w:r>
    </w:p>
    <w:p w14:paraId="5A681E51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Сделав несколько шагов и обернувшись, словно желая убедиться, что дверь директрисы закрыта, девочка останавливается.</w:t>
      </w:r>
    </w:p>
    <w:p w14:paraId="675FF9AB" w14:textId="77777777" w:rsidR="00401D67" w:rsidRPr="00F42BF3" w:rsidRDefault="00401D67" w:rsidP="00401D67">
      <w:pPr>
        <w:rPr>
          <w:lang w:val="ru-RU"/>
        </w:rPr>
      </w:pPr>
    </w:p>
    <w:p w14:paraId="67F9F2B4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НАЙДЁНОВА</w:t>
      </w:r>
    </w:p>
    <w:p w14:paraId="7AE0DE9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У нас пару лет назад Женя пропал</w:t>
      </w:r>
    </w:p>
    <w:p w14:paraId="1FC7788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Куракин. Он, типа, домой уехал к деду. Но он бы мне точно сказал.</w:t>
      </w:r>
    </w:p>
    <w:p w14:paraId="4268C09E" w14:textId="77777777" w:rsidR="00401D67" w:rsidRPr="00F42BF3" w:rsidRDefault="00401D67" w:rsidP="00401D67">
      <w:pPr>
        <w:rPr>
          <w:lang w:val="ru-RU"/>
        </w:rPr>
      </w:pPr>
    </w:p>
    <w:p w14:paraId="47B24FD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1EAE51F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Почему ты так думаешь?</w:t>
      </w:r>
    </w:p>
    <w:p w14:paraId="208B1632" w14:textId="77777777" w:rsidR="00401D67" w:rsidRPr="00F42BF3" w:rsidRDefault="00401D67" w:rsidP="00401D67">
      <w:pPr>
        <w:rPr>
          <w:lang w:val="ru-RU"/>
        </w:rPr>
      </w:pPr>
    </w:p>
    <w:p w14:paraId="12DF4F1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НАЙДЁНОВА</w:t>
      </w:r>
    </w:p>
    <w:p w14:paraId="1BEAC1F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Потому что мы с ним братались на крови. А он мне не сказал, что уезжает. И ни одного письма не написал.</w:t>
      </w:r>
    </w:p>
    <w:p w14:paraId="181EC2B9" w14:textId="77777777" w:rsidR="00401D67" w:rsidRPr="00F42BF3" w:rsidRDefault="00401D67" w:rsidP="00401D67">
      <w:pPr>
        <w:rPr>
          <w:lang w:val="ru-RU"/>
        </w:rPr>
      </w:pPr>
    </w:p>
    <w:p w14:paraId="6F20DEF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Добровольская разворачивается, чтобы вернуться в кабинет, но девочка хватает её за руку.</w:t>
      </w:r>
    </w:p>
    <w:p w14:paraId="5B168691" w14:textId="77777777" w:rsidR="00401D67" w:rsidRPr="00F42BF3" w:rsidRDefault="00401D67" w:rsidP="00401D67">
      <w:pPr>
        <w:rPr>
          <w:lang w:val="ru-RU"/>
        </w:rPr>
      </w:pPr>
    </w:p>
    <w:p w14:paraId="0A35449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НАЙДЁНОВА</w:t>
      </w:r>
    </w:p>
    <w:p w14:paraId="3896100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Пожалуйста, вы сейчас ей не говорите, она сразу поймёт, что я сказала и съест меня потом. Или вообще отправит в интернат для дебилов.</w:t>
      </w:r>
    </w:p>
    <w:p w14:paraId="6FF0CF73" w14:textId="77777777" w:rsidR="00401D67" w:rsidRPr="00F42BF3" w:rsidRDefault="00401D67" w:rsidP="00401D67">
      <w:pPr>
        <w:rPr>
          <w:lang w:val="ru-RU"/>
        </w:rPr>
      </w:pPr>
    </w:p>
    <w:p w14:paraId="04536DD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0FAA46C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Женя раньше когда-нибудь убегал?</w:t>
      </w:r>
    </w:p>
    <w:p w14:paraId="126ACA97" w14:textId="77777777" w:rsidR="00401D67" w:rsidRPr="00F42BF3" w:rsidRDefault="00401D67" w:rsidP="00401D67">
      <w:pPr>
        <w:rPr>
          <w:lang w:val="ru-RU"/>
        </w:rPr>
      </w:pPr>
    </w:p>
    <w:p w14:paraId="25EACB7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НАЙДЁНОВА</w:t>
      </w:r>
    </w:p>
    <w:p w14:paraId="3B8C481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Да, он смелый.</w:t>
      </w:r>
    </w:p>
    <w:p w14:paraId="0FB61BC8" w14:textId="77777777" w:rsidR="00401D67" w:rsidRPr="00F42BF3" w:rsidRDefault="00401D67" w:rsidP="00401D67">
      <w:pPr>
        <w:rPr>
          <w:lang w:val="ru-RU"/>
        </w:rPr>
      </w:pPr>
    </w:p>
    <w:p w14:paraId="58548C7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3E9C9B2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 куда шёл? У него друзья были?</w:t>
      </w:r>
    </w:p>
    <w:p w14:paraId="18F8E151" w14:textId="77777777" w:rsidR="00401D67" w:rsidRPr="00F42BF3" w:rsidRDefault="00401D67" w:rsidP="00401D67">
      <w:pPr>
        <w:rPr>
          <w:lang w:val="ru-RU"/>
        </w:rPr>
      </w:pPr>
    </w:p>
    <w:p w14:paraId="1EE8921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НАЙДЁНОВА</w:t>
      </w:r>
    </w:p>
    <w:p w14:paraId="5B39D9B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 знаю. Он в церковь ходил, там кормили. И ещё был какой-то мужик, с которым он в шахматы играл. Он его научил играть, и Женька потом даже на деньги играл где-то.</w:t>
      </w:r>
    </w:p>
    <w:p w14:paraId="55614ADE" w14:textId="77777777" w:rsidR="00401D67" w:rsidRPr="00F42BF3" w:rsidRDefault="00401D67" w:rsidP="00401D67">
      <w:pPr>
        <w:rPr>
          <w:lang w:val="ru-RU"/>
        </w:rPr>
      </w:pPr>
    </w:p>
    <w:p w14:paraId="1082124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6902CE6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как его звали? Не помнишь?</w:t>
      </w:r>
    </w:p>
    <w:p w14:paraId="2BB6401B" w14:textId="77777777" w:rsidR="00401D67" w:rsidRPr="00F42BF3" w:rsidRDefault="00401D67" w:rsidP="00401D67">
      <w:pPr>
        <w:rPr>
          <w:lang w:val="ru-RU"/>
        </w:rPr>
      </w:pPr>
    </w:p>
    <w:p w14:paraId="09C6261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НАЙДЁНОВА</w:t>
      </w:r>
    </w:p>
    <w:p w14:paraId="11B0623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 знаю. Но он ему книжку подарил про шахматы, она где-то у нас в библиотеке есть. Я её могу поискать!</w:t>
      </w:r>
    </w:p>
    <w:p w14:paraId="36B4258E" w14:textId="77777777" w:rsidR="00401D67" w:rsidRPr="00F42BF3" w:rsidRDefault="00401D67" w:rsidP="00401D67">
      <w:pPr>
        <w:rPr>
          <w:lang w:val="ru-RU"/>
        </w:rPr>
      </w:pPr>
    </w:p>
    <w:p w14:paraId="3811890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13C3E17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Поищи, пожалуйста. Спасибо тебе большое. Я на днях снова приеду.</w:t>
      </w:r>
    </w:p>
    <w:p w14:paraId="5CAC491F" w14:textId="77777777" w:rsidR="00401D67" w:rsidRPr="00F42BF3" w:rsidRDefault="00401D67" w:rsidP="00401D67">
      <w:pPr>
        <w:rPr>
          <w:lang w:val="ru-RU"/>
        </w:rPr>
      </w:pPr>
    </w:p>
    <w:p w14:paraId="587E1662" w14:textId="53BD7276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2-44. ИНТ. ТЮРЬМА. КАМЕРА ВЕЧЕР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КОЗЫРЕВ, СЛИВКО</w:t>
      </w:r>
      <w:r w:rsidR="00C13A13">
        <w:rPr>
          <w:b/>
          <w:color w:val="000000"/>
          <w:lang w:val="ru-RU"/>
        </w:rPr>
        <w:t>, тюремщик</w:t>
      </w:r>
      <w:r w:rsidRPr="00F42BF3">
        <w:rPr>
          <w:b/>
          <w:color w:val="000000"/>
          <w:lang w:val="ru-RU"/>
        </w:rPr>
        <w:t xml:space="preserve"> (03:07)</w:t>
      </w:r>
      <w:r w:rsidRPr="00F42BF3">
        <w:rPr>
          <w:lang w:val="ru-RU"/>
        </w:rPr>
        <w:br/>
      </w:r>
    </w:p>
    <w:p w14:paraId="782D8B8F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Козырев идёт по коридорам, в сопровождении СОТРУДНИКА СИЗО. Сотрудник открывает дверь одной из камер. Внутри горит тусклый свет. Человек (СЛИВКО) в полосатой робе (серые и тёмно-серые полосы) встаёт с места. У него начинают дрожать губы и на глазах выступают слезы.</w:t>
      </w:r>
    </w:p>
    <w:p w14:paraId="064FE49D" w14:textId="77777777" w:rsidR="00401D67" w:rsidRPr="00F42BF3" w:rsidRDefault="00401D67" w:rsidP="00401D67">
      <w:pPr>
        <w:rPr>
          <w:lang w:val="ru-RU"/>
        </w:rPr>
      </w:pPr>
    </w:p>
    <w:p w14:paraId="420211A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646C43D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Вы меня расстреливать будете, да?</w:t>
      </w:r>
    </w:p>
    <w:p w14:paraId="28730824" w14:textId="77777777" w:rsidR="00401D67" w:rsidRPr="00F42BF3" w:rsidRDefault="00401D67" w:rsidP="00401D67">
      <w:pPr>
        <w:rPr>
          <w:lang w:val="ru-RU"/>
        </w:rPr>
      </w:pPr>
    </w:p>
    <w:p w14:paraId="600C04A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lastRenderedPageBreak/>
        <w:t>КОЗЫРЕВ</w:t>
      </w:r>
    </w:p>
    <w:p w14:paraId="481C322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Нет, я хочу поговорить. Вы можете спасти жизнь ребёнка и хоть немного облегчить свой грех.</w:t>
      </w:r>
    </w:p>
    <w:p w14:paraId="7CBC9259" w14:textId="77777777" w:rsidR="00401D67" w:rsidRPr="00F42BF3" w:rsidRDefault="00401D67" w:rsidP="00401D67">
      <w:pPr>
        <w:rPr>
          <w:lang w:val="ru-RU"/>
        </w:rPr>
      </w:pPr>
    </w:p>
    <w:p w14:paraId="6947698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73A829F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Я готов. Что надо? Сердце отдать? Пересадка сердца?</w:t>
      </w:r>
    </w:p>
    <w:p w14:paraId="15600032" w14:textId="77777777" w:rsidR="00401D67" w:rsidRPr="00F42BF3" w:rsidRDefault="00401D67" w:rsidP="00401D67">
      <w:pPr>
        <w:rPr>
          <w:lang w:val="ru-RU"/>
        </w:rPr>
      </w:pPr>
    </w:p>
    <w:p w14:paraId="1EF428A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СОТРУДНИК СИЗО</w:t>
      </w:r>
    </w:p>
    <w:p w14:paraId="17C841C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У тебя нет сердца, нечего у тебя брать. Слушай тихо и на вопросы отвечай.</w:t>
      </w:r>
    </w:p>
    <w:p w14:paraId="788FF7C2" w14:textId="77777777" w:rsidR="00401D67" w:rsidRPr="00F42BF3" w:rsidRDefault="00401D67" w:rsidP="00401D67">
      <w:pPr>
        <w:rPr>
          <w:lang w:val="ru-RU"/>
        </w:rPr>
      </w:pPr>
    </w:p>
    <w:p w14:paraId="4620BB79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Сотрудник уходит. Козырев достаёт пачку сигарет. Щёлкает по дну пачки, так что из неё выскакивает несколько штук, предлагает Сливко.</w:t>
      </w:r>
    </w:p>
    <w:p w14:paraId="70C4DD4E" w14:textId="77777777" w:rsidR="00401D67" w:rsidRPr="00F42BF3" w:rsidRDefault="00401D67" w:rsidP="00401D67">
      <w:pPr>
        <w:rPr>
          <w:lang w:val="ru-RU"/>
        </w:rPr>
      </w:pPr>
    </w:p>
    <w:p w14:paraId="4B6AFD0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627B0EE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Спасибо, я нет, я же спортсмен. Да и учитель. Какой пример детям. Не курю. Я всегда старался правильно всё делать. Не пил, не курил, работал. В походы детей водил, жену не обижал, сына растил.</w:t>
      </w:r>
    </w:p>
    <w:p w14:paraId="25F68CD4" w14:textId="77777777" w:rsidR="00401D67" w:rsidRPr="00F42BF3" w:rsidRDefault="00401D67" w:rsidP="00401D67">
      <w:pPr>
        <w:rPr>
          <w:lang w:val="ru-RU"/>
        </w:rPr>
      </w:pPr>
    </w:p>
    <w:p w14:paraId="7E85789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6170B91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 однажды, вдруг, поняли, что хотите убить ребёнка?</w:t>
      </w:r>
    </w:p>
    <w:p w14:paraId="3C7A491B" w14:textId="77777777" w:rsidR="00401D67" w:rsidRPr="00F42BF3" w:rsidRDefault="00401D67" w:rsidP="00401D67">
      <w:pPr>
        <w:rPr>
          <w:lang w:val="ru-RU"/>
        </w:rPr>
      </w:pPr>
    </w:p>
    <w:p w14:paraId="3A5353C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29C27B6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Нет, я не хотел никого убивать.</w:t>
      </w:r>
    </w:p>
    <w:p w14:paraId="2505AE8F" w14:textId="77777777" w:rsidR="00401D67" w:rsidRPr="00F42BF3" w:rsidRDefault="00401D67" w:rsidP="00401D67">
      <w:pPr>
        <w:rPr>
          <w:lang w:val="ru-RU"/>
        </w:rPr>
      </w:pPr>
    </w:p>
    <w:p w14:paraId="660672F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07692A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Ну вас же никто не заставлял?</w:t>
      </w:r>
    </w:p>
    <w:p w14:paraId="7FE5E237" w14:textId="77777777" w:rsidR="00401D67" w:rsidRPr="00F42BF3" w:rsidRDefault="00401D67" w:rsidP="00401D67">
      <w:pPr>
        <w:rPr>
          <w:lang w:val="ru-RU"/>
        </w:rPr>
      </w:pPr>
    </w:p>
    <w:p w14:paraId="3124635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5C04217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Это мой… изъян. И вы не представляете, насколько это для меня мучительный изъян. Как я себя за это проклинал. И проклинаю каждую минуту.</w:t>
      </w:r>
    </w:p>
    <w:p w14:paraId="25851E7D" w14:textId="77777777" w:rsidR="00401D67" w:rsidRPr="00F42BF3" w:rsidRDefault="00401D67" w:rsidP="00401D67">
      <w:pPr>
        <w:rPr>
          <w:lang w:val="ru-RU"/>
        </w:rPr>
      </w:pPr>
    </w:p>
    <w:p w14:paraId="7EEF5ABA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3F78900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Можете объяснить, что такое изъян? Это какая-то ваша особенность? Специальное качество какое-то? Черта характера?</w:t>
      </w:r>
    </w:p>
    <w:p w14:paraId="0F3B0D94" w14:textId="77777777" w:rsidR="00401D67" w:rsidRPr="00F42BF3" w:rsidRDefault="00401D67" w:rsidP="00401D67">
      <w:pPr>
        <w:rPr>
          <w:lang w:val="ru-RU"/>
        </w:rPr>
      </w:pPr>
    </w:p>
    <w:p w14:paraId="6784ABD9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Сливко как будто подбирает слова.</w:t>
      </w:r>
    </w:p>
    <w:p w14:paraId="67C18FCD" w14:textId="77777777" w:rsidR="00401D67" w:rsidRPr="00F42BF3" w:rsidRDefault="00401D67" w:rsidP="00401D67">
      <w:pPr>
        <w:rPr>
          <w:lang w:val="ru-RU"/>
        </w:rPr>
      </w:pPr>
    </w:p>
    <w:p w14:paraId="07B6A1D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046C4E7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Когда я был юношей, я увидел ужасную аварию, там погиб мальчик лет 10.</w:t>
      </w:r>
    </w:p>
    <w:p w14:paraId="4A0AE107" w14:textId="77777777" w:rsidR="00401D67" w:rsidRPr="00F42BF3" w:rsidRDefault="00401D67" w:rsidP="00401D67">
      <w:pPr>
        <w:rPr>
          <w:lang w:val="ru-RU"/>
        </w:rPr>
      </w:pPr>
    </w:p>
    <w:p w14:paraId="1E67B36B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lastRenderedPageBreak/>
        <w:t>Сливко вдруг начинает странно себя вести. Он розовеет, ноздри раздуваются, дыхание учащается, как будто его охватывает возбуждение. Дыхание Сливко учащается.</w:t>
      </w:r>
    </w:p>
    <w:p w14:paraId="0B5ADC9A" w14:textId="77777777" w:rsidR="00401D67" w:rsidRPr="00F42BF3" w:rsidRDefault="00401D67" w:rsidP="00401D67">
      <w:pPr>
        <w:rPr>
          <w:lang w:val="ru-RU"/>
        </w:rPr>
      </w:pPr>
    </w:p>
    <w:p w14:paraId="37CDB36C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696907E7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Это зрелище меня одновременно и заворожило, и напугало. А потом наступила разрядка, если так можно сказать. </w:t>
      </w:r>
      <w:proofErr w:type="gramStart"/>
      <w:r w:rsidRPr="00F42BF3">
        <w:rPr>
          <w:color w:val="000000"/>
          <w:lang w:val="ru-RU"/>
        </w:rPr>
        <w:t>Понимаете</w:t>
      </w:r>
      <w:proofErr w:type="gramEnd"/>
      <w:r w:rsidRPr="00F42BF3">
        <w:rPr>
          <w:color w:val="000000"/>
          <w:lang w:val="ru-RU"/>
        </w:rPr>
        <w:t xml:space="preserve"> о чем я?</w:t>
      </w:r>
    </w:p>
    <w:p w14:paraId="7D6128AB" w14:textId="77777777" w:rsidR="00401D67" w:rsidRPr="00F42BF3" w:rsidRDefault="00401D67" w:rsidP="00401D67">
      <w:pPr>
        <w:rPr>
          <w:lang w:val="ru-RU"/>
        </w:rPr>
      </w:pPr>
    </w:p>
    <w:p w14:paraId="13621CB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35F43DD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Вы испытали сексуальное возбуждение?</w:t>
      </w:r>
    </w:p>
    <w:p w14:paraId="75F65FFC" w14:textId="77777777" w:rsidR="00401D67" w:rsidRPr="00F42BF3" w:rsidRDefault="00401D67" w:rsidP="00401D67">
      <w:pPr>
        <w:rPr>
          <w:lang w:val="ru-RU"/>
        </w:rPr>
      </w:pPr>
    </w:p>
    <w:p w14:paraId="07CD4DC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Сливко кивает.</w:t>
      </w:r>
    </w:p>
    <w:p w14:paraId="6A2E3956" w14:textId="77777777" w:rsidR="00401D67" w:rsidRPr="00F42BF3" w:rsidRDefault="00401D67" w:rsidP="00401D67">
      <w:pPr>
        <w:rPr>
          <w:lang w:val="ru-RU"/>
        </w:rPr>
      </w:pPr>
    </w:p>
    <w:p w14:paraId="0A5A9B3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51017A4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 я стал постоянно вспоминать эту картину. Это был навязчивый сладкий кошмар. Я проклинал себя за это. Но когда я видел похожих мальчиков- их красные галстуки и чёрные блестящие туфли, как на ребёнке, погибшем в катастрофе… они просто сводили меня с ума.</w:t>
      </w:r>
    </w:p>
    <w:p w14:paraId="40BDB656" w14:textId="77777777" w:rsidR="00401D67" w:rsidRPr="00F42BF3" w:rsidRDefault="00401D67" w:rsidP="00401D67">
      <w:pPr>
        <w:rPr>
          <w:lang w:val="ru-RU"/>
        </w:rPr>
      </w:pPr>
    </w:p>
    <w:p w14:paraId="4908DD54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Сливко снова впадает в возбуждение и кажется, он вот-вот кончит. Козырев чувствует себя неловко.</w:t>
      </w:r>
    </w:p>
    <w:p w14:paraId="741FC26B" w14:textId="77777777" w:rsidR="00401D67" w:rsidRPr="00F42BF3" w:rsidRDefault="00401D67" w:rsidP="00401D67">
      <w:pPr>
        <w:rPr>
          <w:lang w:val="ru-RU"/>
        </w:rPr>
      </w:pPr>
    </w:p>
    <w:p w14:paraId="01727A1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1FC2512C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 вы пошли работать в школу?</w:t>
      </w:r>
    </w:p>
    <w:p w14:paraId="7CB0BAC8" w14:textId="77777777" w:rsidR="00401D67" w:rsidRPr="00F42BF3" w:rsidRDefault="00401D67" w:rsidP="00401D67">
      <w:pPr>
        <w:rPr>
          <w:lang w:val="ru-RU"/>
        </w:rPr>
      </w:pPr>
    </w:p>
    <w:p w14:paraId="22FA8009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7F0E8E6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Да, и сделал туристический отряд для мальчиков.</w:t>
      </w:r>
    </w:p>
    <w:p w14:paraId="6C798A36" w14:textId="77777777" w:rsidR="00401D67" w:rsidRPr="00F42BF3" w:rsidRDefault="00401D67" w:rsidP="00401D67">
      <w:pPr>
        <w:rPr>
          <w:lang w:val="ru-RU"/>
        </w:rPr>
      </w:pPr>
    </w:p>
    <w:p w14:paraId="0DB82B70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6D6717D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Но какое-то время вам удавалось сдерживаться?</w:t>
      </w:r>
    </w:p>
    <w:p w14:paraId="270B719F" w14:textId="77777777" w:rsidR="00401D67" w:rsidRPr="00F42BF3" w:rsidRDefault="00401D67" w:rsidP="00401D67">
      <w:pPr>
        <w:rPr>
          <w:lang w:val="ru-RU"/>
        </w:rPr>
      </w:pPr>
    </w:p>
    <w:p w14:paraId="7D12AFC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50EF8A3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Да, я изо всех сил старался. Я пытался встречаться с девушками, я даже женился. Но вот когда выходишь в лес. Там какая-то дикая сила. Вот прям энергия. И я просто стал рабом собственной фантазии.</w:t>
      </w:r>
    </w:p>
    <w:p w14:paraId="109731AF" w14:textId="77777777" w:rsidR="00401D67" w:rsidRPr="00F42BF3" w:rsidRDefault="00401D67" w:rsidP="00401D67">
      <w:pPr>
        <w:rPr>
          <w:lang w:val="ru-RU"/>
        </w:rPr>
      </w:pPr>
    </w:p>
    <w:p w14:paraId="1359D32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78064B1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 как ты первый раз убил ребёнка?</w:t>
      </w:r>
    </w:p>
    <w:p w14:paraId="247ACB74" w14:textId="77777777" w:rsidR="00401D67" w:rsidRPr="00F42BF3" w:rsidRDefault="00401D67" w:rsidP="00401D67">
      <w:pPr>
        <w:rPr>
          <w:lang w:val="ru-RU"/>
        </w:rPr>
      </w:pPr>
    </w:p>
    <w:p w14:paraId="15DBF9C9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Сливко вздыхает.</w:t>
      </w:r>
    </w:p>
    <w:p w14:paraId="330A42ED" w14:textId="77777777" w:rsidR="00401D67" w:rsidRPr="00F42BF3" w:rsidRDefault="00401D67" w:rsidP="00401D67">
      <w:pPr>
        <w:rPr>
          <w:lang w:val="ru-RU"/>
        </w:rPr>
      </w:pPr>
    </w:p>
    <w:p w14:paraId="2BB64CB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0BA9374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Я поиграть хотел. Я ж первых-то не убивал. Я им говорил, что будем кино снимать, чтоб он пришёл в форме и никому не говорил. И как будто я фашист, а он пионер-герой. И я их не обижал. Вешал, снимал, а потом деньги давал. И расписку брал, что не расскажет.</w:t>
      </w:r>
    </w:p>
    <w:p w14:paraId="75B9BCB5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 потом я нечаянно его повесил и всё.</w:t>
      </w:r>
    </w:p>
    <w:p w14:paraId="718974DF" w14:textId="77777777" w:rsidR="00401D67" w:rsidRPr="00F42BF3" w:rsidRDefault="00401D67" w:rsidP="00401D67">
      <w:pPr>
        <w:ind w:left="2303"/>
        <w:rPr>
          <w:lang w:val="ru-RU"/>
        </w:rPr>
      </w:pPr>
      <w:r w:rsidRPr="00F42BF3">
        <w:rPr>
          <w:color w:val="000000"/>
          <w:lang w:val="ru-RU"/>
        </w:rPr>
        <w:t>(пауза)</w:t>
      </w:r>
    </w:p>
    <w:p w14:paraId="41557870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 каждый раз, когда я видел мальчика в лесу — это было сильнее меня.</w:t>
      </w:r>
    </w:p>
    <w:p w14:paraId="06FA2A0C" w14:textId="77777777" w:rsidR="00401D67" w:rsidRPr="00F42BF3" w:rsidRDefault="00401D67" w:rsidP="00401D67">
      <w:pPr>
        <w:rPr>
          <w:lang w:val="ru-RU"/>
        </w:rPr>
      </w:pPr>
    </w:p>
    <w:p w14:paraId="462BBB2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16B82BED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То есть, если бы мы взяли мальчика в черных туфлях и белой рубашке и выпустили в лес – ты бы точно на него напал?</w:t>
      </w:r>
    </w:p>
    <w:p w14:paraId="3279EBA1" w14:textId="77777777" w:rsidR="00401D67" w:rsidRPr="00F42BF3" w:rsidRDefault="00401D67" w:rsidP="00401D67">
      <w:pPr>
        <w:rPr>
          <w:lang w:val="ru-RU"/>
        </w:rPr>
      </w:pPr>
    </w:p>
    <w:p w14:paraId="0A5152BD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СЛИВКО</w:t>
      </w:r>
    </w:p>
    <w:p w14:paraId="6CDFC891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Да. И в пионерском галстуке обязательно. Тогда да.</w:t>
      </w:r>
    </w:p>
    <w:p w14:paraId="601E4D72" w14:textId="77777777" w:rsidR="00401D67" w:rsidRPr="00F42BF3" w:rsidRDefault="00401D67" w:rsidP="00401D67">
      <w:pPr>
        <w:rPr>
          <w:lang w:val="ru-RU"/>
        </w:rPr>
      </w:pPr>
    </w:p>
    <w:p w14:paraId="058E087A" w14:textId="11DCE19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2-45. НАТ. АВТОБУСНАЯ ОСТАНОВКА ВЕЧЕР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МАКУРИН, ТОПТУН 1, ТОПТУН 2</w:t>
      </w:r>
      <w:r w:rsidR="00C13A13">
        <w:rPr>
          <w:b/>
          <w:color w:val="000000"/>
          <w:lang w:val="ru-RU"/>
        </w:rPr>
        <w:t>, мальчик 14 лет</w:t>
      </w:r>
      <w:r w:rsidRPr="00F42BF3">
        <w:rPr>
          <w:b/>
          <w:color w:val="000000"/>
          <w:lang w:val="ru-RU"/>
        </w:rPr>
        <w:t xml:space="preserve"> (00:31)</w:t>
      </w:r>
      <w:r w:rsidRPr="00F42BF3">
        <w:rPr>
          <w:lang w:val="ru-RU"/>
        </w:rPr>
        <w:br/>
      </w:r>
    </w:p>
    <w:p w14:paraId="34E7DFAD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Из автобуса выходит человек, оглядывается, закуривает, на руке татуировка, но неясно какая, идёт в сторону леса. Чуть ускоряет шаг и пристраивается на тропинке за МАЛЬЧИКОМ лет 14. Тот пытается его пропустить, тропинка узкая, но человек машет рукой. Иди, мол. Тропинка </w:t>
      </w:r>
      <w:proofErr w:type="spellStart"/>
      <w:r w:rsidRPr="00F42BF3">
        <w:rPr>
          <w:color w:val="000000"/>
          <w:lang w:val="ru-RU"/>
        </w:rPr>
        <w:t>идётвдоль</w:t>
      </w:r>
      <w:proofErr w:type="spellEnd"/>
      <w:r w:rsidRPr="00F42BF3">
        <w:rPr>
          <w:color w:val="000000"/>
          <w:lang w:val="ru-RU"/>
        </w:rPr>
        <w:t xml:space="preserve"> железнодорожного полотна, потом сворачивает в лес. Мальчик и мужчина уходят вглубь.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ТОПТУН 1 (ЗК)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(из рации)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Внимание, приготовились!</w:t>
      </w:r>
      <w:r w:rsidRPr="00F42BF3">
        <w:rPr>
          <w:lang w:val="ru-RU"/>
        </w:rPr>
        <w:br/>
      </w:r>
    </w:p>
    <w:p w14:paraId="3E7CC1E5" w14:textId="77777777" w:rsidR="00401D67" w:rsidRPr="00F42BF3" w:rsidRDefault="00401D67" w:rsidP="00401D67">
      <w:pPr>
        <w:rPr>
          <w:lang w:val="ru-RU"/>
        </w:rPr>
      </w:pPr>
    </w:p>
    <w:p w14:paraId="5327440F" w14:textId="13D0A531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2-45-А. НАТ. ДОМ МАКУРИНА ВЕЧЕР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МАКУРИН, ТОПТУН 1, ТОПТУН 2</w:t>
      </w:r>
      <w:r w:rsidR="00C13A13">
        <w:rPr>
          <w:b/>
          <w:color w:val="000000"/>
          <w:lang w:val="ru-RU"/>
        </w:rPr>
        <w:t>, мальчик 14 лет, мальчики (3)</w:t>
      </w:r>
      <w:r w:rsidRPr="00F42BF3">
        <w:rPr>
          <w:b/>
          <w:color w:val="000000"/>
          <w:lang w:val="ru-RU"/>
        </w:rPr>
        <w:t xml:space="preserve"> (00:10)</w:t>
      </w:r>
      <w:r w:rsidRPr="00F42BF3">
        <w:rPr>
          <w:lang w:val="ru-RU"/>
        </w:rPr>
        <w:br/>
      </w:r>
    </w:p>
    <w:p w14:paraId="246AD36F" w14:textId="77777777" w:rsidR="00401D67" w:rsidRPr="00F42BF3" w:rsidRDefault="00401D67" w:rsidP="00401D67">
      <w:pPr>
        <w:rPr>
          <w:lang w:val="ru-RU"/>
        </w:rPr>
      </w:pPr>
      <w:proofErr w:type="spellStart"/>
      <w:r w:rsidRPr="00F42BF3">
        <w:rPr>
          <w:color w:val="000000"/>
          <w:lang w:val="ru-RU"/>
        </w:rPr>
        <w:t>Макурин</w:t>
      </w:r>
      <w:proofErr w:type="spellEnd"/>
      <w:r w:rsidRPr="00F42BF3">
        <w:rPr>
          <w:color w:val="000000"/>
          <w:lang w:val="ru-RU"/>
        </w:rPr>
        <w:t xml:space="preserve"> следит за мальчиком, ускоряет шаги, мимо проезжают трое ребят на велосипедах, останавливаются, заговаривают с мальчиком, </w:t>
      </w:r>
      <w:proofErr w:type="spellStart"/>
      <w:r w:rsidRPr="00F42BF3">
        <w:rPr>
          <w:color w:val="000000"/>
          <w:lang w:val="ru-RU"/>
        </w:rPr>
        <w:t>Макурин</w:t>
      </w:r>
      <w:proofErr w:type="spellEnd"/>
      <w:r w:rsidRPr="00F42BF3">
        <w:rPr>
          <w:color w:val="000000"/>
          <w:lang w:val="ru-RU"/>
        </w:rPr>
        <w:t xml:space="preserve"> резко сворачивает в сторону.</w:t>
      </w:r>
    </w:p>
    <w:p w14:paraId="313E16F3" w14:textId="77777777" w:rsidR="00401D67" w:rsidRPr="00F42BF3" w:rsidRDefault="00401D67" w:rsidP="00401D67">
      <w:pPr>
        <w:rPr>
          <w:lang w:val="ru-RU"/>
        </w:rPr>
      </w:pPr>
    </w:p>
    <w:p w14:paraId="36034903" w14:textId="77777777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2-46. НАТ. ОТДЕЛЕНИЕ МИЛИЦИИ ОДИНЦОВО.КАБИНЕТ СЛЕДОВАТЕЛЕЙ НОЧЬ 6.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КОЗЫРЕВ, ДОБРОВОЛЬСКАЯ (00:52)</w:t>
      </w:r>
      <w:r w:rsidRPr="00F42BF3">
        <w:rPr>
          <w:lang w:val="ru-RU"/>
        </w:rPr>
        <w:br/>
      </w:r>
    </w:p>
    <w:p w14:paraId="3714BEAC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 xml:space="preserve">На столе разложены фотографии </w:t>
      </w:r>
      <w:proofErr w:type="spellStart"/>
      <w:r w:rsidRPr="00F42BF3">
        <w:rPr>
          <w:color w:val="000000"/>
          <w:lang w:val="ru-RU"/>
        </w:rPr>
        <w:t>Макурина</w:t>
      </w:r>
      <w:proofErr w:type="spellEnd"/>
      <w:r w:rsidRPr="00F42BF3">
        <w:rPr>
          <w:color w:val="000000"/>
          <w:lang w:val="ru-RU"/>
        </w:rPr>
        <w:t>, сделанные наружкой. Все курят.</w:t>
      </w:r>
    </w:p>
    <w:p w14:paraId="31E3AA5F" w14:textId="77777777" w:rsidR="00401D67" w:rsidRPr="00F42BF3" w:rsidRDefault="00401D67" w:rsidP="00401D67">
      <w:pPr>
        <w:rPr>
          <w:lang w:val="ru-RU"/>
        </w:rPr>
      </w:pPr>
    </w:p>
    <w:p w14:paraId="060BC8D8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0D24C12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Пока это единственный наш подозреваемый, правильно понимаю?</w:t>
      </w:r>
    </w:p>
    <w:p w14:paraId="56123E2B" w14:textId="77777777" w:rsidR="00401D67" w:rsidRPr="00F42BF3" w:rsidRDefault="00401D67" w:rsidP="00401D67">
      <w:pPr>
        <w:rPr>
          <w:lang w:val="ru-RU"/>
        </w:rPr>
      </w:pPr>
    </w:p>
    <w:p w14:paraId="14E7EB6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03E00CB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На основании чего ты его подозреваешь?</w:t>
      </w:r>
    </w:p>
    <w:p w14:paraId="05B13EB2" w14:textId="77777777" w:rsidR="00401D67" w:rsidRPr="00F42BF3" w:rsidRDefault="00401D67" w:rsidP="00401D67">
      <w:pPr>
        <w:rPr>
          <w:lang w:val="ru-RU"/>
        </w:rPr>
      </w:pPr>
    </w:p>
    <w:p w14:paraId="7BBEE90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65FFDFB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Он пацана изнасиловал и покалечил!</w:t>
      </w:r>
    </w:p>
    <w:p w14:paraId="2435F4F4" w14:textId="77777777" w:rsidR="00401D67" w:rsidRPr="00F42BF3" w:rsidRDefault="00401D67" w:rsidP="00401D67">
      <w:pPr>
        <w:rPr>
          <w:lang w:val="ru-RU"/>
        </w:rPr>
      </w:pPr>
    </w:p>
    <w:p w14:paraId="4502F215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1D0DE75F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Аргумент.</w:t>
      </w:r>
    </w:p>
    <w:p w14:paraId="3971F5E3" w14:textId="77777777" w:rsidR="00401D67" w:rsidRPr="00F42BF3" w:rsidRDefault="00401D67" w:rsidP="00401D67">
      <w:pPr>
        <w:rPr>
          <w:lang w:val="ru-RU"/>
        </w:rPr>
      </w:pPr>
    </w:p>
    <w:p w14:paraId="63F2DF27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7767C54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 xml:space="preserve">Он уже отбыл за это срок. И когда Женя Куракин пропал, </w:t>
      </w:r>
      <w:proofErr w:type="spellStart"/>
      <w:r w:rsidRPr="00F42BF3">
        <w:rPr>
          <w:color w:val="000000"/>
          <w:lang w:val="ru-RU"/>
        </w:rPr>
        <w:t>Макурина</w:t>
      </w:r>
      <w:proofErr w:type="spellEnd"/>
      <w:r w:rsidRPr="00F42BF3">
        <w:rPr>
          <w:color w:val="000000"/>
          <w:lang w:val="ru-RU"/>
        </w:rPr>
        <w:t xml:space="preserve"> здесь ещё не было. И относиться к нему надо как обычному человеку.</w:t>
      </w:r>
    </w:p>
    <w:p w14:paraId="6307A355" w14:textId="77777777" w:rsidR="00401D67" w:rsidRPr="00F42BF3" w:rsidRDefault="00401D67" w:rsidP="00401D67">
      <w:pPr>
        <w:rPr>
          <w:lang w:val="ru-RU"/>
        </w:rPr>
      </w:pPr>
    </w:p>
    <w:p w14:paraId="3711E7C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44F6308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Игорь его опознал.</w:t>
      </w:r>
    </w:p>
    <w:p w14:paraId="33AFDC4B" w14:textId="77777777" w:rsidR="00401D67" w:rsidRPr="00F42BF3" w:rsidRDefault="00401D67" w:rsidP="00401D67">
      <w:pPr>
        <w:rPr>
          <w:lang w:val="ru-RU"/>
        </w:rPr>
      </w:pPr>
    </w:p>
    <w:p w14:paraId="7CA306C1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ДОБРОВОЛЬСКАЯ</w:t>
      </w:r>
    </w:p>
    <w:p w14:paraId="15470E5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Игорь не видел его толком.</w:t>
      </w:r>
    </w:p>
    <w:p w14:paraId="61FD7BDD" w14:textId="77777777" w:rsidR="00401D67" w:rsidRPr="00F42BF3" w:rsidRDefault="00401D67" w:rsidP="00401D67">
      <w:pPr>
        <w:rPr>
          <w:lang w:val="ru-RU"/>
        </w:rPr>
      </w:pPr>
    </w:p>
    <w:p w14:paraId="5485B4D6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287750A2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Он два раза уже пристраивался к пацанам.</w:t>
      </w:r>
    </w:p>
    <w:p w14:paraId="045D16FF" w14:textId="77777777" w:rsidR="00401D67" w:rsidRPr="00F42BF3" w:rsidRDefault="00401D67" w:rsidP="00401D67">
      <w:pPr>
        <w:rPr>
          <w:lang w:val="ru-RU"/>
        </w:rPr>
      </w:pPr>
    </w:p>
    <w:p w14:paraId="0247D456" w14:textId="77777777" w:rsidR="00401D67" w:rsidRPr="00F42BF3" w:rsidRDefault="00401D67" w:rsidP="00401D67">
      <w:pPr>
        <w:rPr>
          <w:lang w:val="ru-RU"/>
        </w:rPr>
      </w:pPr>
      <w:r w:rsidRPr="00F42BF3">
        <w:rPr>
          <w:color w:val="000000"/>
          <w:lang w:val="ru-RU"/>
        </w:rPr>
        <w:t>Показывает фотографии с тропинки и от лагеря.</w:t>
      </w:r>
    </w:p>
    <w:p w14:paraId="18A9945A" w14:textId="77777777" w:rsidR="00401D67" w:rsidRPr="00F42BF3" w:rsidRDefault="00401D67" w:rsidP="00401D67">
      <w:pPr>
        <w:rPr>
          <w:lang w:val="ru-RU"/>
        </w:rPr>
      </w:pPr>
    </w:p>
    <w:p w14:paraId="3CAD0183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541FCDA3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Но ни к кому не приставал.</w:t>
      </w:r>
    </w:p>
    <w:p w14:paraId="6320D841" w14:textId="77777777" w:rsidR="00401D67" w:rsidRPr="00F42BF3" w:rsidRDefault="00401D67" w:rsidP="00401D67">
      <w:pPr>
        <w:rPr>
          <w:lang w:val="ru-RU"/>
        </w:rPr>
      </w:pPr>
    </w:p>
    <w:p w14:paraId="7E1520FB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0B9F488E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Как только он уйдёт, я возьму оперов и поищу улики у него дома.</w:t>
      </w:r>
    </w:p>
    <w:p w14:paraId="78AF1D5D" w14:textId="77777777" w:rsidR="00401D67" w:rsidRPr="00F42BF3" w:rsidRDefault="00401D67" w:rsidP="00401D67">
      <w:pPr>
        <w:rPr>
          <w:lang w:val="ru-RU"/>
        </w:rPr>
      </w:pPr>
    </w:p>
    <w:p w14:paraId="7106784F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04274E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Незаконно. Тогда уж давай на допрос вызывать.</w:t>
      </w:r>
    </w:p>
    <w:p w14:paraId="308B5B52" w14:textId="77777777" w:rsidR="00401D67" w:rsidRPr="00F42BF3" w:rsidRDefault="00401D67" w:rsidP="00401D67">
      <w:pPr>
        <w:rPr>
          <w:lang w:val="ru-RU"/>
        </w:rPr>
      </w:pPr>
    </w:p>
    <w:p w14:paraId="6D3B225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10A2583A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Если что-нибудь найду - допрос будет на чем строить. А если нет - сниму наружку и будем дальше искать.</w:t>
      </w:r>
    </w:p>
    <w:p w14:paraId="3F1F6816" w14:textId="77777777" w:rsidR="00401D67" w:rsidRPr="00F42BF3" w:rsidRDefault="00401D67" w:rsidP="00401D67">
      <w:pPr>
        <w:rPr>
          <w:lang w:val="ru-RU"/>
        </w:rPr>
      </w:pPr>
    </w:p>
    <w:p w14:paraId="32E8E49E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КОЗЫРЕВ</w:t>
      </w:r>
    </w:p>
    <w:p w14:paraId="2B9745F6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t>Давай хотя бы у газовщиков возьмём бумажку, что вызов поступил об утечке? И поэтому вскрыли.</w:t>
      </w:r>
    </w:p>
    <w:p w14:paraId="6563A98F" w14:textId="77777777" w:rsidR="00401D67" w:rsidRPr="00F42BF3" w:rsidRDefault="00401D67" w:rsidP="00401D67">
      <w:pPr>
        <w:rPr>
          <w:lang w:val="ru-RU"/>
        </w:rPr>
      </w:pPr>
    </w:p>
    <w:p w14:paraId="3B6CBFD2" w14:textId="77777777" w:rsidR="00401D67" w:rsidRPr="00F42BF3" w:rsidRDefault="00401D67" w:rsidP="00401D67">
      <w:pPr>
        <w:ind w:left="3166"/>
        <w:rPr>
          <w:lang w:val="ru-RU"/>
        </w:rPr>
      </w:pPr>
      <w:r w:rsidRPr="00F42BF3">
        <w:rPr>
          <w:color w:val="000000"/>
          <w:lang w:val="ru-RU"/>
        </w:rPr>
        <w:t>БОКОВ</w:t>
      </w:r>
    </w:p>
    <w:p w14:paraId="5607B234" w14:textId="77777777" w:rsidR="00401D67" w:rsidRPr="00F42BF3" w:rsidRDefault="00401D67" w:rsidP="00401D67">
      <w:pPr>
        <w:ind w:left="1441" w:right="2161"/>
        <w:rPr>
          <w:lang w:val="ru-RU"/>
        </w:rPr>
      </w:pPr>
      <w:r w:rsidRPr="00F42BF3">
        <w:rPr>
          <w:color w:val="000000"/>
          <w:lang w:val="ru-RU"/>
        </w:rPr>
        <w:lastRenderedPageBreak/>
        <w:t>И тогда, конечно, всё по закону. Молодец. Согласен.</w:t>
      </w:r>
    </w:p>
    <w:p w14:paraId="004C69B5" w14:textId="77777777" w:rsidR="00401D67" w:rsidRPr="00F42BF3" w:rsidRDefault="00401D67" w:rsidP="00401D67">
      <w:pPr>
        <w:rPr>
          <w:lang w:val="ru-RU"/>
        </w:rPr>
      </w:pPr>
    </w:p>
    <w:p w14:paraId="0E7FFF0D" w14:textId="62A1181E" w:rsidR="00401D67" w:rsidRPr="00F42BF3" w:rsidRDefault="00401D67" w:rsidP="00401D67">
      <w:pPr>
        <w:rPr>
          <w:lang w:val="ru-RU"/>
        </w:rPr>
      </w:pPr>
      <w:r w:rsidRPr="00F42BF3">
        <w:rPr>
          <w:b/>
          <w:color w:val="000000"/>
          <w:lang w:val="ru-RU"/>
        </w:rPr>
        <w:t xml:space="preserve">2-47. НАТ. ДОМ МАКУРИНА УТРО 7. </w:t>
      </w:r>
      <w:r w:rsidRPr="00F42BF3">
        <w:rPr>
          <w:lang w:val="ru-RU"/>
        </w:rPr>
        <w:br/>
      </w:r>
      <w:r w:rsidRPr="00F42BF3">
        <w:rPr>
          <w:b/>
          <w:color w:val="000000"/>
          <w:lang w:val="ru-RU"/>
        </w:rPr>
        <w:t>БОКОВ, ХВАН</w:t>
      </w:r>
      <w:r w:rsidR="00842231">
        <w:rPr>
          <w:b/>
          <w:color w:val="000000"/>
          <w:lang w:val="ru-RU"/>
        </w:rPr>
        <w:t>, оперативники (2)</w:t>
      </w:r>
      <w:r w:rsidRPr="00F42BF3">
        <w:rPr>
          <w:b/>
          <w:color w:val="000000"/>
          <w:lang w:val="ru-RU"/>
        </w:rPr>
        <w:t xml:space="preserve"> (00:23)</w:t>
      </w:r>
      <w:r w:rsidRPr="00F42BF3">
        <w:rPr>
          <w:lang w:val="ru-RU"/>
        </w:rPr>
        <w:br/>
      </w:r>
    </w:p>
    <w:p w14:paraId="5F685556" w14:textId="5789CECA" w:rsidR="00401D67" w:rsidRPr="00401D67" w:rsidRDefault="00401D67" w:rsidP="00401D67">
      <w:pPr>
        <w:rPr>
          <w:lang w:val="ru-RU"/>
        </w:rPr>
      </w:pPr>
      <w:r w:rsidRPr="00401D67">
        <w:rPr>
          <w:color w:val="000000"/>
          <w:lang w:val="ru-RU"/>
        </w:rPr>
        <w:t xml:space="preserve">Боков возле дома </w:t>
      </w:r>
      <w:proofErr w:type="spellStart"/>
      <w:r w:rsidRPr="00401D67">
        <w:rPr>
          <w:color w:val="000000"/>
          <w:lang w:val="ru-RU"/>
        </w:rPr>
        <w:t>Макурина</w:t>
      </w:r>
      <w:proofErr w:type="spellEnd"/>
      <w:r w:rsidRPr="00401D67">
        <w:rPr>
          <w:color w:val="000000"/>
          <w:lang w:val="ru-RU"/>
        </w:rPr>
        <w:t xml:space="preserve"> проводит инструктаж </w:t>
      </w:r>
      <w:r w:rsidR="00842231">
        <w:rPr>
          <w:color w:val="000000"/>
          <w:lang w:val="ru-RU"/>
        </w:rPr>
        <w:t>оперативников</w:t>
      </w:r>
      <w:r w:rsidRPr="00401D67">
        <w:rPr>
          <w:color w:val="000000"/>
          <w:lang w:val="ru-RU"/>
        </w:rPr>
        <w:t xml:space="preserve">. </w:t>
      </w:r>
      <w:r w:rsidR="00842231">
        <w:rPr>
          <w:color w:val="000000"/>
          <w:lang w:val="ru-RU"/>
        </w:rPr>
        <w:t>Оперативники</w:t>
      </w:r>
      <w:r w:rsidRPr="00401D67">
        <w:rPr>
          <w:color w:val="000000"/>
          <w:lang w:val="ru-RU"/>
        </w:rPr>
        <w:t xml:space="preserve"> с оружием.</w:t>
      </w:r>
      <w:r w:rsidRPr="00401D67">
        <w:rPr>
          <w:lang w:val="ru-RU"/>
        </w:rPr>
        <w:br/>
      </w:r>
      <w:r w:rsidRPr="00401D67">
        <w:rPr>
          <w:color w:val="000000"/>
          <w:lang w:val="ru-RU"/>
        </w:rPr>
        <w:t>БОКОВ</w:t>
      </w:r>
      <w:r w:rsidRPr="00401D67">
        <w:rPr>
          <w:lang w:val="ru-RU"/>
        </w:rPr>
        <w:br/>
      </w:r>
      <w:r w:rsidRPr="00401D67">
        <w:rPr>
          <w:color w:val="000000"/>
          <w:lang w:val="ru-RU"/>
        </w:rPr>
        <w:t xml:space="preserve">Ищем всё, что как-то может быть связано с убийствами: ножи, топоры, синюю куртку с капюшоном, детские вещи. Если наружка предупредит, что </w:t>
      </w:r>
      <w:proofErr w:type="spellStart"/>
      <w:r w:rsidRPr="00401D67">
        <w:rPr>
          <w:color w:val="000000"/>
          <w:lang w:val="ru-RU"/>
        </w:rPr>
        <w:t>Макурин</w:t>
      </w:r>
      <w:proofErr w:type="spellEnd"/>
      <w:r w:rsidRPr="00401D67">
        <w:rPr>
          <w:color w:val="000000"/>
          <w:lang w:val="ru-RU"/>
        </w:rPr>
        <w:t xml:space="preserve"> возвращается - быстро уходим.</w:t>
      </w:r>
      <w:r w:rsidRPr="00401D67">
        <w:rPr>
          <w:lang w:val="ru-RU"/>
        </w:rPr>
        <w:br/>
      </w:r>
      <w:proofErr w:type="spellStart"/>
      <w:r w:rsidRPr="00401D67">
        <w:rPr>
          <w:color w:val="000000"/>
          <w:lang w:val="ru-RU"/>
        </w:rPr>
        <w:t>Хван</w:t>
      </w:r>
      <w:proofErr w:type="spellEnd"/>
      <w:r w:rsidRPr="00401D67">
        <w:rPr>
          <w:color w:val="000000"/>
          <w:lang w:val="ru-RU"/>
        </w:rPr>
        <w:t xml:space="preserve"> вынимает ключ из-за ставни, открывает дверь, начинается обыск.</w:t>
      </w:r>
    </w:p>
    <w:p w14:paraId="409EB49E" w14:textId="77777777" w:rsidR="00401D67" w:rsidRPr="00401D67" w:rsidRDefault="00401D67" w:rsidP="00401D67">
      <w:pPr>
        <w:rPr>
          <w:lang w:val="ru-RU"/>
        </w:rPr>
      </w:pPr>
    </w:p>
    <w:p w14:paraId="2383DE6D" w14:textId="77777777" w:rsidR="00401D67" w:rsidRPr="00401D67" w:rsidRDefault="00401D67" w:rsidP="00401D67">
      <w:pPr>
        <w:rPr>
          <w:lang w:val="ru-RU"/>
        </w:rPr>
      </w:pPr>
      <w:proofErr w:type="spellStart"/>
      <w:r w:rsidRPr="00401D67">
        <w:rPr>
          <w:color w:val="000000"/>
          <w:lang w:val="ru-RU"/>
        </w:rPr>
        <w:t>Хван</w:t>
      </w:r>
      <w:proofErr w:type="spellEnd"/>
      <w:r w:rsidRPr="00401D67">
        <w:rPr>
          <w:color w:val="000000"/>
          <w:lang w:val="ru-RU"/>
        </w:rPr>
        <w:t xml:space="preserve"> вынимает ключ из-за ставни, открывает дверь, начинается обыск.</w:t>
      </w:r>
    </w:p>
    <w:p w14:paraId="14F8CAF3" w14:textId="77777777" w:rsidR="00401D67" w:rsidRPr="00401D67" w:rsidRDefault="00401D67" w:rsidP="00401D67">
      <w:pPr>
        <w:rPr>
          <w:lang w:val="ru-RU"/>
        </w:rPr>
      </w:pPr>
    </w:p>
    <w:p w14:paraId="278E8D77" w14:textId="0482F536" w:rsidR="00401D67" w:rsidRPr="00401D67" w:rsidRDefault="00401D67" w:rsidP="00401D67">
      <w:pPr>
        <w:rPr>
          <w:lang w:val="ru-RU"/>
        </w:rPr>
      </w:pPr>
      <w:r w:rsidRPr="00401D67">
        <w:rPr>
          <w:b/>
          <w:color w:val="000000"/>
          <w:lang w:val="ru-RU"/>
        </w:rPr>
        <w:t xml:space="preserve">2-48. НАТ. ДОМ МАКУРИНА УТРО 7. </w:t>
      </w:r>
      <w:r w:rsidRPr="00401D67">
        <w:rPr>
          <w:lang w:val="ru-RU"/>
        </w:rPr>
        <w:br/>
      </w:r>
      <w:r w:rsidRPr="00401D67">
        <w:rPr>
          <w:b/>
          <w:color w:val="000000"/>
          <w:lang w:val="ru-RU"/>
        </w:rPr>
        <w:t>БОКОВ, ХВАН</w:t>
      </w:r>
      <w:r w:rsidR="00712F03">
        <w:rPr>
          <w:b/>
          <w:color w:val="000000"/>
          <w:lang w:val="ru-RU"/>
        </w:rPr>
        <w:t xml:space="preserve">, </w:t>
      </w:r>
      <w:r w:rsidR="00D849B7">
        <w:rPr>
          <w:b/>
          <w:color w:val="000000"/>
          <w:lang w:val="ru-RU"/>
        </w:rPr>
        <w:t>Оперативники (2)</w:t>
      </w:r>
      <w:r w:rsidRPr="00401D67">
        <w:rPr>
          <w:b/>
          <w:color w:val="000000"/>
          <w:lang w:val="ru-RU"/>
        </w:rPr>
        <w:t xml:space="preserve"> (00:39)</w:t>
      </w:r>
      <w:r w:rsidRPr="00401D67">
        <w:rPr>
          <w:lang w:val="ru-RU"/>
        </w:rPr>
        <w:br/>
      </w:r>
    </w:p>
    <w:p w14:paraId="22D5E91F" w14:textId="6C65B9A6" w:rsidR="00401D67" w:rsidRPr="00F42BF3" w:rsidRDefault="00401D67" w:rsidP="00401D67">
      <w:pPr>
        <w:rPr>
          <w:lang w:val="ru-RU"/>
        </w:rPr>
      </w:pPr>
      <w:r w:rsidRPr="00401D67">
        <w:rPr>
          <w:color w:val="000000"/>
          <w:lang w:val="ru-RU"/>
        </w:rPr>
        <w:t>Весь домик — это прихожая, комната с телевизором и диваном и кухня.</w:t>
      </w:r>
      <w:r w:rsidRPr="00401D67">
        <w:rPr>
          <w:lang w:val="ru-RU"/>
        </w:rPr>
        <w:br/>
      </w:r>
      <w:r w:rsidRPr="00401D67">
        <w:rPr>
          <w:color w:val="000000"/>
          <w:lang w:val="ru-RU"/>
        </w:rPr>
        <w:t>ХВАН</w:t>
      </w:r>
      <w:r w:rsidRPr="00401D67">
        <w:rPr>
          <w:lang w:val="ru-RU"/>
        </w:rPr>
        <w:br/>
      </w:r>
      <w:r w:rsidRPr="00401D67">
        <w:rPr>
          <w:color w:val="000000"/>
          <w:lang w:val="ru-RU"/>
        </w:rPr>
        <w:t>Что-то у него слишком чисто для холостяцкой берлоги.</w:t>
      </w:r>
      <w:r w:rsidRPr="00401D67">
        <w:rPr>
          <w:lang w:val="ru-RU"/>
        </w:rPr>
        <w:br/>
      </w:r>
      <w:r w:rsidRPr="00401D67">
        <w:rPr>
          <w:color w:val="000000"/>
          <w:lang w:val="ru-RU"/>
        </w:rPr>
        <w:t>БОКОВ</w:t>
      </w:r>
      <w:r w:rsidRPr="00401D67">
        <w:rPr>
          <w:lang w:val="ru-RU"/>
        </w:rPr>
        <w:br/>
      </w:r>
      <w:r w:rsidRPr="00401D67">
        <w:rPr>
          <w:color w:val="000000"/>
          <w:lang w:val="ru-RU"/>
        </w:rPr>
        <w:t>Значит, есть что скрывать. Работаем аккуратно.</w:t>
      </w:r>
      <w:r w:rsidRPr="00401D67">
        <w:rPr>
          <w:lang w:val="ru-RU"/>
        </w:rPr>
        <w:br/>
      </w:r>
      <w:r w:rsidR="00D1355E">
        <w:rPr>
          <w:color w:val="000000"/>
          <w:lang w:val="ru-RU"/>
        </w:rPr>
        <w:t>Оперативник</w:t>
      </w:r>
      <w:r w:rsidRPr="00401D67">
        <w:rPr>
          <w:color w:val="000000"/>
          <w:lang w:val="ru-RU"/>
        </w:rPr>
        <w:t xml:space="preserve"> 1 показывает серый дождевик с капюшоном.</w:t>
      </w:r>
      <w:r w:rsidRPr="00401D67">
        <w:rPr>
          <w:lang w:val="ru-RU"/>
        </w:rPr>
        <w:br/>
      </w:r>
      <w:r w:rsidRPr="00401D67">
        <w:rPr>
          <w:color w:val="000000"/>
          <w:lang w:val="ru-RU"/>
        </w:rPr>
        <w:t>БОКОВ</w:t>
      </w:r>
      <w:r w:rsidRPr="00401D67">
        <w:rPr>
          <w:lang w:val="ru-RU"/>
        </w:rPr>
        <w:br/>
      </w:r>
      <w:r w:rsidRPr="00401D67">
        <w:rPr>
          <w:color w:val="000000"/>
          <w:lang w:val="ru-RU"/>
        </w:rPr>
        <w:t>Вполне можно принять его за синий.</w:t>
      </w:r>
      <w:r w:rsidRPr="00401D67">
        <w:rPr>
          <w:lang w:val="ru-RU"/>
        </w:rPr>
        <w:br/>
      </w:r>
      <w:r w:rsidRPr="00F42BF3">
        <w:rPr>
          <w:color w:val="000000"/>
          <w:lang w:val="ru-RU"/>
        </w:rPr>
        <w:t xml:space="preserve">На стене висят фотографии </w:t>
      </w:r>
      <w:proofErr w:type="spellStart"/>
      <w:r w:rsidRPr="00F42BF3">
        <w:rPr>
          <w:color w:val="000000"/>
          <w:lang w:val="ru-RU"/>
        </w:rPr>
        <w:t>Макурина</w:t>
      </w:r>
      <w:proofErr w:type="spellEnd"/>
      <w:r w:rsidRPr="00F42BF3">
        <w:rPr>
          <w:color w:val="000000"/>
          <w:lang w:val="ru-RU"/>
        </w:rPr>
        <w:t xml:space="preserve"> с матерью, фотографии </w:t>
      </w:r>
      <w:proofErr w:type="spellStart"/>
      <w:r w:rsidRPr="00F42BF3">
        <w:rPr>
          <w:color w:val="000000"/>
          <w:lang w:val="ru-RU"/>
        </w:rPr>
        <w:t>Макурина</w:t>
      </w:r>
      <w:proofErr w:type="spellEnd"/>
      <w:r w:rsidRPr="00F42BF3">
        <w:rPr>
          <w:color w:val="000000"/>
          <w:lang w:val="ru-RU"/>
        </w:rPr>
        <w:t xml:space="preserve"> из армии. На кухне практически нет посуды, несколько чашек, стаканы, тарелка. Всё очень минималистично. В шкафчике - несколько ножей. Под кроватью - “тревожный чемоданчик”: смена чистого белья, документы, кипятильник, тёплый свитер.</w:t>
      </w:r>
      <w:r w:rsidRPr="00F42BF3">
        <w:rPr>
          <w:lang w:val="ru-RU"/>
        </w:rPr>
        <w:br/>
      </w:r>
      <w:r w:rsidR="00D1355E">
        <w:rPr>
          <w:color w:val="000000"/>
          <w:lang w:val="ru-RU"/>
        </w:rPr>
        <w:t>Оперативник</w:t>
      </w:r>
      <w:r w:rsidRPr="00F42BF3">
        <w:rPr>
          <w:color w:val="000000"/>
          <w:lang w:val="ru-RU"/>
        </w:rPr>
        <w:t xml:space="preserve"> 2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Есть! Нашёл!</w:t>
      </w:r>
      <w:r w:rsidRPr="00F42BF3">
        <w:rPr>
          <w:lang w:val="ru-RU"/>
        </w:rPr>
        <w:br/>
      </w:r>
      <w:r w:rsidRPr="00F42BF3">
        <w:rPr>
          <w:color w:val="000000"/>
          <w:lang w:val="ru-RU"/>
        </w:rPr>
        <w:t>На самом дне чемоданчика - детский сандалий, с пятном крови и надписью на стельке химическим карандашом: «А. Гурченко, второй отряд».</w:t>
      </w:r>
    </w:p>
    <w:p w14:paraId="035D0A68" w14:textId="77777777" w:rsidR="00401D67" w:rsidRPr="00F42BF3" w:rsidRDefault="00401D67" w:rsidP="00401D67">
      <w:pPr>
        <w:rPr>
          <w:lang w:val="ru-RU"/>
        </w:rPr>
      </w:pPr>
    </w:p>
    <w:p w14:paraId="690EB8E9" w14:textId="3C1CC62F" w:rsidR="00483A95" w:rsidRPr="00F42BF3" w:rsidRDefault="00483A95" w:rsidP="00401D67">
      <w:pPr>
        <w:rPr>
          <w:lang w:val="ru-RU"/>
        </w:rPr>
      </w:pPr>
    </w:p>
    <w:sectPr w:rsidR="00483A95" w:rsidRPr="00F42BF3" w:rsidSect="004F54F6">
      <w:footerReference w:type="default" r:id="rId11"/>
      <w:pgSz w:w="11900" w:h="16840"/>
      <w:pgMar w:top="1134" w:right="850" w:bottom="1134" w:left="170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EC61D" w14:textId="77777777" w:rsidR="00B50E69" w:rsidRDefault="00B50E69" w:rsidP="0031048D">
      <w:r>
        <w:separator/>
      </w:r>
    </w:p>
    <w:p w14:paraId="0D13405F" w14:textId="77777777" w:rsidR="00B50E69" w:rsidRDefault="00B50E69"/>
    <w:p w14:paraId="36993D7A" w14:textId="77777777" w:rsidR="00B50E69" w:rsidRDefault="00B50E69"/>
  </w:endnote>
  <w:endnote w:type="continuationSeparator" w:id="0">
    <w:p w14:paraId="14CE77D7" w14:textId="77777777" w:rsidR="00B50E69" w:rsidRDefault="00B50E69" w:rsidP="0031048D">
      <w:r>
        <w:continuationSeparator/>
      </w:r>
    </w:p>
    <w:p w14:paraId="4FD8380A" w14:textId="77777777" w:rsidR="00B50E69" w:rsidRDefault="00B50E69"/>
    <w:p w14:paraId="34EAB5AB" w14:textId="77777777" w:rsidR="00B50E69" w:rsidRDefault="00B50E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403846161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36CF7D83" w14:textId="77777777" w:rsidR="00477FB6" w:rsidRDefault="00477FB6" w:rsidP="00ED7C7B">
        <w:pPr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26</w:t>
        </w:r>
        <w:r>
          <w:rPr>
            <w:rStyle w:val="aa"/>
          </w:rPr>
          <w:fldChar w:fldCharType="end"/>
        </w:r>
      </w:p>
    </w:sdtContent>
  </w:sdt>
  <w:p w14:paraId="76708315" w14:textId="74D8A8C5" w:rsidR="00477FB6" w:rsidRDefault="00477FB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53507" w14:textId="77777777" w:rsidR="00477FB6" w:rsidRPr="0044356A" w:rsidRDefault="00477FB6">
    <w:pPr>
      <w:pStyle w:val="afe"/>
      <w:jc w:val="right"/>
      <w:rPr>
        <w:color w:val="3B3838" w:themeColor="background2" w:themeShade="4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67171" w:themeColor="background2" w:themeShade="80"/>
      </w:rPr>
      <w:id w:val="-731301707"/>
      <w:docPartObj>
        <w:docPartGallery w:val="Page Numbers (Bottom of Page)"/>
        <w:docPartUnique/>
      </w:docPartObj>
    </w:sdtPr>
    <w:sdtEndPr/>
    <w:sdtContent>
      <w:p w14:paraId="5BAEDB58" w14:textId="77777777" w:rsidR="00477FB6" w:rsidRPr="004F54F6" w:rsidRDefault="00477FB6">
        <w:pPr>
          <w:pStyle w:val="afe"/>
          <w:jc w:val="right"/>
          <w:rPr>
            <w:color w:val="767171" w:themeColor="background2" w:themeShade="80"/>
          </w:rPr>
        </w:pPr>
        <w:r w:rsidRPr="0044356A">
          <w:rPr>
            <w:color w:val="3B3838" w:themeColor="background2" w:themeShade="40"/>
          </w:rPr>
          <w:fldChar w:fldCharType="begin"/>
        </w:r>
        <w:r w:rsidRPr="0044356A">
          <w:rPr>
            <w:color w:val="3B3838" w:themeColor="background2" w:themeShade="40"/>
          </w:rPr>
          <w:instrText>PAGE   \* MERGEFORMAT</w:instrText>
        </w:r>
        <w:r w:rsidRPr="0044356A">
          <w:rPr>
            <w:color w:val="3B3838" w:themeColor="background2" w:themeShade="40"/>
          </w:rPr>
          <w:fldChar w:fldCharType="separate"/>
        </w:r>
        <w:r w:rsidRPr="0044356A">
          <w:rPr>
            <w:color w:val="3B3838" w:themeColor="background2" w:themeShade="40"/>
            <w:lang w:val="ru-RU"/>
          </w:rPr>
          <w:t>2</w:t>
        </w:r>
        <w:r w:rsidRPr="0044356A">
          <w:rPr>
            <w:color w:val="3B3838" w:themeColor="background2" w:themeShade="4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86D27" w14:textId="77777777" w:rsidR="00B50E69" w:rsidRDefault="00B50E69" w:rsidP="0031048D">
      <w:r>
        <w:separator/>
      </w:r>
    </w:p>
    <w:p w14:paraId="45206A1A" w14:textId="77777777" w:rsidR="00B50E69" w:rsidRDefault="00B50E69"/>
    <w:p w14:paraId="079347E2" w14:textId="77777777" w:rsidR="00B50E69" w:rsidRDefault="00B50E69"/>
  </w:footnote>
  <w:footnote w:type="continuationSeparator" w:id="0">
    <w:p w14:paraId="0A511A92" w14:textId="77777777" w:rsidR="00B50E69" w:rsidRDefault="00B50E69" w:rsidP="0031048D">
      <w:r>
        <w:continuationSeparator/>
      </w:r>
    </w:p>
    <w:p w14:paraId="64751BDE" w14:textId="77777777" w:rsidR="00B50E69" w:rsidRDefault="00B50E69"/>
    <w:p w14:paraId="7BBB02C4" w14:textId="77777777" w:rsidR="00B50E69" w:rsidRDefault="00B50E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FDE9F" w14:textId="4EE2D5D3" w:rsidR="00477FB6" w:rsidRPr="0044356A" w:rsidRDefault="00477FB6" w:rsidP="004A44B3">
    <w:pPr>
      <w:pStyle w:val="afc"/>
      <w:tabs>
        <w:tab w:val="clear" w:pos="4677"/>
        <w:tab w:val="clear" w:pos="9355"/>
        <w:tab w:val="left" w:pos="6198"/>
      </w:tabs>
      <w:jc w:val="right"/>
      <w:rPr>
        <w:color w:val="3B3838" w:themeColor="background2" w:themeShade="40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2487"/>
    <w:multiLevelType w:val="hybridMultilevel"/>
    <w:tmpl w:val="F0383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1722"/>
    <w:multiLevelType w:val="hybridMultilevel"/>
    <w:tmpl w:val="65E0D11E"/>
    <w:lvl w:ilvl="0" w:tplc="43F6C0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B0E7E"/>
    <w:multiLevelType w:val="hybridMultilevel"/>
    <w:tmpl w:val="51860634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20D961D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1308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929A3"/>
    <w:multiLevelType w:val="hybridMultilevel"/>
    <w:tmpl w:val="53EE5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BCB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62B1A"/>
    <w:multiLevelType w:val="hybridMultilevel"/>
    <w:tmpl w:val="9A2AB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285732">
    <w:abstractNumId w:val="8"/>
  </w:num>
  <w:num w:numId="2" w16cid:durableId="623344550">
    <w:abstractNumId w:val="0"/>
  </w:num>
  <w:num w:numId="3" w16cid:durableId="193806834">
    <w:abstractNumId w:val="4"/>
  </w:num>
  <w:num w:numId="4" w16cid:durableId="1759248535">
    <w:abstractNumId w:val="5"/>
  </w:num>
  <w:num w:numId="5" w16cid:durableId="1905335376">
    <w:abstractNumId w:val="1"/>
  </w:num>
  <w:num w:numId="6" w16cid:durableId="2001931182">
    <w:abstractNumId w:val="7"/>
  </w:num>
  <w:num w:numId="7" w16cid:durableId="1866627976">
    <w:abstractNumId w:val="6"/>
  </w:num>
  <w:num w:numId="8" w16cid:durableId="26759158">
    <w:abstractNumId w:val="3"/>
  </w:num>
  <w:num w:numId="9" w16cid:durableId="56028593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F2"/>
    <w:rsid w:val="000004E3"/>
    <w:rsid w:val="00000984"/>
    <w:rsid w:val="000018A7"/>
    <w:rsid w:val="00004FC6"/>
    <w:rsid w:val="00006A34"/>
    <w:rsid w:val="000118D7"/>
    <w:rsid w:val="00012213"/>
    <w:rsid w:val="00016F9A"/>
    <w:rsid w:val="00017A87"/>
    <w:rsid w:val="000203ED"/>
    <w:rsid w:val="00020D21"/>
    <w:rsid w:val="00020F04"/>
    <w:rsid w:val="00021ADD"/>
    <w:rsid w:val="00025899"/>
    <w:rsid w:val="00026809"/>
    <w:rsid w:val="000309CF"/>
    <w:rsid w:val="00036279"/>
    <w:rsid w:val="00040EDE"/>
    <w:rsid w:val="00042E92"/>
    <w:rsid w:val="00050DBB"/>
    <w:rsid w:val="000529C4"/>
    <w:rsid w:val="000536EC"/>
    <w:rsid w:val="00056F08"/>
    <w:rsid w:val="0006293F"/>
    <w:rsid w:val="000651A5"/>
    <w:rsid w:val="0006589C"/>
    <w:rsid w:val="000725FB"/>
    <w:rsid w:val="000727DC"/>
    <w:rsid w:val="0007738B"/>
    <w:rsid w:val="00080A2B"/>
    <w:rsid w:val="00083060"/>
    <w:rsid w:val="00086DD3"/>
    <w:rsid w:val="000873E8"/>
    <w:rsid w:val="00094E2A"/>
    <w:rsid w:val="000A106C"/>
    <w:rsid w:val="000A1946"/>
    <w:rsid w:val="000A2F17"/>
    <w:rsid w:val="000A4D88"/>
    <w:rsid w:val="000B2040"/>
    <w:rsid w:val="000B3563"/>
    <w:rsid w:val="000B4FA1"/>
    <w:rsid w:val="000B751C"/>
    <w:rsid w:val="000C0D6A"/>
    <w:rsid w:val="000C265B"/>
    <w:rsid w:val="000C2A12"/>
    <w:rsid w:val="000C2DAB"/>
    <w:rsid w:val="000C3C1D"/>
    <w:rsid w:val="000D19C2"/>
    <w:rsid w:val="000D375D"/>
    <w:rsid w:val="000D4067"/>
    <w:rsid w:val="000E3B94"/>
    <w:rsid w:val="000F545B"/>
    <w:rsid w:val="000F7D8E"/>
    <w:rsid w:val="00103708"/>
    <w:rsid w:val="00110780"/>
    <w:rsid w:val="00111990"/>
    <w:rsid w:val="00111A57"/>
    <w:rsid w:val="00112EFF"/>
    <w:rsid w:val="00113467"/>
    <w:rsid w:val="0011499B"/>
    <w:rsid w:val="00121FF4"/>
    <w:rsid w:val="00122B19"/>
    <w:rsid w:val="00127383"/>
    <w:rsid w:val="00127411"/>
    <w:rsid w:val="00137405"/>
    <w:rsid w:val="00154D93"/>
    <w:rsid w:val="00162BDC"/>
    <w:rsid w:val="0016705E"/>
    <w:rsid w:val="00170356"/>
    <w:rsid w:val="00183675"/>
    <w:rsid w:val="00185998"/>
    <w:rsid w:val="00187093"/>
    <w:rsid w:val="00187723"/>
    <w:rsid w:val="001927F5"/>
    <w:rsid w:val="00192B72"/>
    <w:rsid w:val="00195E5F"/>
    <w:rsid w:val="001A0A4A"/>
    <w:rsid w:val="001A3248"/>
    <w:rsid w:val="001A344F"/>
    <w:rsid w:val="001A52AC"/>
    <w:rsid w:val="001A75A1"/>
    <w:rsid w:val="001B6133"/>
    <w:rsid w:val="001B68B3"/>
    <w:rsid w:val="001C15C7"/>
    <w:rsid w:val="001C394C"/>
    <w:rsid w:val="001C5149"/>
    <w:rsid w:val="001C7365"/>
    <w:rsid w:val="001C74A1"/>
    <w:rsid w:val="001C77CB"/>
    <w:rsid w:val="001D58F8"/>
    <w:rsid w:val="001D7C93"/>
    <w:rsid w:val="001E04E3"/>
    <w:rsid w:val="001E5C01"/>
    <w:rsid w:val="001E74A0"/>
    <w:rsid w:val="001F439C"/>
    <w:rsid w:val="001F6110"/>
    <w:rsid w:val="00201072"/>
    <w:rsid w:val="002024B3"/>
    <w:rsid w:val="00204C62"/>
    <w:rsid w:val="00205D2C"/>
    <w:rsid w:val="00205DC9"/>
    <w:rsid w:val="00206871"/>
    <w:rsid w:val="00207323"/>
    <w:rsid w:val="0021035D"/>
    <w:rsid w:val="00211F0B"/>
    <w:rsid w:val="00212054"/>
    <w:rsid w:val="00213649"/>
    <w:rsid w:val="00213E17"/>
    <w:rsid w:val="00214BC4"/>
    <w:rsid w:val="00215677"/>
    <w:rsid w:val="00222787"/>
    <w:rsid w:val="00222795"/>
    <w:rsid w:val="00225889"/>
    <w:rsid w:val="00230A43"/>
    <w:rsid w:val="0023490C"/>
    <w:rsid w:val="00236B8B"/>
    <w:rsid w:val="00240DDD"/>
    <w:rsid w:val="00242958"/>
    <w:rsid w:val="0024481D"/>
    <w:rsid w:val="00251C3E"/>
    <w:rsid w:val="00255D8A"/>
    <w:rsid w:val="00255E2E"/>
    <w:rsid w:val="00256AF8"/>
    <w:rsid w:val="00261068"/>
    <w:rsid w:val="00263C39"/>
    <w:rsid w:val="002668A0"/>
    <w:rsid w:val="002707EA"/>
    <w:rsid w:val="002709AD"/>
    <w:rsid w:val="00273D43"/>
    <w:rsid w:val="0027576D"/>
    <w:rsid w:val="00284DD1"/>
    <w:rsid w:val="00295157"/>
    <w:rsid w:val="002959C5"/>
    <w:rsid w:val="002967CD"/>
    <w:rsid w:val="002971CF"/>
    <w:rsid w:val="002A2E6F"/>
    <w:rsid w:val="002A2ED0"/>
    <w:rsid w:val="002A6845"/>
    <w:rsid w:val="002B0511"/>
    <w:rsid w:val="002C3A13"/>
    <w:rsid w:val="002C5E84"/>
    <w:rsid w:val="002C72A0"/>
    <w:rsid w:val="002D3870"/>
    <w:rsid w:val="002D3F9C"/>
    <w:rsid w:val="002E1521"/>
    <w:rsid w:val="002E1945"/>
    <w:rsid w:val="002E356F"/>
    <w:rsid w:val="002E5A3E"/>
    <w:rsid w:val="002E606C"/>
    <w:rsid w:val="002F0D1C"/>
    <w:rsid w:val="0030055B"/>
    <w:rsid w:val="003005E2"/>
    <w:rsid w:val="00301108"/>
    <w:rsid w:val="003068F9"/>
    <w:rsid w:val="0031048D"/>
    <w:rsid w:val="003104DD"/>
    <w:rsid w:val="00311A90"/>
    <w:rsid w:val="0031308B"/>
    <w:rsid w:val="00317444"/>
    <w:rsid w:val="003207CA"/>
    <w:rsid w:val="00322CF2"/>
    <w:rsid w:val="003258F3"/>
    <w:rsid w:val="003301FB"/>
    <w:rsid w:val="00336FA7"/>
    <w:rsid w:val="00337C71"/>
    <w:rsid w:val="00341090"/>
    <w:rsid w:val="00341E05"/>
    <w:rsid w:val="00346D25"/>
    <w:rsid w:val="00360162"/>
    <w:rsid w:val="00362335"/>
    <w:rsid w:val="00362C97"/>
    <w:rsid w:val="00362E94"/>
    <w:rsid w:val="00365F2E"/>
    <w:rsid w:val="00370990"/>
    <w:rsid w:val="00370997"/>
    <w:rsid w:val="003731D6"/>
    <w:rsid w:val="003774AE"/>
    <w:rsid w:val="003828DF"/>
    <w:rsid w:val="00386684"/>
    <w:rsid w:val="00387513"/>
    <w:rsid w:val="0039074F"/>
    <w:rsid w:val="003907F1"/>
    <w:rsid w:val="00392C88"/>
    <w:rsid w:val="00393D73"/>
    <w:rsid w:val="00395763"/>
    <w:rsid w:val="00397605"/>
    <w:rsid w:val="003A14A8"/>
    <w:rsid w:val="003A1D21"/>
    <w:rsid w:val="003A6261"/>
    <w:rsid w:val="003B0C03"/>
    <w:rsid w:val="003B40D4"/>
    <w:rsid w:val="003C18BE"/>
    <w:rsid w:val="003C23FF"/>
    <w:rsid w:val="003C76A2"/>
    <w:rsid w:val="003D4D31"/>
    <w:rsid w:val="003D5FEC"/>
    <w:rsid w:val="003E2BD0"/>
    <w:rsid w:val="003E5547"/>
    <w:rsid w:val="003F1900"/>
    <w:rsid w:val="00401B72"/>
    <w:rsid w:val="00401D67"/>
    <w:rsid w:val="00402544"/>
    <w:rsid w:val="00402DF9"/>
    <w:rsid w:val="004031C8"/>
    <w:rsid w:val="004038AA"/>
    <w:rsid w:val="00404901"/>
    <w:rsid w:val="00415BA5"/>
    <w:rsid w:val="00415FD8"/>
    <w:rsid w:val="004160D8"/>
    <w:rsid w:val="00416229"/>
    <w:rsid w:val="00420037"/>
    <w:rsid w:val="00420385"/>
    <w:rsid w:val="00423D84"/>
    <w:rsid w:val="00424114"/>
    <w:rsid w:val="004261BC"/>
    <w:rsid w:val="00432221"/>
    <w:rsid w:val="00437F31"/>
    <w:rsid w:val="0044356A"/>
    <w:rsid w:val="00444174"/>
    <w:rsid w:val="00445C57"/>
    <w:rsid w:val="00446969"/>
    <w:rsid w:val="00452066"/>
    <w:rsid w:val="00452F51"/>
    <w:rsid w:val="004551FB"/>
    <w:rsid w:val="00455AB0"/>
    <w:rsid w:val="004633E7"/>
    <w:rsid w:val="00466470"/>
    <w:rsid w:val="00474079"/>
    <w:rsid w:val="00475447"/>
    <w:rsid w:val="00477FB6"/>
    <w:rsid w:val="00480944"/>
    <w:rsid w:val="00483A95"/>
    <w:rsid w:val="0048588D"/>
    <w:rsid w:val="00485FEE"/>
    <w:rsid w:val="00486729"/>
    <w:rsid w:val="00491AE9"/>
    <w:rsid w:val="00492C8F"/>
    <w:rsid w:val="00493259"/>
    <w:rsid w:val="0049683D"/>
    <w:rsid w:val="004A04FE"/>
    <w:rsid w:val="004A1090"/>
    <w:rsid w:val="004A3251"/>
    <w:rsid w:val="004A44B3"/>
    <w:rsid w:val="004A472C"/>
    <w:rsid w:val="004A4E2D"/>
    <w:rsid w:val="004A4E48"/>
    <w:rsid w:val="004B1238"/>
    <w:rsid w:val="004B7FEC"/>
    <w:rsid w:val="004C23CD"/>
    <w:rsid w:val="004C2F0B"/>
    <w:rsid w:val="004C302F"/>
    <w:rsid w:val="004C7D1B"/>
    <w:rsid w:val="004D1182"/>
    <w:rsid w:val="004D1CA9"/>
    <w:rsid w:val="004D1D54"/>
    <w:rsid w:val="004D1E91"/>
    <w:rsid w:val="004D2EE4"/>
    <w:rsid w:val="004D4FD9"/>
    <w:rsid w:val="004D6BBE"/>
    <w:rsid w:val="004E1E0F"/>
    <w:rsid w:val="004E2F2B"/>
    <w:rsid w:val="004E45EB"/>
    <w:rsid w:val="004E5B2A"/>
    <w:rsid w:val="004E75BD"/>
    <w:rsid w:val="004E78B2"/>
    <w:rsid w:val="004F1E47"/>
    <w:rsid w:val="004F4C5C"/>
    <w:rsid w:val="004F54F6"/>
    <w:rsid w:val="004F7C1B"/>
    <w:rsid w:val="005001C9"/>
    <w:rsid w:val="00502DAA"/>
    <w:rsid w:val="00510121"/>
    <w:rsid w:val="00511C20"/>
    <w:rsid w:val="005139BB"/>
    <w:rsid w:val="005159FF"/>
    <w:rsid w:val="00520500"/>
    <w:rsid w:val="005215D0"/>
    <w:rsid w:val="00522944"/>
    <w:rsid w:val="00524406"/>
    <w:rsid w:val="00524BF5"/>
    <w:rsid w:val="005301F8"/>
    <w:rsid w:val="00541BCA"/>
    <w:rsid w:val="00544B21"/>
    <w:rsid w:val="00550CE0"/>
    <w:rsid w:val="00550E1A"/>
    <w:rsid w:val="00552AF4"/>
    <w:rsid w:val="005548F6"/>
    <w:rsid w:val="0055528D"/>
    <w:rsid w:val="0055677E"/>
    <w:rsid w:val="00563DDF"/>
    <w:rsid w:val="00563E74"/>
    <w:rsid w:val="00570482"/>
    <w:rsid w:val="005741CE"/>
    <w:rsid w:val="005763F0"/>
    <w:rsid w:val="00576748"/>
    <w:rsid w:val="005778E9"/>
    <w:rsid w:val="00580DFA"/>
    <w:rsid w:val="00582822"/>
    <w:rsid w:val="005829DF"/>
    <w:rsid w:val="005849C7"/>
    <w:rsid w:val="00584EAE"/>
    <w:rsid w:val="005879EB"/>
    <w:rsid w:val="00592F6F"/>
    <w:rsid w:val="0059338F"/>
    <w:rsid w:val="005974EE"/>
    <w:rsid w:val="005A24A2"/>
    <w:rsid w:val="005A49FB"/>
    <w:rsid w:val="005A5628"/>
    <w:rsid w:val="005A635C"/>
    <w:rsid w:val="005A7311"/>
    <w:rsid w:val="005B2418"/>
    <w:rsid w:val="005B275F"/>
    <w:rsid w:val="005B2956"/>
    <w:rsid w:val="005B3062"/>
    <w:rsid w:val="005C4290"/>
    <w:rsid w:val="005C5FFB"/>
    <w:rsid w:val="005D6AB0"/>
    <w:rsid w:val="005F2A26"/>
    <w:rsid w:val="006018E2"/>
    <w:rsid w:val="006034A7"/>
    <w:rsid w:val="00606568"/>
    <w:rsid w:val="00606669"/>
    <w:rsid w:val="00606934"/>
    <w:rsid w:val="006208B1"/>
    <w:rsid w:val="0063163A"/>
    <w:rsid w:val="006316FA"/>
    <w:rsid w:val="0063494D"/>
    <w:rsid w:val="006401A3"/>
    <w:rsid w:val="00640DE4"/>
    <w:rsid w:val="00642A97"/>
    <w:rsid w:val="00642F2D"/>
    <w:rsid w:val="00644914"/>
    <w:rsid w:val="006466B3"/>
    <w:rsid w:val="006508EF"/>
    <w:rsid w:val="00654FAB"/>
    <w:rsid w:val="006554AF"/>
    <w:rsid w:val="00660309"/>
    <w:rsid w:val="006626E6"/>
    <w:rsid w:val="006631B7"/>
    <w:rsid w:val="00664FFB"/>
    <w:rsid w:val="00666AD2"/>
    <w:rsid w:val="0067105F"/>
    <w:rsid w:val="0068019B"/>
    <w:rsid w:val="00681445"/>
    <w:rsid w:val="0068533D"/>
    <w:rsid w:val="00686033"/>
    <w:rsid w:val="00686CEF"/>
    <w:rsid w:val="0069024B"/>
    <w:rsid w:val="006939BC"/>
    <w:rsid w:val="006A00D5"/>
    <w:rsid w:val="006A07BF"/>
    <w:rsid w:val="006A133B"/>
    <w:rsid w:val="006A370E"/>
    <w:rsid w:val="006B40CF"/>
    <w:rsid w:val="006B60E0"/>
    <w:rsid w:val="006B7CE5"/>
    <w:rsid w:val="006C1C3C"/>
    <w:rsid w:val="006C1F8D"/>
    <w:rsid w:val="006C5FB0"/>
    <w:rsid w:val="006C65D3"/>
    <w:rsid w:val="006C732B"/>
    <w:rsid w:val="006D1603"/>
    <w:rsid w:val="006D1A1D"/>
    <w:rsid w:val="006D1C71"/>
    <w:rsid w:val="006D22E0"/>
    <w:rsid w:val="006D51F7"/>
    <w:rsid w:val="006E133F"/>
    <w:rsid w:val="006E2DB6"/>
    <w:rsid w:val="006E48BF"/>
    <w:rsid w:val="006E7A7F"/>
    <w:rsid w:val="006E7EE0"/>
    <w:rsid w:val="006F3DE6"/>
    <w:rsid w:val="006F473C"/>
    <w:rsid w:val="006F5F83"/>
    <w:rsid w:val="006F6414"/>
    <w:rsid w:val="007078B7"/>
    <w:rsid w:val="007108A3"/>
    <w:rsid w:val="00712F03"/>
    <w:rsid w:val="00717297"/>
    <w:rsid w:val="007201A2"/>
    <w:rsid w:val="00720F40"/>
    <w:rsid w:val="0072146E"/>
    <w:rsid w:val="00730294"/>
    <w:rsid w:val="00730C02"/>
    <w:rsid w:val="00735023"/>
    <w:rsid w:val="0073780B"/>
    <w:rsid w:val="0074064C"/>
    <w:rsid w:val="00744136"/>
    <w:rsid w:val="00750FB3"/>
    <w:rsid w:val="00752F9E"/>
    <w:rsid w:val="00753396"/>
    <w:rsid w:val="00753E1E"/>
    <w:rsid w:val="00755E3C"/>
    <w:rsid w:val="007578F9"/>
    <w:rsid w:val="00757B1C"/>
    <w:rsid w:val="00761D6D"/>
    <w:rsid w:val="007746F1"/>
    <w:rsid w:val="00774911"/>
    <w:rsid w:val="00775941"/>
    <w:rsid w:val="00776610"/>
    <w:rsid w:val="00777BDC"/>
    <w:rsid w:val="00777DAA"/>
    <w:rsid w:val="00781B1D"/>
    <w:rsid w:val="007829FD"/>
    <w:rsid w:val="00785F3F"/>
    <w:rsid w:val="00786502"/>
    <w:rsid w:val="007875D8"/>
    <w:rsid w:val="00797874"/>
    <w:rsid w:val="007A1D31"/>
    <w:rsid w:val="007A296A"/>
    <w:rsid w:val="007A4898"/>
    <w:rsid w:val="007B0CE4"/>
    <w:rsid w:val="007B4492"/>
    <w:rsid w:val="007B4D13"/>
    <w:rsid w:val="007C1E45"/>
    <w:rsid w:val="007C22F7"/>
    <w:rsid w:val="007C47A6"/>
    <w:rsid w:val="007C54A4"/>
    <w:rsid w:val="007C7925"/>
    <w:rsid w:val="007D2812"/>
    <w:rsid w:val="007D3F93"/>
    <w:rsid w:val="007D61F8"/>
    <w:rsid w:val="007E1D46"/>
    <w:rsid w:val="007E43BA"/>
    <w:rsid w:val="007E446C"/>
    <w:rsid w:val="007E70E3"/>
    <w:rsid w:val="007F1F7A"/>
    <w:rsid w:val="007F73F8"/>
    <w:rsid w:val="00802FF2"/>
    <w:rsid w:val="008058B7"/>
    <w:rsid w:val="00806DC7"/>
    <w:rsid w:val="00807EE4"/>
    <w:rsid w:val="00811190"/>
    <w:rsid w:val="00817AE9"/>
    <w:rsid w:val="00824790"/>
    <w:rsid w:val="008256A4"/>
    <w:rsid w:val="00826AE0"/>
    <w:rsid w:val="00832096"/>
    <w:rsid w:val="00842231"/>
    <w:rsid w:val="00843115"/>
    <w:rsid w:val="00847FB1"/>
    <w:rsid w:val="00851CE6"/>
    <w:rsid w:val="00853E3F"/>
    <w:rsid w:val="00854646"/>
    <w:rsid w:val="00854FCA"/>
    <w:rsid w:val="00866800"/>
    <w:rsid w:val="00870599"/>
    <w:rsid w:val="00870C63"/>
    <w:rsid w:val="00873B80"/>
    <w:rsid w:val="00875B8D"/>
    <w:rsid w:val="00876DA2"/>
    <w:rsid w:val="00881BFA"/>
    <w:rsid w:val="008828CF"/>
    <w:rsid w:val="008A2EAE"/>
    <w:rsid w:val="008A4380"/>
    <w:rsid w:val="008A5B78"/>
    <w:rsid w:val="008B2854"/>
    <w:rsid w:val="008B6ED9"/>
    <w:rsid w:val="008C0AF6"/>
    <w:rsid w:val="008C1749"/>
    <w:rsid w:val="008C57BC"/>
    <w:rsid w:val="008C5A2A"/>
    <w:rsid w:val="008C6B0B"/>
    <w:rsid w:val="008D200F"/>
    <w:rsid w:val="008D46DE"/>
    <w:rsid w:val="008E3AC0"/>
    <w:rsid w:val="008E48A9"/>
    <w:rsid w:val="008F0315"/>
    <w:rsid w:val="008F26D4"/>
    <w:rsid w:val="008F4636"/>
    <w:rsid w:val="008F67EE"/>
    <w:rsid w:val="008F6D77"/>
    <w:rsid w:val="008F6EBF"/>
    <w:rsid w:val="00906A69"/>
    <w:rsid w:val="009144E0"/>
    <w:rsid w:val="009162A1"/>
    <w:rsid w:val="0091773B"/>
    <w:rsid w:val="00917BB6"/>
    <w:rsid w:val="00917FBC"/>
    <w:rsid w:val="00924B48"/>
    <w:rsid w:val="00927978"/>
    <w:rsid w:val="00927B67"/>
    <w:rsid w:val="009346FD"/>
    <w:rsid w:val="00940159"/>
    <w:rsid w:val="0094188C"/>
    <w:rsid w:val="00944A39"/>
    <w:rsid w:val="00950797"/>
    <w:rsid w:val="00964052"/>
    <w:rsid w:val="009671C3"/>
    <w:rsid w:val="00967521"/>
    <w:rsid w:val="00971033"/>
    <w:rsid w:val="0097126E"/>
    <w:rsid w:val="00973394"/>
    <w:rsid w:val="00975E65"/>
    <w:rsid w:val="00980D3B"/>
    <w:rsid w:val="00981EE8"/>
    <w:rsid w:val="00985128"/>
    <w:rsid w:val="0098654C"/>
    <w:rsid w:val="00987713"/>
    <w:rsid w:val="00992CC1"/>
    <w:rsid w:val="009937AD"/>
    <w:rsid w:val="00994A7E"/>
    <w:rsid w:val="009A0CC1"/>
    <w:rsid w:val="009A2D16"/>
    <w:rsid w:val="009B360A"/>
    <w:rsid w:val="009B3C82"/>
    <w:rsid w:val="009B595A"/>
    <w:rsid w:val="009B634E"/>
    <w:rsid w:val="009B66B5"/>
    <w:rsid w:val="009B670E"/>
    <w:rsid w:val="009B72BD"/>
    <w:rsid w:val="009B7876"/>
    <w:rsid w:val="009C48C0"/>
    <w:rsid w:val="009D323A"/>
    <w:rsid w:val="009D4FD1"/>
    <w:rsid w:val="009D50E6"/>
    <w:rsid w:val="009E3197"/>
    <w:rsid w:val="009E37E9"/>
    <w:rsid w:val="009F2670"/>
    <w:rsid w:val="009F53BB"/>
    <w:rsid w:val="009F5B3D"/>
    <w:rsid w:val="009F64AE"/>
    <w:rsid w:val="009F6F53"/>
    <w:rsid w:val="009F78D0"/>
    <w:rsid w:val="009F7A43"/>
    <w:rsid w:val="00A00F93"/>
    <w:rsid w:val="00A04FD9"/>
    <w:rsid w:val="00A06BBE"/>
    <w:rsid w:val="00A06EB1"/>
    <w:rsid w:val="00A14529"/>
    <w:rsid w:val="00A16188"/>
    <w:rsid w:val="00A219E6"/>
    <w:rsid w:val="00A21F48"/>
    <w:rsid w:val="00A23752"/>
    <w:rsid w:val="00A30521"/>
    <w:rsid w:val="00A32611"/>
    <w:rsid w:val="00A34B9B"/>
    <w:rsid w:val="00A41007"/>
    <w:rsid w:val="00A419D6"/>
    <w:rsid w:val="00A4270A"/>
    <w:rsid w:val="00A438D9"/>
    <w:rsid w:val="00A43DB1"/>
    <w:rsid w:val="00A43E4F"/>
    <w:rsid w:val="00A44153"/>
    <w:rsid w:val="00A54EF2"/>
    <w:rsid w:val="00A57741"/>
    <w:rsid w:val="00A6184D"/>
    <w:rsid w:val="00A63887"/>
    <w:rsid w:val="00A64029"/>
    <w:rsid w:val="00A641F2"/>
    <w:rsid w:val="00A65B7A"/>
    <w:rsid w:val="00A73CF3"/>
    <w:rsid w:val="00A76019"/>
    <w:rsid w:val="00A8550C"/>
    <w:rsid w:val="00A87D43"/>
    <w:rsid w:val="00A90010"/>
    <w:rsid w:val="00A9149A"/>
    <w:rsid w:val="00A916D7"/>
    <w:rsid w:val="00A93892"/>
    <w:rsid w:val="00A96B32"/>
    <w:rsid w:val="00AA005F"/>
    <w:rsid w:val="00AA45FA"/>
    <w:rsid w:val="00AA62C1"/>
    <w:rsid w:val="00AB01B9"/>
    <w:rsid w:val="00AB2178"/>
    <w:rsid w:val="00AB2B36"/>
    <w:rsid w:val="00AB5A80"/>
    <w:rsid w:val="00AC2609"/>
    <w:rsid w:val="00AC5C27"/>
    <w:rsid w:val="00AD0E68"/>
    <w:rsid w:val="00AD28CC"/>
    <w:rsid w:val="00AD36CA"/>
    <w:rsid w:val="00AD3B10"/>
    <w:rsid w:val="00AD63D0"/>
    <w:rsid w:val="00AD6C93"/>
    <w:rsid w:val="00AD71E4"/>
    <w:rsid w:val="00AD7DC0"/>
    <w:rsid w:val="00AE6E44"/>
    <w:rsid w:val="00AE73FA"/>
    <w:rsid w:val="00AF723D"/>
    <w:rsid w:val="00B10315"/>
    <w:rsid w:val="00B1039B"/>
    <w:rsid w:val="00B15E50"/>
    <w:rsid w:val="00B167EB"/>
    <w:rsid w:val="00B17ADF"/>
    <w:rsid w:val="00B222E0"/>
    <w:rsid w:val="00B257FA"/>
    <w:rsid w:val="00B26B8C"/>
    <w:rsid w:val="00B330E5"/>
    <w:rsid w:val="00B3383F"/>
    <w:rsid w:val="00B3485D"/>
    <w:rsid w:val="00B360C9"/>
    <w:rsid w:val="00B41718"/>
    <w:rsid w:val="00B4254C"/>
    <w:rsid w:val="00B43279"/>
    <w:rsid w:val="00B50DCD"/>
    <w:rsid w:val="00B50E69"/>
    <w:rsid w:val="00B521AF"/>
    <w:rsid w:val="00B53212"/>
    <w:rsid w:val="00B54E79"/>
    <w:rsid w:val="00B567A5"/>
    <w:rsid w:val="00B62178"/>
    <w:rsid w:val="00B62E35"/>
    <w:rsid w:val="00B723DD"/>
    <w:rsid w:val="00B7310C"/>
    <w:rsid w:val="00B769E8"/>
    <w:rsid w:val="00B83535"/>
    <w:rsid w:val="00B85B1A"/>
    <w:rsid w:val="00B862D7"/>
    <w:rsid w:val="00B87D88"/>
    <w:rsid w:val="00B93018"/>
    <w:rsid w:val="00BA10CD"/>
    <w:rsid w:val="00BA7FDD"/>
    <w:rsid w:val="00BB07C6"/>
    <w:rsid w:val="00BB1EC3"/>
    <w:rsid w:val="00BB494B"/>
    <w:rsid w:val="00BB63E9"/>
    <w:rsid w:val="00BB6A17"/>
    <w:rsid w:val="00BC0C61"/>
    <w:rsid w:val="00BC1BA0"/>
    <w:rsid w:val="00BC2ED0"/>
    <w:rsid w:val="00BD41B3"/>
    <w:rsid w:val="00BD5EE5"/>
    <w:rsid w:val="00BD7A1C"/>
    <w:rsid w:val="00BE006D"/>
    <w:rsid w:val="00BE0F2F"/>
    <w:rsid w:val="00BE2738"/>
    <w:rsid w:val="00BE34E0"/>
    <w:rsid w:val="00BE5EF0"/>
    <w:rsid w:val="00BF01C3"/>
    <w:rsid w:val="00BF1750"/>
    <w:rsid w:val="00BF2210"/>
    <w:rsid w:val="00BF2774"/>
    <w:rsid w:val="00BF35C3"/>
    <w:rsid w:val="00C004F0"/>
    <w:rsid w:val="00C0199F"/>
    <w:rsid w:val="00C06F70"/>
    <w:rsid w:val="00C07BA0"/>
    <w:rsid w:val="00C117CC"/>
    <w:rsid w:val="00C11889"/>
    <w:rsid w:val="00C1191F"/>
    <w:rsid w:val="00C11AFC"/>
    <w:rsid w:val="00C1342E"/>
    <w:rsid w:val="00C13A13"/>
    <w:rsid w:val="00C173B2"/>
    <w:rsid w:val="00C1751F"/>
    <w:rsid w:val="00C17BF3"/>
    <w:rsid w:val="00C21060"/>
    <w:rsid w:val="00C35A64"/>
    <w:rsid w:val="00C369A1"/>
    <w:rsid w:val="00C37214"/>
    <w:rsid w:val="00C443F2"/>
    <w:rsid w:val="00C50C09"/>
    <w:rsid w:val="00C523F2"/>
    <w:rsid w:val="00C53335"/>
    <w:rsid w:val="00C543FA"/>
    <w:rsid w:val="00C56D5A"/>
    <w:rsid w:val="00C56F46"/>
    <w:rsid w:val="00C66B2F"/>
    <w:rsid w:val="00C66E0D"/>
    <w:rsid w:val="00C67289"/>
    <w:rsid w:val="00C72E29"/>
    <w:rsid w:val="00C75097"/>
    <w:rsid w:val="00C84E30"/>
    <w:rsid w:val="00C8566F"/>
    <w:rsid w:val="00C8577C"/>
    <w:rsid w:val="00C85871"/>
    <w:rsid w:val="00C92C3F"/>
    <w:rsid w:val="00C94FD6"/>
    <w:rsid w:val="00C956D5"/>
    <w:rsid w:val="00CA0669"/>
    <w:rsid w:val="00CA3074"/>
    <w:rsid w:val="00CA58B3"/>
    <w:rsid w:val="00CA7789"/>
    <w:rsid w:val="00CB0EB8"/>
    <w:rsid w:val="00CC0779"/>
    <w:rsid w:val="00CC1F64"/>
    <w:rsid w:val="00CC22FE"/>
    <w:rsid w:val="00CC4BD0"/>
    <w:rsid w:val="00CC5211"/>
    <w:rsid w:val="00CC5D89"/>
    <w:rsid w:val="00CD1B75"/>
    <w:rsid w:val="00CD31F1"/>
    <w:rsid w:val="00CD43DD"/>
    <w:rsid w:val="00CD59F5"/>
    <w:rsid w:val="00CD5B69"/>
    <w:rsid w:val="00CE4377"/>
    <w:rsid w:val="00CE43D0"/>
    <w:rsid w:val="00CE7B39"/>
    <w:rsid w:val="00CF0219"/>
    <w:rsid w:val="00CF765C"/>
    <w:rsid w:val="00D00744"/>
    <w:rsid w:val="00D02962"/>
    <w:rsid w:val="00D05227"/>
    <w:rsid w:val="00D1355E"/>
    <w:rsid w:val="00D13739"/>
    <w:rsid w:val="00D13E95"/>
    <w:rsid w:val="00D145B8"/>
    <w:rsid w:val="00D151CF"/>
    <w:rsid w:val="00D2274B"/>
    <w:rsid w:val="00D2403B"/>
    <w:rsid w:val="00D25AA5"/>
    <w:rsid w:val="00D260C2"/>
    <w:rsid w:val="00D265AF"/>
    <w:rsid w:val="00D30D6A"/>
    <w:rsid w:val="00D31384"/>
    <w:rsid w:val="00D31F1A"/>
    <w:rsid w:val="00D32C0D"/>
    <w:rsid w:val="00D40E81"/>
    <w:rsid w:val="00D42CD7"/>
    <w:rsid w:val="00D44437"/>
    <w:rsid w:val="00D47AAE"/>
    <w:rsid w:val="00D5120C"/>
    <w:rsid w:val="00D527F5"/>
    <w:rsid w:val="00D53A57"/>
    <w:rsid w:val="00D53F4A"/>
    <w:rsid w:val="00D5659C"/>
    <w:rsid w:val="00D57BF1"/>
    <w:rsid w:val="00D57C62"/>
    <w:rsid w:val="00D60F60"/>
    <w:rsid w:val="00D612C0"/>
    <w:rsid w:val="00D61305"/>
    <w:rsid w:val="00D63A88"/>
    <w:rsid w:val="00D6407B"/>
    <w:rsid w:val="00D654F0"/>
    <w:rsid w:val="00D66ADF"/>
    <w:rsid w:val="00D741B5"/>
    <w:rsid w:val="00D75F40"/>
    <w:rsid w:val="00D765E9"/>
    <w:rsid w:val="00D77345"/>
    <w:rsid w:val="00D778EE"/>
    <w:rsid w:val="00D803C3"/>
    <w:rsid w:val="00D831E0"/>
    <w:rsid w:val="00D836B5"/>
    <w:rsid w:val="00D847C4"/>
    <w:rsid w:val="00D849B7"/>
    <w:rsid w:val="00D87932"/>
    <w:rsid w:val="00D922DE"/>
    <w:rsid w:val="00D9290D"/>
    <w:rsid w:val="00D95EB1"/>
    <w:rsid w:val="00DA0462"/>
    <w:rsid w:val="00DA4EE7"/>
    <w:rsid w:val="00DA539D"/>
    <w:rsid w:val="00DA53AA"/>
    <w:rsid w:val="00DB315C"/>
    <w:rsid w:val="00DB63CA"/>
    <w:rsid w:val="00DC3C63"/>
    <w:rsid w:val="00DC4B8A"/>
    <w:rsid w:val="00DC5B48"/>
    <w:rsid w:val="00DC6B4D"/>
    <w:rsid w:val="00DC7641"/>
    <w:rsid w:val="00DC7726"/>
    <w:rsid w:val="00DD197B"/>
    <w:rsid w:val="00DD5A4D"/>
    <w:rsid w:val="00DE01C5"/>
    <w:rsid w:val="00DE21EE"/>
    <w:rsid w:val="00DE2D85"/>
    <w:rsid w:val="00DE4F45"/>
    <w:rsid w:val="00DE7098"/>
    <w:rsid w:val="00DF170F"/>
    <w:rsid w:val="00DF67C0"/>
    <w:rsid w:val="00DF757A"/>
    <w:rsid w:val="00DF7E95"/>
    <w:rsid w:val="00E00627"/>
    <w:rsid w:val="00E00FB1"/>
    <w:rsid w:val="00E024B1"/>
    <w:rsid w:val="00E024DC"/>
    <w:rsid w:val="00E12C60"/>
    <w:rsid w:val="00E15FAC"/>
    <w:rsid w:val="00E2101B"/>
    <w:rsid w:val="00E244E4"/>
    <w:rsid w:val="00E36137"/>
    <w:rsid w:val="00E36774"/>
    <w:rsid w:val="00E36976"/>
    <w:rsid w:val="00E36BB5"/>
    <w:rsid w:val="00E37149"/>
    <w:rsid w:val="00E40A87"/>
    <w:rsid w:val="00E44073"/>
    <w:rsid w:val="00E4563A"/>
    <w:rsid w:val="00E4638E"/>
    <w:rsid w:val="00E46F2A"/>
    <w:rsid w:val="00E474EE"/>
    <w:rsid w:val="00E51282"/>
    <w:rsid w:val="00E533DE"/>
    <w:rsid w:val="00E53B26"/>
    <w:rsid w:val="00E53BC5"/>
    <w:rsid w:val="00E5440E"/>
    <w:rsid w:val="00E5567F"/>
    <w:rsid w:val="00E5663E"/>
    <w:rsid w:val="00E57B33"/>
    <w:rsid w:val="00E6093B"/>
    <w:rsid w:val="00E60BA9"/>
    <w:rsid w:val="00E62837"/>
    <w:rsid w:val="00E71928"/>
    <w:rsid w:val="00E8047E"/>
    <w:rsid w:val="00E81BE1"/>
    <w:rsid w:val="00E8709B"/>
    <w:rsid w:val="00E873D2"/>
    <w:rsid w:val="00E921CA"/>
    <w:rsid w:val="00E93A66"/>
    <w:rsid w:val="00E977D3"/>
    <w:rsid w:val="00E97E57"/>
    <w:rsid w:val="00EA058E"/>
    <w:rsid w:val="00EA1425"/>
    <w:rsid w:val="00EB37D1"/>
    <w:rsid w:val="00EB4905"/>
    <w:rsid w:val="00EB75D6"/>
    <w:rsid w:val="00EC2E4F"/>
    <w:rsid w:val="00EC53BD"/>
    <w:rsid w:val="00EC7DDC"/>
    <w:rsid w:val="00ED150E"/>
    <w:rsid w:val="00ED79D4"/>
    <w:rsid w:val="00ED7C7B"/>
    <w:rsid w:val="00EE736D"/>
    <w:rsid w:val="00EF0E91"/>
    <w:rsid w:val="00EF3050"/>
    <w:rsid w:val="00EF4654"/>
    <w:rsid w:val="00F00108"/>
    <w:rsid w:val="00F00306"/>
    <w:rsid w:val="00F0254E"/>
    <w:rsid w:val="00F05640"/>
    <w:rsid w:val="00F073AD"/>
    <w:rsid w:val="00F07AA6"/>
    <w:rsid w:val="00F1249C"/>
    <w:rsid w:val="00F21C93"/>
    <w:rsid w:val="00F21F11"/>
    <w:rsid w:val="00F24CF1"/>
    <w:rsid w:val="00F25EBE"/>
    <w:rsid w:val="00F41996"/>
    <w:rsid w:val="00F42BF3"/>
    <w:rsid w:val="00F46769"/>
    <w:rsid w:val="00F5312E"/>
    <w:rsid w:val="00F539FD"/>
    <w:rsid w:val="00F53BFD"/>
    <w:rsid w:val="00F548F3"/>
    <w:rsid w:val="00F55796"/>
    <w:rsid w:val="00F577B9"/>
    <w:rsid w:val="00F57A52"/>
    <w:rsid w:val="00F608BF"/>
    <w:rsid w:val="00F60CC2"/>
    <w:rsid w:val="00F615DD"/>
    <w:rsid w:val="00F627FF"/>
    <w:rsid w:val="00F67437"/>
    <w:rsid w:val="00F6782C"/>
    <w:rsid w:val="00F7491F"/>
    <w:rsid w:val="00F769A0"/>
    <w:rsid w:val="00F7717D"/>
    <w:rsid w:val="00F7759C"/>
    <w:rsid w:val="00F81392"/>
    <w:rsid w:val="00F8494D"/>
    <w:rsid w:val="00F84DB2"/>
    <w:rsid w:val="00F8605D"/>
    <w:rsid w:val="00F90D5F"/>
    <w:rsid w:val="00F9200C"/>
    <w:rsid w:val="00F92735"/>
    <w:rsid w:val="00F93E81"/>
    <w:rsid w:val="00F95267"/>
    <w:rsid w:val="00F95F1F"/>
    <w:rsid w:val="00F96781"/>
    <w:rsid w:val="00F975D9"/>
    <w:rsid w:val="00F97EAC"/>
    <w:rsid w:val="00FA394C"/>
    <w:rsid w:val="00FB00CA"/>
    <w:rsid w:val="00FB1689"/>
    <w:rsid w:val="00FB1D05"/>
    <w:rsid w:val="00FB3424"/>
    <w:rsid w:val="00FB3BFD"/>
    <w:rsid w:val="00FB5D3D"/>
    <w:rsid w:val="00FC5A9D"/>
    <w:rsid w:val="00FD31F4"/>
    <w:rsid w:val="00FD3788"/>
    <w:rsid w:val="00FE3555"/>
    <w:rsid w:val="00FF0D62"/>
    <w:rsid w:val="00FF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85ABF8"/>
  <w15:chartTrackingRefBased/>
  <w15:docId w15:val="{8F380262-7C34-4D23-A6FE-7D330EAF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8"/>
    <w:semiHidden/>
    <w:qFormat/>
    <w:rsid w:val="00510121"/>
    <w:rPr>
      <w:rFonts w:ascii="Courier New" w:eastAsia="Yu Mincho" w:hAnsi="Courier New" w:cs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8577C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9"/>
    <w:qFormat/>
    <w:rsid w:val="00C8577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iPriority w:val="9"/>
    <w:qFormat/>
    <w:rsid w:val="00C8577C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qFormat/>
    <w:rsid w:val="00C8577C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qFormat/>
    <w:rsid w:val="00C8577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цена"/>
    <w:next w:val="a4"/>
    <w:qFormat/>
    <w:rsid w:val="00927B67"/>
    <w:pPr>
      <w:keepNext/>
      <w:keepLines/>
      <w:tabs>
        <w:tab w:val="left" w:pos="992"/>
      </w:tabs>
      <w:suppressAutoHyphens/>
      <w:spacing w:before="360"/>
      <w:outlineLvl w:val="0"/>
    </w:pPr>
    <w:rPr>
      <w:rFonts w:ascii="Courier New" w:eastAsia="Times New Roman" w:hAnsi="Courier New" w:cs="Times New Roman"/>
      <w:b/>
      <w:bCs/>
      <w:lang w:eastAsia="ja-JP"/>
    </w:rPr>
  </w:style>
  <w:style w:type="paragraph" w:customStyle="1" w:styleId="a5">
    <w:name w:val="Имя персонажа"/>
    <w:next w:val="a6"/>
    <w:uiPriority w:val="3"/>
    <w:qFormat/>
    <w:rsid w:val="00F60CC2"/>
    <w:pPr>
      <w:keepNext/>
      <w:widowControl w:val="0"/>
      <w:suppressAutoHyphens/>
      <w:spacing w:before="240"/>
      <w:ind w:left="2126" w:right="2126"/>
      <w:jc w:val="center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4">
    <w:name w:val="Описание действия"/>
    <w:next w:val="a5"/>
    <w:uiPriority w:val="2"/>
    <w:qFormat/>
    <w:rsid w:val="00824790"/>
    <w:pPr>
      <w:keepLines/>
      <w:suppressAutoHyphens/>
      <w:spacing w:before="240"/>
      <w:contextualSpacing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7">
    <w:name w:val="Ремарка"/>
    <w:next w:val="a6"/>
    <w:uiPriority w:val="5"/>
    <w:qFormat/>
    <w:rsid w:val="00F60CC2"/>
    <w:pPr>
      <w:keepNext/>
      <w:suppressAutoHyphens/>
      <w:ind w:left="2126" w:right="2126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0E3B94"/>
    <w:pPr>
      <w:keepLines/>
      <w:suppressAutoHyphens/>
      <w:ind w:left="2126" w:right="2126"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styleId="a8">
    <w:name w:val="Balloon Text"/>
    <w:basedOn w:val="a"/>
    <w:link w:val="a9"/>
    <w:uiPriority w:val="99"/>
    <w:semiHidden/>
    <w:unhideWhenUsed/>
    <w:rsid w:val="00466470"/>
    <w:rPr>
      <w:rFonts w:ascii="Times New Roman" w:hAnsi="Times New Roman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a">
    <w:name w:val="page number"/>
    <w:basedOn w:val="a0"/>
    <w:uiPriority w:val="99"/>
    <w:semiHidden/>
    <w:unhideWhenUsed/>
    <w:rsid w:val="00432221"/>
  </w:style>
  <w:style w:type="paragraph" w:customStyle="1" w:styleId="ab">
    <w:name w:val="НАЗВАНИЕ СЕРИАЛА"/>
    <w:basedOn w:val="a"/>
    <w:uiPriority w:val="6"/>
    <w:semiHidden/>
    <w:qFormat/>
    <w:rsid w:val="00261068"/>
    <w:pPr>
      <w:spacing w:after="360"/>
      <w:jc w:val="center"/>
      <w:outlineLvl w:val="0"/>
    </w:pPr>
    <w:rPr>
      <w:rFonts w:ascii="Sylfaen" w:hAnsi="Sylfaen" w:cs="Courier New"/>
      <w:sz w:val="28"/>
      <w:szCs w:val="28"/>
      <w:lang w:val="ru-RU"/>
    </w:rPr>
  </w:style>
  <w:style w:type="paragraph" w:customStyle="1" w:styleId="ac">
    <w:name w:val="ЭПИЗОД"/>
    <w:basedOn w:val="a"/>
    <w:uiPriority w:val="6"/>
    <w:semiHidden/>
    <w:qFormat/>
    <w:rsid w:val="00261068"/>
    <w:pPr>
      <w:contextualSpacing/>
      <w:jc w:val="center"/>
    </w:pPr>
    <w:rPr>
      <w:rFonts w:ascii="Sylfaen" w:hAnsi="Sylfaen" w:cs="Courier New"/>
      <w:smallCaps/>
      <w:sz w:val="28"/>
      <w:szCs w:val="28"/>
      <w:lang w:val="ru-RU"/>
    </w:rPr>
  </w:style>
  <w:style w:type="paragraph" w:customStyle="1" w:styleId="ad">
    <w:name w:val="НАЗВАНИЕ СЕРИИ"/>
    <w:basedOn w:val="a"/>
    <w:uiPriority w:val="7"/>
    <w:semiHidden/>
    <w:qFormat/>
    <w:rsid w:val="00261068"/>
    <w:pPr>
      <w:spacing w:before="240" w:after="360"/>
      <w:jc w:val="center"/>
      <w:outlineLvl w:val="0"/>
    </w:pPr>
    <w:rPr>
      <w:rFonts w:ascii="Sylfaen" w:hAnsi="Sylfaen" w:cs="Courier New"/>
      <w:sz w:val="28"/>
      <w:szCs w:val="28"/>
      <w:u w:val="single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8577C"/>
  </w:style>
  <w:style w:type="paragraph" w:customStyle="1" w:styleId="ae">
    <w:name w:val="ко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0">
    <w:name w:val="Реплика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21">
    <w:name w:val="Стиль2"/>
    <w:basedOn w:val="a"/>
    <w:uiPriority w:val="8"/>
    <w:semiHidden/>
    <w:rsid w:val="00040EDE"/>
    <w:pPr>
      <w:ind w:right="-510"/>
    </w:pPr>
    <w:rPr>
      <w:rFonts w:ascii="Arial" w:hAnsi="Arial" w:cs="Arial"/>
      <w:bCs/>
      <w:sz w:val="28"/>
      <w:szCs w:val="28"/>
      <w:lang w:eastAsia="ru-RU"/>
    </w:rPr>
  </w:style>
  <w:style w:type="paragraph" w:customStyle="1" w:styleId="31">
    <w:name w:val="Стиль3"/>
    <w:basedOn w:val="a"/>
    <w:uiPriority w:val="8"/>
    <w:semiHidden/>
    <w:rsid w:val="00040EDE"/>
    <w:pPr>
      <w:ind w:right="-510"/>
    </w:pPr>
    <w:rPr>
      <w:rFonts w:cs="Arial"/>
    </w:rPr>
  </w:style>
  <w:style w:type="paragraph" w:customStyle="1" w:styleId="41">
    <w:name w:val="Стиль4"/>
    <w:basedOn w:val="a"/>
    <w:uiPriority w:val="8"/>
    <w:semiHidden/>
    <w:rsid w:val="00040EDE"/>
    <w:pPr>
      <w:ind w:right="2325"/>
    </w:pPr>
  </w:style>
  <w:style w:type="paragraph" w:customStyle="1" w:styleId="51">
    <w:name w:val="Стиль5"/>
    <w:basedOn w:val="a"/>
    <w:uiPriority w:val="8"/>
    <w:semiHidden/>
    <w:rsid w:val="00040EDE"/>
    <w:rPr>
      <w:b/>
    </w:rPr>
  </w:style>
  <w:style w:type="paragraph" w:customStyle="1" w:styleId="---">
    <w:name w:val="Д---КИНО"/>
    <w:basedOn w:val="af1"/>
    <w:uiPriority w:val="8"/>
    <w:semiHidden/>
    <w:rsid w:val="00C8577C"/>
    <w:pPr>
      <w:jc w:val="both"/>
    </w:pPr>
  </w:style>
  <w:style w:type="paragraph" w:customStyle="1" w:styleId="---0">
    <w:name w:val="Реп---КИНО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af1">
    <w:name w:val="действие"/>
    <w:basedOn w:val="a"/>
    <w:uiPriority w:val="8"/>
    <w:semiHidden/>
    <w:rsid w:val="00C8577C"/>
    <w:rPr>
      <w:rFonts w:eastAsia="Times New Roman" w:cs="Courier New"/>
      <w:lang w:val="ru-RU" w:eastAsia="ru-RU"/>
    </w:rPr>
  </w:style>
  <w:style w:type="paragraph" w:customStyle="1" w:styleId="af2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3">
    <w:name w:val="Имя геро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---1">
    <w:name w:val="ИМЯ---КИНО"/>
    <w:basedOn w:val="af2"/>
    <w:uiPriority w:val="8"/>
    <w:semiHidden/>
    <w:rsid w:val="00C8577C"/>
  </w:style>
  <w:style w:type="paragraph" w:customStyle="1" w:styleId="---2">
    <w:name w:val="КОМ---КИНО"/>
    <w:basedOn w:val="ae"/>
    <w:uiPriority w:val="8"/>
    <w:semiHidden/>
    <w:rsid w:val="00C8577C"/>
  </w:style>
  <w:style w:type="paragraph" w:customStyle="1" w:styleId="af4">
    <w:name w:val="ком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5">
    <w:name w:val="прямая речь"/>
    <w:basedOn w:val="a"/>
    <w:uiPriority w:val="8"/>
    <w:semiHidden/>
    <w:rsid w:val="00C8577C"/>
    <w:pPr>
      <w:ind w:left="2126" w:right="2126"/>
      <w:jc w:val="both"/>
    </w:pPr>
    <w:rPr>
      <w:rFonts w:eastAsia="Times New Roman" w:cs="Courier New"/>
      <w:lang w:val="ru-RU" w:eastAsia="ru-RU"/>
    </w:rPr>
  </w:style>
  <w:style w:type="paragraph" w:customStyle="1" w:styleId="---3">
    <w:name w:val="РЕП---КИНО"/>
    <w:basedOn w:val="af5"/>
    <w:uiPriority w:val="8"/>
    <w:semiHidden/>
    <w:rsid w:val="00C8577C"/>
    <w:pPr>
      <w:jc w:val="left"/>
    </w:pPr>
  </w:style>
  <w:style w:type="paragraph" w:styleId="af6">
    <w:name w:val="footnote text"/>
    <w:basedOn w:val="a"/>
    <w:link w:val="af7"/>
    <w:uiPriority w:val="99"/>
    <w:semiHidden/>
    <w:unhideWhenUsed/>
    <w:rsid w:val="00C8577C"/>
    <w:rPr>
      <w:rFonts w:ascii="Times New Roman" w:eastAsia="Times New Roman" w:hAnsi="Times New Roman"/>
      <w:sz w:val="20"/>
      <w:szCs w:val="20"/>
      <w:lang w:val="ru-RU" w:eastAsia="ru-RU"/>
    </w:rPr>
  </w:style>
  <w:style w:type="character" w:customStyle="1" w:styleId="af7">
    <w:name w:val="Текст сноски Знак"/>
    <w:basedOn w:val="a0"/>
    <w:link w:val="af6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9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fa">
    <w:name w:val="Персонажи"/>
    <w:basedOn w:val="a"/>
    <w:next w:val="a4"/>
    <w:uiPriority w:val="1"/>
    <w:semiHidden/>
    <w:qFormat/>
    <w:rsid w:val="00DD197B"/>
    <w:pPr>
      <w:keepNext/>
      <w:suppressAutoHyphens/>
      <w:outlineLvl w:val="1"/>
    </w:pPr>
    <w:rPr>
      <w:caps/>
      <w:u w:val="single"/>
      <w:lang w:val="ru-RU"/>
    </w:rPr>
  </w:style>
  <w:style w:type="paragraph" w:customStyle="1" w:styleId="afb">
    <w:name w:val="Автор"/>
    <w:basedOn w:val="a"/>
    <w:uiPriority w:val="8"/>
    <w:semiHidden/>
    <w:qFormat/>
    <w:rsid w:val="001D7C93"/>
    <w:pPr>
      <w:spacing w:after="240" w:line="480" w:lineRule="auto"/>
      <w:jc w:val="right"/>
    </w:pPr>
    <w:rPr>
      <w:rFonts w:ascii="Sylfaen" w:hAnsi="Sylfaen"/>
      <w:lang w:val="ru-RU"/>
    </w:rPr>
  </w:style>
  <w:style w:type="paragraph" w:styleId="afc">
    <w:name w:val="header"/>
    <w:basedOn w:val="a"/>
    <w:link w:val="afd"/>
    <w:uiPriority w:val="99"/>
    <w:rsid w:val="000E3B94"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0"/>
    <w:link w:val="afc"/>
    <w:uiPriority w:val="99"/>
    <w:rsid w:val="004C2F0B"/>
    <w:rPr>
      <w:rFonts w:ascii="Courier New" w:eastAsia="Yu Mincho" w:hAnsi="Courier New" w:cs="Times New Roman"/>
      <w:lang w:val="en-US"/>
    </w:rPr>
  </w:style>
  <w:style w:type="paragraph" w:styleId="afe">
    <w:name w:val="footer"/>
    <w:basedOn w:val="a"/>
    <w:link w:val="aff"/>
    <w:uiPriority w:val="99"/>
    <w:semiHidden/>
    <w:rsid w:val="000E3B94"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0"/>
    <w:link w:val="afe"/>
    <w:uiPriority w:val="99"/>
    <w:semiHidden/>
    <w:rsid w:val="004C2F0B"/>
    <w:rPr>
      <w:rFonts w:ascii="Courier New" w:eastAsia="Yu Mincho" w:hAnsi="Courier New" w:cs="Times New Roman"/>
      <w:lang w:val="en-US"/>
    </w:rPr>
  </w:style>
  <w:style w:type="table" w:styleId="aff0">
    <w:name w:val="Table Grid"/>
    <w:basedOn w:val="a1"/>
    <w:uiPriority w:val="59"/>
    <w:rsid w:val="007B4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ДИАЛОГИ"/>
    <w:basedOn w:val="a"/>
    <w:next w:val="af3"/>
    <w:link w:val="aff2"/>
    <w:uiPriority w:val="7"/>
    <w:semiHidden/>
    <w:qFormat/>
    <w:rsid w:val="007B4492"/>
    <w:pPr>
      <w:keepLines/>
      <w:ind w:left="1701" w:right="2268"/>
      <w:jc w:val="both"/>
    </w:pPr>
    <w:rPr>
      <w:rFonts w:ascii="Arial" w:eastAsia="Times New Roman" w:hAnsi="Arial"/>
      <w:b/>
      <w:sz w:val="28"/>
      <w:szCs w:val="28"/>
      <w:lang w:val="x-none" w:eastAsia="x-none"/>
    </w:rPr>
  </w:style>
  <w:style w:type="character" w:customStyle="1" w:styleId="aff2">
    <w:name w:val="ДИАЛОГИ Знак"/>
    <w:link w:val="aff1"/>
    <w:uiPriority w:val="7"/>
    <w:semiHidden/>
    <w:rsid w:val="004C2F0B"/>
    <w:rPr>
      <w:rFonts w:ascii="Arial" w:eastAsia="Times New Roman" w:hAnsi="Arial" w:cs="Times New Roman"/>
      <w:b/>
      <w:sz w:val="28"/>
      <w:szCs w:val="28"/>
      <w:lang w:val="x-none" w:eastAsia="x-none"/>
    </w:rPr>
  </w:style>
  <w:style w:type="paragraph" w:styleId="22">
    <w:name w:val="toc 2"/>
    <w:basedOn w:val="a"/>
    <w:next w:val="a"/>
    <w:autoRedefine/>
    <w:uiPriority w:val="39"/>
    <w:semiHidden/>
    <w:rsid w:val="00C956D5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12">
    <w:name w:val="toc 1"/>
    <w:next w:val="a4"/>
    <w:uiPriority w:val="39"/>
    <w:semiHidden/>
    <w:rsid w:val="00870C63"/>
    <w:pPr>
      <w:spacing w:before="360"/>
      <w:ind w:left="992" w:hanging="992"/>
    </w:pPr>
    <w:rPr>
      <w:rFonts w:ascii="Courier New" w:eastAsia="Yu Mincho" w:hAnsi="Courier New" w:cstheme="majorHAnsi"/>
      <w:bCs/>
      <w:lang w:val="en-US"/>
    </w:rPr>
  </w:style>
  <w:style w:type="paragraph" w:customStyle="1" w:styleId="aff3">
    <w:name w:val="технический"/>
    <w:basedOn w:val="a4"/>
    <w:uiPriority w:val="6"/>
    <w:qFormat/>
    <w:rsid w:val="00F53BFD"/>
    <w:rPr>
      <w:caps/>
    </w:rPr>
  </w:style>
  <w:style w:type="character" w:styleId="aff4">
    <w:name w:val="annotation reference"/>
    <w:basedOn w:val="a0"/>
    <w:uiPriority w:val="99"/>
    <w:semiHidden/>
    <w:unhideWhenUsed/>
    <w:rsid w:val="0082479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82479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824790"/>
    <w:rPr>
      <w:rFonts w:ascii="Courier New" w:eastAsia="Yu Mincho" w:hAnsi="Courier New" w:cs="Times New Roman"/>
      <w:sz w:val="20"/>
      <w:szCs w:val="20"/>
      <w:lang w:val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82479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824790"/>
    <w:rPr>
      <w:rFonts w:ascii="Courier New" w:eastAsia="Yu Mincho" w:hAnsi="Courier New" w:cs="Times New Roman"/>
      <w:b/>
      <w:bCs/>
      <w:sz w:val="20"/>
      <w:szCs w:val="20"/>
      <w:lang w:val="en-US"/>
    </w:rPr>
  </w:style>
  <w:style w:type="character" w:styleId="aff9">
    <w:name w:val="Hyperlink"/>
    <w:basedOn w:val="a0"/>
    <w:uiPriority w:val="99"/>
    <w:rsid w:val="003E2BD0"/>
    <w:rPr>
      <w:color w:val="0563C1" w:themeColor="hyperlink"/>
      <w:u w:val="single"/>
    </w:rPr>
  </w:style>
  <w:style w:type="character" w:customStyle="1" w:styleId="affa">
    <w:name w:val="мат"/>
    <w:uiPriority w:val="7"/>
    <w:qFormat/>
    <w:rsid w:val="00111990"/>
  </w:style>
  <w:style w:type="paragraph" w:styleId="32">
    <w:name w:val="toc 3"/>
    <w:basedOn w:val="a"/>
    <w:next w:val="a"/>
    <w:autoRedefine/>
    <w:uiPriority w:val="39"/>
    <w:semiHidden/>
    <w:rsid w:val="00870C6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rsid w:val="00870C6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autoRedefine/>
    <w:uiPriority w:val="39"/>
    <w:semiHidden/>
    <w:rsid w:val="00870C6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rsid w:val="00870C6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rsid w:val="00870C6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rsid w:val="00870C6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rsid w:val="00870C6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affb">
    <w:name w:val="Normal Indent"/>
    <w:basedOn w:val="a"/>
    <w:uiPriority w:val="99"/>
    <w:unhideWhenUsed/>
    <w:rsid w:val="00CD5B69"/>
    <w:pPr>
      <w:spacing w:after="200" w:line="276" w:lineRule="auto"/>
      <w:ind w:left="720"/>
    </w:pPr>
    <w:rPr>
      <w:rFonts w:eastAsiaTheme="minorHAnsi" w:cstheme="minorBidi"/>
      <w:sz w:val="22"/>
      <w:szCs w:val="22"/>
      <w:lang w:val="ru-RU"/>
    </w:rPr>
  </w:style>
  <w:style w:type="paragraph" w:styleId="affc">
    <w:name w:val="Subtitle"/>
    <w:basedOn w:val="a"/>
    <w:next w:val="a"/>
    <w:link w:val="affd"/>
    <w:uiPriority w:val="11"/>
    <w:qFormat/>
    <w:rsid w:val="00CD5B69"/>
    <w:pPr>
      <w:numPr>
        <w:ilvl w:val="1"/>
      </w:numPr>
      <w:spacing w:after="200" w:line="276" w:lineRule="auto"/>
      <w:ind w:left="86"/>
    </w:pPr>
    <w:rPr>
      <w:rFonts w:eastAsiaTheme="minorHAnsi" w:cstheme="minorBidi"/>
      <w:sz w:val="22"/>
      <w:szCs w:val="22"/>
      <w:lang w:val="ru-RU"/>
    </w:rPr>
  </w:style>
  <w:style w:type="character" w:customStyle="1" w:styleId="affd">
    <w:name w:val="Подзаголовок Знак"/>
    <w:basedOn w:val="a0"/>
    <w:link w:val="affc"/>
    <w:uiPriority w:val="11"/>
    <w:rsid w:val="00CD5B69"/>
    <w:rPr>
      <w:rFonts w:ascii="Courier New" w:hAnsi="Courier New"/>
      <w:sz w:val="22"/>
      <w:szCs w:val="22"/>
    </w:rPr>
  </w:style>
  <w:style w:type="paragraph" w:styleId="affe">
    <w:name w:val="Title"/>
    <w:basedOn w:val="a"/>
    <w:next w:val="a"/>
    <w:link w:val="afff"/>
    <w:uiPriority w:val="10"/>
    <w:qFormat/>
    <w:rsid w:val="00CD5B69"/>
    <w:pPr>
      <w:pBdr>
        <w:bottom w:val="single" w:sz="8" w:space="4" w:color="4472C4" w:themeColor="accent1"/>
      </w:pBdr>
      <w:spacing w:after="300" w:line="276" w:lineRule="auto"/>
      <w:contextualSpacing/>
    </w:pPr>
    <w:rPr>
      <w:rFonts w:eastAsiaTheme="minorHAnsi" w:cstheme="minorBidi"/>
      <w:sz w:val="22"/>
      <w:szCs w:val="22"/>
      <w:lang w:val="ru-RU"/>
    </w:rPr>
  </w:style>
  <w:style w:type="character" w:customStyle="1" w:styleId="afff">
    <w:name w:val="Заголовок Знак"/>
    <w:basedOn w:val="a0"/>
    <w:link w:val="affe"/>
    <w:uiPriority w:val="10"/>
    <w:rsid w:val="00CD5B69"/>
    <w:rPr>
      <w:rFonts w:ascii="Courier New" w:hAnsi="Courier New"/>
      <w:sz w:val="22"/>
      <w:szCs w:val="22"/>
    </w:rPr>
  </w:style>
  <w:style w:type="character" w:styleId="afff0">
    <w:name w:val="Emphasis"/>
    <w:basedOn w:val="a0"/>
    <w:uiPriority w:val="20"/>
    <w:qFormat/>
    <w:rsid w:val="00CD5B69"/>
    <w:rPr>
      <w:rFonts w:ascii="Courier New" w:hAnsi="Courier New"/>
      <w:lang w:val="ru-RU"/>
    </w:rPr>
  </w:style>
  <w:style w:type="paragraph" w:styleId="afff1">
    <w:name w:val="caption"/>
    <w:basedOn w:val="a"/>
    <w:next w:val="a"/>
    <w:uiPriority w:val="35"/>
    <w:semiHidden/>
    <w:unhideWhenUsed/>
    <w:qFormat/>
    <w:rsid w:val="00CD5B69"/>
    <w:pPr>
      <w:spacing w:after="200"/>
    </w:pPr>
    <w:rPr>
      <w:rFonts w:eastAsiaTheme="minorHAnsi" w:cstheme="minorBidi"/>
      <w:sz w:val="22"/>
      <w:szCs w:val="22"/>
      <w:lang w:val="ru-RU"/>
    </w:rPr>
  </w:style>
  <w:style w:type="paragraph" w:customStyle="1" w:styleId="DocDefaults">
    <w:name w:val="DocDefaults"/>
    <w:rsid w:val="00CD5B69"/>
    <w:pPr>
      <w:spacing w:after="200" w:line="276" w:lineRule="auto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60;&#1080;&#1096;&#1077;&#1088;\&#1043;&#1086;&#1090;&#1086;&#1074;&#1086;&#1077;\&#1064;&#1040;&#1041;&#1051;&#1054;&#1053;_&#1060;&#1048;&#1064;&#1045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B0AEB-EE5A-4236-87D6-49F873AE5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C:\Users\Pasha\Desktop\Фишер\Готовое\ШАБЛОН_ФИШЕР.dotx</Template>
  <TotalTime>121</TotalTime>
  <Pages>47</Pages>
  <Words>8717</Words>
  <Characters>49691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Microsoft Office User</cp:lastModifiedBy>
  <cp:revision>13</cp:revision>
  <cp:lastPrinted>2022-03-21T10:51:00Z</cp:lastPrinted>
  <dcterms:created xsi:type="dcterms:W3CDTF">2022-05-12T16:20:00Z</dcterms:created>
  <dcterms:modified xsi:type="dcterms:W3CDTF">2022-05-16T20:25:00Z</dcterms:modified>
</cp:coreProperties>
</file>