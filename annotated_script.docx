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pPr w:leftFromText="180" w:rightFromText="180" w:vertAnchor="text" w:horzAnchor="margin" w:tblpX="279" w:tblpY="28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9"/>
      </w:tblGrid>
      <w:tr w:rsidR="007B4492" w:rsidRPr="007B4492" w14:paraId="1086C2C6" w14:textId="77777777" w:rsidTr="00A23752">
        <w:trPr>
          <w:trHeight w:val="2548"/>
        </w:trPr>
        <w:tc>
          <w:tcPr>
            <w:tcW w:w="9209" w:type="dxa"/>
          </w:tcPr>
          <w:p w14:paraId="6785BBE9" w14:textId="77777777" w:rsidR="007B4492" w:rsidRPr="004F4C50" w:rsidRDefault="007B4492" w:rsidP="006C019C">
            <w:pPr>
              <w:jc w:val="both"/>
              <w:rPr>
                <w:rFonts w:eastAsiaTheme="minorHAnsi" w:cs="Courier New"/>
                <w:noProof/>
                <w:sz w:val="28"/>
                <w:szCs w:val="28"/>
                <w:lang w:val="ru-RU"/>
              </w:rPr>
            </w:pPr>
            <w:bookmarkStart w:id="0" w:name="_Hlk79655995"/>
            <w:bookmarkStart w:id="1" w:name="_Hlk80706254"/>
          </w:p>
        </w:tc>
      </w:tr>
      <w:tr w:rsidR="007B4492" w:rsidRPr="004D7E93" w14:paraId="77BA66ED" w14:textId="77777777" w:rsidTr="00A23752">
        <w:trPr>
          <w:trHeight w:val="284"/>
        </w:trPr>
        <w:tc>
          <w:tcPr>
            <w:tcW w:w="9209" w:type="dxa"/>
          </w:tcPr>
          <w:p w14:paraId="1CEAD357" w14:textId="77777777" w:rsidR="007B4492" w:rsidRPr="004D7E93" w:rsidRDefault="00F90D5F" w:rsidP="006C019C">
            <w:pPr>
              <w:spacing w:after="120"/>
              <w:jc w:val="center"/>
              <w:rPr>
                <w:rFonts w:eastAsiaTheme="minorHAnsi" w:cs="Courier New"/>
                <w:caps/>
                <w:sz w:val="72"/>
                <w:szCs w:val="72"/>
                <w:lang w:val="ru-RU"/>
              </w:rPr>
            </w:pPr>
            <w:r w:rsidRPr="004D7E93">
              <w:rPr>
                <w:rFonts w:eastAsiaTheme="minorHAnsi" w:cs="Courier New"/>
                <w:caps/>
                <w:sz w:val="72"/>
                <w:szCs w:val="72"/>
                <w:lang w:val="ru-RU"/>
              </w:rPr>
              <w:t>ФИШЕР</w:t>
            </w:r>
          </w:p>
        </w:tc>
      </w:tr>
      <w:tr w:rsidR="007B4492" w:rsidRPr="004D7E93" w14:paraId="662F5A35" w14:textId="77777777" w:rsidTr="00A23752">
        <w:trPr>
          <w:trHeight w:val="405"/>
        </w:trPr>
        <w:tc>
          <w:tcPr>
            <w:tcW w:w="9209" w:type="dxa"/>
          </w:tcPr>
          <w:p w14:paraId="450B8663" w14:textId="77777777" w:rsidR="007B4492" w:rsidRPr="004D7E93" w:rsidRDefault="00FD31F4" w:rsidP="006C019C">
            <w:pPr>
              <w:jc w:val="center"/>
              <w:rPr>
                <w:rFonts w:eastAsiaTheme="minorHAnsi" w:cs="Courier New"/>
                <w:smallCaps/>
                <w:sz w:val="28"/>
                <w:lang w:val="ru-RU"/>
              </w:rPr>
            </w:pPr>
            <w:r w:rsidRPr="004D7E93">
              <w:rPr>
                <w:rFonts w:eastAsiaTheme="minorHAnsi" w:cs="Courier New"/>
                <w:smallCaps/>
                <w:sz w:val="28"/>
                <w:lang w:val="ru-RU"/>
              </w:rPr>
              <w:t>первая</w:t>
            </w:r>
            <w:r w:rsidR="00C92C3F" w:rsidRPr="004D7E93">
              <w:rPr>
                <w:rFonts w:eastAsiaTheme="minorHAnsi" w:cs="Courier New"/>
                <w:smallCaps/>
                <w:sz w:val="28"/>
                <w:lang w:val="ru-RU"/>
              </w:rPr>
              <w:t xml:space="preserve"> </w:t>
            </w:r>
            <w:r w:rsidR="007B4492" w:rsidRPr="004D7E93">
              <w:rPr>
                <w:rFonts w:eastAsiaTheme="minorHAnsi" w:cs="Courier New"/>
                <w:smallCaps/>
                <w:sz w:val="28"/>
                <w:lang w:val="ru-RU"/>
              </w:rPr>
              <w:t>серия</w:t>
            </w:r>
          </w:p>
        </w:tc>
      </w:tr>
      <w:tr w:rsidR="007B4492" w:rsidRPr="004D7E93" w14:paraId="5EC46EDD" w14:textId="77777777" w:rsidTr="00A23752">
        <w:trPr>
          <w:trHeight w:val="8002"/>
        </w:trPr>
        <w:tc>
          <w:tcPr>
            <w:tcW w:w="9209" w:type="dxa"/>
          </w:tcPr>
          <w:p w14:paraId="41A47FB7" w14:textId="77777777" w:rsidR="007B4492" w:rsidRPr="004D7E93" w:rsidRDefault="007B4492" w:rsidP="006C019C">
            <w:pPr>
              <w:jc w:val="center"/>
              <w:rPr>
                <w:rFonts w:eastAsiaTheme="minorHAnsi" w:cs="Courier New"/>
                <w:smallCaps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6C5FB0" w:rsidRPr="004D7E93" w14:paraId="4E55642A" w14:textId="77777777" w:rsidTr="00A23752">
        <w:trPr>
          <w:trHeight w:val="2111"/>
        </w:trPr>
        <w:tc>
          <w:tcPr>
            <w:tcW w:w="9209" w:type="dxa"/>
          </w:tcPr>
          <w:p w14:paraId="30DDF6E4" w14:textId="77777777" w:rsidR="006C5FB0" w:rsidRPr="004D7E93" w:rsidRDefault="006C5FB0" w:rsidP="006C019C">
            <w:pPr>
              <w:pStyle w:val="a7"/>
              <w:jc w:val="center"/>
              <w:rPr>
                <w:rFonts w:eastAsiaTheme="minorHAnsi"/>
                <w:smallCaps/>
                <w:color w:val="000000" w:themeColor="text1"/>
                <w:sz w:val="28"/>
                <w:szCs w:val="28"/>
              </w:rPr>
            </w:pPr>
          </w:p>
        </w:tc>
      </w:tr>
      <w:bookmarkEnd w:id="0"/>
    </w:tbl>
    <w:p w14:paraId="3CF08935" w14:textId="77777777" w:rsidR="007B4492" w:rsidRPr="004D7E93" w:rsidRDefault="007B4492" w:rsidP="006C019C">
      <w:pPr>
        <w:pStyle w:val="afb"/>
        <w:jc w:val="left"/>
      </w:pPr>
    </w:p>
    <w:p w14:paraId="72CC89F2" w14:textId="77777777" w:rsidR="007B4492" w:rsidRPr="004D7E93" w:rsidRDefault="007B4492" w:rsidP="006C019C">
      <w:pPr>
        <w:pStyle w:val="afb"/>
        <w:jc w:val="left"/>
        <w:sectPr w:rsidR="007B4492" w:rsidRPr="004D7E93" w:rsidSect="006C5FB0">
          <w:footerReference w:type="even" r:id="rId8"/>
          <w:pgSz w:w="11900" w:h="16840"/>
          <w:pgMar w:top="1134" w:right="1134" w:bottom="1134" w:left="1134" w:header="709" w:footer="709" w:gutter="0"/>
          <w:cols w:space="708"/>
          <w:docGrid w:linePitch="360"/>
        </w:sectPr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8"/>
      </w:tblGrid>
      <w:tr w:rsidR="00B328C6" w:rsidRPr="004D7E93" w14:paraId="030343BA" w14:textId="77777777" w:rsidTr="00377EF1">
        <w:trPr>
          <w:trHeight w:val="3860"/>
        </w:trPr>
        <w:tc>
          <w:tcPr>
            <w:tcW w:w="9622" w:type="dxa"/>
          </w:tcPr>
          <w:p w14:paraId="60D914E3" w14:textId="77777777" w:rsidR="00B328C6" w:rsidRPr="004D7E93" w:rsidRDefault="00B328C6" w:rsidP="006C019C">
            <w:pPr>
              <w:pStyle w:val="a7"/>
            </w:pPr>
          </w:p>
        </w:tc>
      </w:tr>
      <w:tr w:rsidR="00B328C6" w:rsidRPr="004D7E93" w14:paraId="6031B500" w14:textId="77777777" w:rsidTr="00377EF1">
        <w:trPr>
          <w:trHeight w:val="3518"/>
        </w:trPr>
        <w:tc>
          <w:tcPr>
            <w:tcW w:w="9622" w:type="dxa"/>
          </w:tcPr>
          <w:p w14:paraId="2F49E254" w14:textId="77777777" w:rsidR="00B328C6" w:rsidRPr="004D7E93" w:rsidRDefault="00B328C6" w:rsidP="006C019C">
            <w:pPr>
              <w:pStyle w:val="afb"/>
              <w:contextualSpacing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4D7E93">
              <w:rPr>
                <w:rFonts w:ascii="Courier New" w:hAnsi="Courier New" w:cs="Courier New"/>
                <w:sz w:val="32"/>
                <w:szCs w:val="32"/>
              </w:rPr>
              <w:t>Авторы сценария</w:t>
            </w:r>
          </w:p>
          <w:p w14:paraId="407C8D5B" w14:textId="77777777" w:rsidR="00B328C6" w:rsidRPr="004D7E93" w:rsidRDefault="00B328C6" w:rsidP="006C019C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4D7E93">
              <w:rPr>
                <w:rFonts w:ascii="Courier New" w:hAnsi="Courier New" w:cs="Courier New"/>
                <w:sz w:val="32"/>
                <w:szCs w:val="32"/>
              </w:rPr>
              <w:t>Наталья КАПУСТИНА</w:t>
            </w:r>
          </w:p>
          <w:p w14:paraId="0547A890" w14:textId="77777777" w:rsidR="00B328C6" w:rsidRPr="004D7E93" w:rsidRDefault="00B328C6" w:rsidP="006C019C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4D7E93">
              <w:rPr>
                <w:rFonts w:ascii="Courier New" w:hAnsi="Courier New" w:cs="Courier New"/>
                <w:sz w:val="32"/>
                <w:szCs w:val="32"/>
              </w:rPr>
              <w:t>Сергей КАЛЬВАРСКИЙ</w:t>
            </w:r>
          </w:p>
          <w:p w14:paraId="291A6140" w14:textId="77777777" w:rsidR="00B328C6" w:rsidRPr="004D7E93" w:rsidRDefault="00B328C6" w:rsidP="006C019C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4D7E93">
              <w:rPr>
                <w:rFonts w:ascii="Courier New" w:hAnsi="Courier New" w:cs="Courier New"/>
                <w:sz w:val="32"/>
                <w:szCs w:val="32"/>
              </w:rPr>
              <w:t>при участии</w:t>
            </w:r>
          </w:p>
          <w:p w14:paraId="74118BEB" w14:textId="77777777" w:rsidR="00B328C6" w:rsidRPr="004D7E93" w:rsidRDefault="00B328C6" w:rsidP="006C019C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</w:rPr>
            </w:pPr>
            <w:r w:rsidRPr="004D7E93">
              <w:rPr>
                <w:rFonts w:ascii="Courier New" w:hAnsi="Courier New" w:cs="Courier New"/>
                <w:sz w:val="32"/>
                <w:szCs w:val="32"/>
              </w:rPr>
              <w:t>Михаила БАРКАНа</w:t>
            </w:r>
          </w:p>
        </w:tc>
      </w:tr>
    </w:tbl>
    <w:p w14:paraId="0C5AB567" w14:textId="77777777" w:rsidR="004031C8" w:rsidRPr="004D7E93" w:rsidRDefault="004031C8" w:rsidP="006C019C">
      <w:pPr>
        <w:pStyle w:val="a7"/>
        <w:sectPr w:rsidR="004031C8" w:rsidRPr="004D7E93" w:rsidSect="002D45CF">
          <w:footerReference w:type="default" r:id="rId9"/>
          <w:type w:val="continuous"/>
          <w:pgSz w:w="11900" w:h="16840"/>
          <w:pgMar w:top="1134" w:right="851" w:bottom="1134" w:left="1701" w:header="567" w:footer="567" w:gutter="0"/>
          <w:pgNumType w:start="1"/>
          <w:cols w:space="708"/>
          <w:docGrid w:linePitch="360"/>
        </w:sectPr>
      </w:pPr>
    </w:p>
    <w:bookmarkEnd w:id="1"/>
    <w:p w14:paraId="67D3749E" w14:textId="77777777" w:rsidR="005A1CE3" w:rsidRDefault="005A1CE3" w:rsidP="005A1CE3">
      <w:pPr>
        <w:pStyle w:val="1"/>
        <w:spacing w:before="0"/>
      </w:pPr>
      <w:r>
        <w:lastRenderedPageBreak/>
        <w:t>Серия 1</w:t>
      </w:r>
    </w:p>
    <w:p w14:paraId="362DCD68" w14:textId="7288BE64" w:rsidR="005A1CE3" w:rsidRPr="005A1CE3" w:rsidRDefault="005A1CE3" w:rsidP="005A1CE3">
      <w:pPr>
        <w:rPr>
          <w:lang w:val="ru-RU"/>
        </w:rPr>
      </w:pPr>
      <w:r w:rsidRPr="005A1CE3">
        <w:rPr>
          <w:b/>
          <w:color w:val="000000"/>
          <w:lang w:val="ru-RU"/>
        </w:rPr>
        <w:t xml:space="preserve">1-1. НАТ. ЛЕС.ПОЛЯНА НОЧЬ 1. </w:t>
      </w:r>
      <w:r w:rsidRPr="005A1CE3">
        <w:rPr>
          <w:lang w:val="ru-RU"/>
        </w:rPr>
        <w:br/>
      </w:r>
      <w:r w:rsidRPr="005A1CE3">
        <w:rPr>
          <w:b/>
          <w:color w:val="000000"/>
          <w:lang w:val="ru-RU"/>
        </w:rPr>
        <w:t>ИГОРЬ, ПАНОВ</w:t>
      </w:r>
      <w:r w:rsidR="006B08A4">
        <w:rPr>
          <w:b/>
          <w:color w:val="000000"/>
          <w:lang w:val="ru-RU"/>
        </w:rPr>
        <w:t>, труп Андрея Панова, собака Лесси</w:t>
      </w:r>
      <w:r w:rsidRPr="005A1CE3">
        <w:rPr>
          <w:b/>
          <w:color w:val="000000"/>
          <w:lang w:val="ru-RU"/>
        </w:rPr>
        <w:t xml:space="preserve"> (01:55)</w:t>
      </w:r>
      <w:r w:rsidRPr="005A1CE3">
        <w:rPr>
          <w:lang w:val="ru-RU"/>
        </w:rPr>
        <w:br/>
      </w:r>
    </w:p>
    <w:p w14:paraId="162DD9DD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Иногда в Подмосковье бывают такие ночи, когда в небе показывают картину Ван Гога про Млечный путь. Это именно она. Сказочная, невероятная. Взгляд опускается с небес на землю, и мы видим милого мальчика с биноклем, наблюдающего за звёздами. Он гладит собаку, рисует предполагаемый путь кометы в блокноте, в свете фонарика, он выглядит как маленький принц, изучающий планеты. Старательно что-то записывает в дневнике.</w:t>
      </w:r>
    </w:p>
    <w:p w14:paraId="780BA6E8" w14:textId="77777777" w:rsidR="005A1CE3" w:rsidRPr="006B08A4" w:rsidRDefault="005A1CE3" w:rsidP="005A1CE3">
      <w:pPr>
        <w:rPr>
          <w:lang w:val="ru-RU"/>
        </w:rPr>
      </w:pPr>
    </w:p>
    <w:p w14:paraId="720F1840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ИГОРЬ (ЗК)</w:t>
      </w:r>
    </w:p>
    <w:p w14:paraId="482246C3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Мне только что исполнилось 10 лет. Это был первый день рождения, на который не пришёл никто из моих друзей. Потому что друзей у меня здесь нет.</w:t>
      </w:r>
    </w:p>
    <w:p w14:paraId="660175E3" w14:textId="77777777" w:rsidR="005A1CE3" w:rsidRPr="006B08A4" w:rsidRDefault="005A1CE3" w:rsidP="005A1CE3">
      <w:pPr>
        <w:rPr>
          <w:lang w:val="ru-RU"/>
        </w:rPr>
      </w:pPr>
    </w:p>
    <w:p w14:paraId="61147781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Поворачивает морду собаки к дневнику.</w:t>
      </w:r>
    </w:p>
    <w:p w14:paraId="69397B3C" w14:textId="77777777" w:rsidR="005A1CE3" w:rsidRPr="006B08A4" w:rsidRDefault="005A1CE3" w:rsidP="005A1CE3">
      <w:pPr>
        <w:rPr>
          <w:lang w:val="ru-RU"/>
        </w:rPr>
      </w:pPr>
    </w:p>
    <w:p w14:paraId="5D3991CC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ИГОРЬ</w:t>
      </w:r>
    </w:p>
    <w:p w14:paraId="049B399F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Я не буду писать, что ты мой друг, ладно?</w:t>
      </w:r>
    </w:p>
    <w:p w14:paraId="51FE3B90" w14:textId="77777777" w:rsidR="005A1CE3" w:rsidRPr="006B08A4" w:rsidRDefault="005A1CE3" w:rsidP="005A1CE3">
      <w:pPr>
        <w:rPr>
          <w:lang w:val="ru-RU"/>
        </w:rPr>
      </w:pPr>
    </w:p>
    <w:p w14:paraId="213FE300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Целует собаку. Пишет дальше.</w:t>
      </w:r>
    </w:p>
    <w:p w14:paraId="2AF428C1" w14:textId="77777777" w:rsidR="005A1CE3" w:rsidRPr="006B08A4" w:rsidRDefault="005A1CE3" w:rsidP="005A1CE3">
      <w:pPr>
        <w:rPr>
          <w:lang w:val="ru-RU"/>
        </w:rPr>
      </w:pPr>
    </w:p>
    <w:p w14:paraId="73CC3EF7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ИГОРЬ</w:t>
      </w:r>
    </w:p>
    <w:p w14:paraId="7D98752D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Мы только что вернулись из папиной командировки. И поселились на даче. Я пошёл в новую школу, но там все считают меня странным, а все мои рассказы про жизнь в Америке называют враньём. Я - самый одинокий мальчик во Вселенной.</w:t>
      </w:r>
    </w:p>
    <w:p w14:paraId="5CD42B78" w14:textId="77777777" w:rsidR="005A1CE3" w:rsidRPr="006B08A4" w:rsidRDefault="005A1CE3" w:rsidP="005A1CE3">
      <w:pPr>
        <w:rPr>
          <w:lang w:val="ru-RU"/>
        </w:rPr>
      </w:pPr>
    </w:p>
    <w:p w14:paraId="529478A1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Лэсси отбегает от Игоря и, прогнув спину, явно зовёт его бегать и играть.</w:t>
      </w:r>
    </w:p>
    <w:p w14:paraId="24E490C1" w14:textId="77777777" w:rsidR="005A1CE3" w:rsidRPr="006B08A4" w:rsidRDefault="005A1CE3" w:rsidP="005A1CE3">
      <w:pPr>
        <w:rPr>
          <w:lang w:val="ru-RU"/>
        </w:rPr>
      </w:pPr>
    </w:p>
    <w:p w14:paraId="6F9214E7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ИГОРЬ</w:t>
      </w:r>
    </w:p>
    <w:p w14:paraId="5238C51F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Лэсси, стой. Нам надо не пропустить комету! Это моё самое заветное желание - увидеть чудо! И почему мама всегда говорит: “Осторожнее с желаниями”?</w:t>
      </w:r>
    </w:p>
    <w:p w14:paraId="66EF22FB" w14:textId="77777777" w:rsidR="005A1CE3" w:rsidRPr="006B08A4" w:rsidRDefault="005A1CE3" w:rsidP="005A1CE3">
      <w:pPr>
        <w:rPr>
          <w:lang w:val="ru-RU"/>
        </w:rPr>
      </w:pPr>
    </w:p>
    <w:p w14:paraId="7F1DE686" w14:textId="5D1124F0" w:rsidR="005A1CE3" w:rsidRPr="0022189E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Внезапно собака делает стойку и начинает лаять. Игорь поднимает голову от блокнота и видит, что из леса выходит человек, несущий на руках ребёнка, как дед из памятника Хатынь. Он довольно далеко, и Игорь подносит бинокль к глазам, чтобы рассмотреть странную фигуру. Наводит резкость и видит ужасное (1-1-А): у мальчика перерезано горло; лицо, руки и почему-то длинные седые волосы взрослого - тоже в крови.</w:t>
      </w:r>
      <w:r w:rsidR="0045475B" w:rsidRPr="0045475B">
        <w:rPr>
          <w:color w:val="000000"/>
          <w:lang w:val="ru-RU"/>
        </w:rPr>
        <w:t xml:space="preserve"> </w:t>
      </w:r>
      <w:r w:rsidR="0045475B" w:rsidRPr="0022189E">
        <w:rPr>
          <w:color w:val="000000"/>
          <w:lang w:val="ru-RU"/>
        </w:rPr>
        <w:t>[</w:t>
      </w:r>
      <w:r w:rsidR="0045475B">
        <w:rPr>
          <w:color w:val="000000"/>
        </w:rPr>
        <w:t>ep</w:t>
      </w:r>
      <w:r w:rsidR="0045475B" w:rsidRPr="0022189E">
        <w:rPr>
          <w:color w:val="000000"/>
          <w:lang w:val="ru-RU"/>
        </w:rPr>
        <w:t xml:space="preserve">: </w:t>
      </w:r>
      <w:r w:rsidR="0045475B">
        <w:rPr>
          <w:color w:val="000000"/>
        </w:rPr>
        <w:t>v</w:t>
      </w:r>
      <w:r w:rsidR="0045475B" w:rsidRPr="0022189E">
        <w:rPr>
          <w:color w:val="000000"/>
          <w:lang w:val="ru-RU"/>
        </w:rPr>
        <w:t>=</w:t>
      </w:r>
      <w:r w:rsidR="0045475B">
        <w:rPr>
          <w:color w:val="000000"/>
        </w:rPr>
        <w:t>Severe</w:t>
      </w:r>
      <w:r w:rsidR="0045475B" w:rsidRPr="0022189E">
        <w:rPr>
          <w:color w:val="000000"/>
          <w:lang w:val="ru-RU"/>
        </w:rPr>
        <w:t xml:space="preserve">, </w:t>
      </w:r>
      <w:r w:rsidR="0045475B">
        <w:rPr>
          <w:color w:val="000000"/>
        </w:rPr>
        <w:t>sc</w:t>
      </w:r>
      <w:r w:rsidR="0045475B" w:rsidRPr="0022189E">
        <w:rPr>
          <w:color w:val="000000"/>
          <w:lang w:val="ru-RU"/>
        </w:rPr>
        <w:t>=</w:t>
      </w:r>
      <w:r w:rsidR="0045475B">
        <w:rPr>
          <w:color w:val="000000"/>
        </w:rPr>
        <w:t>Severe</w:t>
      </w:r>
      <w:r w:rsidR="0045475B" w:rsidRPr="0022189E">
        <w:rPr>
          <w:color w:val="000000"/>
          <w:lang w:val="ru-RU"/>
        </w:rPr>
        <w:t>]</w:t>
      </w:r>
    </w:p>
    <w:p w14:paraId="39219FBC" w14:textId="77777777" w:rsidR="005A1CE3" w:rsidRPr="006B08A4" w:rsidRDefault="005A1CE3" w:rsidP="005A1CE3">
      <w:pPr>
        <w:rPr>
          <w:lang w:val="ru-RU"/>
        </w:rPr>
      </w:pPr>
    </w:p>
    <w:p w14:paraId="59F9CF47" w14:textId="1C5E4285" w:rsidR="005A1CE3" w:rsidRDefault="005A1CE3" w:rsidP="005A1CE3">
      <w:pPr>
        <w:rPr>
          <w:color w:val="000000"/>
          <w:lang w:val="ru-RU"/>
        </w:rPr>
      </w:pPr>
      <w:r w:rsidRPr="006B08A4">
        <w:rPr>
          <w:color w:val="000000"/>
          <w:lang w:val="ru-RU"/>
        </w:rPr>
        <w:t xml:space="preserve">Увиденное парализует Игоря. Какое-то время он стоит в оцепенении, потом срывается с места и бежит, не разбирая дороги. </w:t>
      </w:r>
      <w:r w:rsidRPr="006B08A4">
        <w:rPr>
          <w:color w:val="000000"/>
          <w:lang w:val="ru-RU"/>
        </w:rPr>
        <w:lastRenderedPageBreak/>
        <w:t>Спотыкается, начинается дождь, мальчик оступается, падает, встаёт, несётся дальше и, наконец, добегает до академической советской дачи.</w:t>
      </w:r>
    </w:p>
    <w:p w14:paraId="672AA049" w14:textId="695404A8" w:rsidR="0045475B" w:rsidRDefault="0045475B" w:rsidP="005A1CE3">
      <w:pPr>
        <w:rPr>
          <w:color w:val="000000"/>
          <w:lang w:val="ru-RU"/>
        </w:rPr>
      </w:pPr>
    </w:p>
    <w:p w14:paraId="57438FB3" w14:textId="4CAA26F3" w:rsidR="0045475B" w:rsidRPr="0045475B" w:rsidRDefault="0045475B" w:rsidP="005A1CE3">
      <w:r>
        <w:rPr>
          <w:color w:val="000000"/>
        </w:rPr>
        <w:t>[Labels: v=Severe, sc=Severe, p=None, s=None, a=None]</w:t>
      </w:r>
    </w:p>
    <w:p w14:paraId="5F91CAC8" w14:textId="77777777" w:rsidR="005A1CE3" w:rsidRPr="0045475B" w:rsidRDefault="005A1CE3" w:rsidP="005A1CE3"/>
    <w:p w14:paraId="771D3B63" w14:textId="7AED489E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1-1-А. НАТ. ЛЕС.ОПУШКА НОЧЬ 1.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ПАНОВ</w:t>
      </w:r>
      <w:r w:rsidR="006B08A4">
        <w:rPr>
          <w:b/>
          <w:color w:val="000000"/>
          <w:lang w:val="ru-RU"/>
        </w:rPr>
        <w:t>, Труп Андрея Панова</w:t>
      </w:r>
      <w:r w:rsidRPr="006B08A4">
        <w:rPr>
          <w:b/>
          <w:color w:val="000000"/>
          <w:lang w:val="ru-RU"/>
        </w:rPr>
        <w:t>(00:05)</w:t>
      </w:r>
      <w:r w:rsidRPr="006B08A4">
        <w:rPr>
          <w:lang w:val="ru-RU"/>
        </w:rPr>
        <w:br/>
      </w:r>
    </w:p>
    <w:p w14:paraId="377C31E9" w14:textId="3D28920B" w:rsidR="005A1CE3" w:rsidRDefault="005A1CE3" w:rsidP="005A1CE3">
      <w:pPr>
        <w:rPr>
          <w:color w:val="000000"/>
        </w:rPr>
      </w:pPr>
      <w:r w:rsidRPr="006B08A4">
        <w:rPr>
          <w:color w:val="000000"/>
          <w:lang w:val="ru-RU"/>
        </w:rPr>
        <w:t>Через бинокль. Мужчина с телом мальчика на руках. У мальчика перерезано горло; лицо, руки и почему-то длинные седые волосы взрослого - тоже в крови.</w:t>
      </w:r>
      <w:r w:rsidR="0045475B" w:rsidRPr="0045475B">
        <w:rPr>
          <w:color w:val="000000"/>
          <w:lang w:val="ru-RU"/>
        </w:rPr>
        <w:t xml:space="preserve"> </w:t>
      </w:r>
      <w:r w:rsidR="0045475B">
        <w:rPr>
          <w:color w:val="000000"/>
        </w:rPr>
        <w:t>[ep: v=Severe, sc=Severe]</w:t>
      </w:r>
    </w:p>
    <w:p w14:paraId="587787E3" w14:textId="7CA4EBC6" w:rsidR="0045475B" w:rsidRDefault="0045475B" w:rsidP="005A1CE3">
      <w:pPr>
        <w:rPr>
          <w:color w:val="000000"/>
        </w:rPr>
      </w:pPr>
    </w:p>
    <w:p w14:paraId="5DF602BD" w14:textId="16DC2A69" w:rsidR="0045475B" w:rsidRPr="0045475B" w:rsidRDefault="0045475B" w:rsidP="005A1CE3">
      <w:r>
        <w:rPr>
          <w:color w:val="000000"/>
        </w:rPr>
        <w:t>[Labels: v=Severe, sc=Severe, p=None, s=None, a=None]</w:t>
      </w:r>
    </w:p>
    <w:p w14:paraId="329395AE" w14:textId="77777777" w:rsidR="005A1CE3" w:rsidRPr="0045475B" w:rsidRDefault="005A1CE3" w:rsidP="005A1CE3"/>
    <w:p w14:paraId="62E20C7A" w14:textId="741775EF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1-2. ИНТ. ДАЧА МАЛЬЦЕВЫХ НОЧЬ 1.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ИГОРЬ, МАЛЬЦЕВА, МАЛЬЦЕВ</w:t>
      </w:r>
      <w:r w:rsidR="006B08A4">
        <w:rPr>
          <w:b/>
          <w:color w:val="000000"/>
          <w:lang w:val="ru-RU"/>
        </w:rPr>
        <w:t>, собака Лесси</w:t>
      </w:r>
      <w:r w:rsidRPr="006B08A4">
        <w:rPr>
          <w:b/>
          <w:color w:val="000000"/>
          <w:lang w:val="ru-RU"/>
        </w:rPr>
        <w:t xml:space="preserve"> (03:05)</w:t>
      </w:r>
      <w:r w:rsidRPr="006B08A4">
        <w:rPr>
          <w:lang w:val="ru-RU"/>
        </w:rPr>
        <w:br/>
      </w:r>
    </w:p>
    <w:p w14:paraId="15057D1D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Игорь влетает в дом, весь мокрый и грязный. Собака мчится за ним и отряхивает мокрую длинную шерсть, конечно же, уже внутри дома.</w:t>
      </w:r>
    </w:p>
    <w:p w14:paraId="0E9D7E61" w14:textId="77777777" w:rsidR="005A1CE3" w:rsidRPr="006B08A4" w:rsidRDefault="005A1CE3" w:rsidP="005A1CE3">
      <w:pPr>
        <w:rPr>
          <w:lang w:val="ru-RU"/>
        </w:rPr>
      </w:pPr>
    </w:p>
    <w:p w14:paraId="4B061598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МАЛЬЦЕВА (ЗК)</w:t>
      </w:r>
    </w:p>
    <w:p w14:paraId="43775790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Лапы!</w:t>
      </w:r>
    </w:p>
    <w:p w14:paraId="54670601" w14:textId="77777777" w:rsidR="005A1CE3" w:rsidRPr="006B08A4" w:rsidRDefault="005A1CE3" w:rsidP="005A1CE3">
      <w:pPr>
        <w:rPr>
          <w:lang w:val="ru-RU"/>
        </w:rPr>
      </w:pPr>
    </w:p>
    <w:p w14:paraId="0F5E3446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Родители Игоря (МАЛЬЦЕВ и МАЛЬЦЕВА) смотрят телевизор, начинается программа новостей.</w:t>
      </w:r>
    </w:p>
    <w:p w14:paraId="2C082817" w14:textId="77777777" w:rsidR="005A1CE3" w:rsidRPr="006B08A4" w:rsidRDefault="005A1CE3" w:rsidP="005A1CE3">
      <w:pPr>
        <w:rPr>
          <w:lang w:val="ru-RU"/>
        </w:rPr>
      </w:pPr>
    </w:p>
    <w:p w14:paraId="4FF6B8D8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Мальцева совершенно не обращает внимания на то, как сын выглядит и что с ним происходит. Она вообще заметила только собаку, её мокрые лапы и грязь вокруг.</w:t>
      </w:r>
    </w:p>
    <w:p w14:paraId="471E230A" w14:textId="77777777" w:rsidR="005A1CE3" w:rsidRPr="006B08A4" w:rsidRDefault="005A1CE3" w:rsidP="005A1CE3">
      <w:pPr>
        <w:rPr>
          <w:lang w:val="ru-RU"/>
        </w:rPr>
      </w:pPr>
    </w:p>
    <w:p w14:paraId="6A33180A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МАЛЬЦЕВА</w:t>
      </w:r>
    </w:p>
    <w:p w14:paraId="452E1691" w14:textId="77777777" w:rsidR="005A1CE3" w:rsidRPr="006B08A4" w:rsidRDefault="005A1CE3" w:rsidP="005A1CE3">
      <w:pPr>
        <w:ind w:left="2303"/>
        <w:rPr>
          <w:lang w:val="ru-RU"/>
        </w:rPr>
      </w:pPr>
      <w:r w:rsidRPr="006B08A4">
        <w:rPr>
          <w:color w:val="000000"/>
          <w:lang w:val="ru-RU"/>
        </w:rPr>
        <w:t>(беззлобно, но и без любви)</w:t>
      </w:r>
    </w:p>
    <w:p w14:paraId="142497D6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Если ты тащишь её гулять в такую погоду, мой ей лапы, когда возвращаешься! Каждый день одно и то же! Быстро давай! И ужинать будем.</w:t>
      </w:r>
    </w:p>
    <w:p w14:paraId="5AE1BA71" w14:textId="77777777" w:rsidR="005A1CE3" w:rsidRPr="006B08A4" w:rsidRDefault="005A1CE3" w:rsidP="005A1CE3">
      <w:pPr>
        <w:rPr>
          <w:lang w:val="ru-RU"/>
        </w:rPr>
      </w:pPr>
    </w:p>
    <w:p w14:paraId="20BA68C1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По телевизору показывают, как Громыко встречает Ким Ир Сена в аэропорту.</w:t>
      </w:r>
    </w:p>
    <w:p w14:paraId="2A517694" w14:textId="77777777" w:rsidR="005A1CE3" w:rsidRPr="006B08A4" w:rsidRDefault="005A1CE3" w:rsidP="005A1CE3">
      <w:pPr>
        <w:rPr>
          <w:lang w:val="ru-RU"/>
        </w:rPr>
      </w:pPr>
    </w:p>
    <w:p w14:paraId="123EC3AA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ДИКТОР (ЗК)</w:t>
      </w:r>
    </w:p>
    <w:p w14:paraId="0CE51792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Начался дружественный визит по приглашению Михаила Сергеевича Горбачёва генерального секретаря ЦК трудовой партии Кореи, президента Корейской демократической республики Ким Ир Сена.</w:t>
      </w:r>
    </w:p>
    <w:p w14:paraId="4BC5E21A" w14:textId="77777777" w:rsidR="005A1CE3" w:rsidRPr="006B08A4" w:rsidRDefault="005A1CE3" w:rsidP="005A1CE3">
      <w:pPr>
        <w:rPr>
          <w:lang w:val="ru-RU"/>
        </w:rPr>
      </w:pPr>
    </w:p>
    <w:p w14:paraId="017FE3C7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Мальцев валяется на тахте в стиле гостиницы “Советская”, Мальцева неспешно накрывает на стол.</w:t>
      </w:r>
    </w:p>
    <w:p w14:paraId="22520516" w14:textId="77777777" w:rsidR="005A1CE3" w:rsidRPr="006B08A4" w:rsidRDefault="005A1CE3" w:rsidP="005A1CE3">
      <w:pPr>
        <w:rPr>
          <w:lang w:val="ru-RU"/>
        </w:rPr>
      </w:pPr>
    </w:p>
    <w:p w14:paraId="3F99F4E2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МАЛЬЦЕВА</w:t>
      </w:r>
    </w:p>
    <w:p w14:paraId="105469EB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lastRenderedPageBreak/>
        <w:t>Отправили бы тебя в Корею корреспондентом. Были бы у нас корейские ужины. Что, интересно, они едят? Рис?</w:t>
      </w:r>
    </w:p>
    <w:p w14:paraId="11701612" w14:textId="77777777" w:rsidR="005A1CE3" w:rsidRPr="006B08A4" w:rsidRDefault="005A1CE3" w:rsidP="005A1CE3">
      <w:pPr>
        <w:rPr>
          <w:lang w:val="ru-RU"/>
        </w:rPr>
      </w:pPr>
    </w:p>
    <w:p w14:paraId="140B5EC6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</w:t>
      </w:r>
    </w:p>
    <w:p w14:paraId="133F882E" w14:textId="40DC384A" w:rsidR="005A1CE3" w:rsidRPr="004154D7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И собак. Можем прям щас приготовить.</w:t>
      </w:r>
      <w:r w:rsidR="00CB6A7E" w:rsidRPr="004154D7">
        <w:rPr>
          <w:color w:val="000000"/>
          <w:lang w:val="ru-RU"/>
        </w:rPr>
        <w:t xml:space="preserve"> [</w:t>
      </w:r>
      <w:r w:rsidR="00CB6A7E">
        <w:rPr>
          <w:color w:val="000000"/>
        </w:rPr>
        <w:t>ep</w:t>
      </w:r>
      <w:r w:rsidR="00CB6A7E" w:rsidRPr="004154D7">
        <w:rPr>
          <w:color w:val="000000"/>
          <w:lang w:val="ru-RU"/>
        </w:rPr>
        <w:t xml:space="preserve">: </w:t>
      </w:r>
      <w:r w:rsidR="004154D7">
        <w:rPr>
          <w:color w:val="000000"/>
        </w:rPr>
        <w:t>v</w:t>
      </w:r>
      <w:r w:rsidR="004154D7" w:rsidRPr="004154D7">
        <w:rPr>
          <w:color w:val="000000"/>
          <w:lang w:val="ru-RU"/>
        </w:rPr>
        <w:t>=</w:t>
      </w:r>
      <w:r w:rsidR="004154D7">
        <w:rPr>
          <w:color w:val="000000"/>
        </w:rPr>
        <w:t>Mild</w:t>
      </w:r>
      <w:r w:rsidR="00CB6A7E" w:rsidRPr="004154D7">
        <w:rPr>
          <w:color w:val="000000"/>
          <w:lang w:val="ru-RU"/>
        </w:rPr>
        <w:t>]</w:t>
      </w:r>
    </w:p>
    <w:p w14:paraId="075813AC" w14:textId="77777777" w:rsidR="005A1CE3" w:rsidRPr="006B08A4" w:rsidRDefault="005A1CE3" w:rsidP="005A1CE3">
      <w:pPr>
        <w:rPr>
          <w:lang w:val="ru-RU"/>
        </w:rPr>
      </w:pPr>
    </w:p>
    <w:p w14:paraId="58F7617C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Гладит подошедшую колли, обращается к ней.</w:t>
      </w:r>
    </w:p>
    <w:p w14:paraId="2563AE23" w14:textId="77777777" w:rsidR="005A1CE3" w:rsidRPr="006B08A4" w:rsidRDefault="005A1CE3" w:rsidP="005A1CE3">
      <w:pPr>
        <w:rPr>
          <w:lang w:val="ru-RU"/>
        </w:rPr>
      </w:pPr>
    </w:p>
    <w:p w14:paraId="7C1C3141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</w:t>
      </w:r>
    </w:p>
    <w:p w14:paraId="609A81D3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Да, ужин?</w:t>
      </w:r>
    </w:p>
    <w:p w14:paraId="22735532" w14:textId="77777777" w:rsidR="005A1CE3" w:rsidRPr="006B08A4" w:rsidRDefault="005A1CE3" w:rsidP="005A1CE3">
      <w:pPr>
        <w:rPr>
          <w:lang w:val="ru-RU"/>
        </w:rPr>
      </w:pPr>
    </w:p>
    <w:p w14:paraId="3D9814F7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В сюжете по телевизору льёт дождь, ветер срывает шляпы, хроника из телевизора переходит в полный растр.</w:t>
      </w:r>
    </w:p>
    <w:p w14:paraId="0E690B3F" w14:textId="77777777" w:rsidR="005A1CE3" w:rsidRPr="006B08A4" w:rsidRDefault="005A1CE3" w:rsidP="005A1CE3">
      <w:pPr>
        <w:rPr>
          <w:lang w:val="ru-RU"/>
        </w:rPr>
      </w:pPr>
    </w:p>
    <w:p w14:paraId="6EE1163F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ДИКТОР (ЗК)</w:t>
      </w:r>
    </w:p>
    <w:p w14:paraId="4C1F6F17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Во внуковском аэропорту его встречали товарищи Лигачёв, Громыко, Медведев, другие официальные лица.</w:t>
      </w:r>
    </w:p>
    <w:p w14:paraId="6CF5971A" w14:textId="77777777" w:rsidR="005A1CE3" w:rsidRPr="006B08A4" w:rsidRDefault="005A1CE3" w:rsidP="005A1CE3">
      <w:pPr>
        <w:rPr>
          <w:lang w:val="ru-RU"/>
        </w:rPr>
      </w:pPr>
    </w:p>
    <w:p w14:paraId="24B2A0CE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</w:t>
      </w:r>
    </w:p>
    <w:p w14:paraId="73CFC916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Медведев вон… из наших, из пропаганды, стал секретарём ЦК КПСС. Но говорят, только своих из Ленинграда везде тащит. А мне, между прочим, руку жал, когда корпункт открывали.</w:t>
      </w:r>
    </w:p>
    <w:p w14:paraId="0562516C" w14:textId="77777777" w:rsidR="005A1CE3" w:rsidRPr="006B08A4" w:rsidRDefault="005A1CE3" w:rsidP="005A1CE3">
      <w:pPr>
        <w:rPr>
          <w:lang w:val="ru-RU"/>
        </w:rPr>
      </w:pPr>
    </w:p>
    <w:p w14:paraId="27DA5C99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Игорь все это время как будто собирался с силами, стоял “соляным столбом” и наконец “отмер”.</w:t>
      </w:r>
    </w:p>
    <w:p w14:paraId="7F1F348B" w14:textId="77777777" w:rsidR="005A1CE3" w:rsidRPr="006B08A4" w:rsidRDefault="005A1CE3" w:rsidP="005A1CE3">
      <w:pPr>
        <w:rPr>
          <w:lang w:val="ru-RU"/>
        </w:rPr>
      </w:pPr>
    </w:p>
    <w:p w14:paraId="6B2FA5F7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ИГОРЬ</w:t>
      </w:r>
    </w:p>
    <w:p w14:paraId="1DFEDD1C" w14:textId="2C7183B4" w:rsidR="005A1CE3" w:rsidRPr="004154D7" w:rsidRDefault="005A1CE3" w:rsidP="005A1CE3">
      <w:pPr>
        <w:ind w:left="1441" w:right="2161"/>
      </w:pPr>
      <w:r w:rsidRPr="006B08A4">
        <w:rPr>
          <w:color w:val="000000"/>
          <w:lang w:val="ru-RU"/>
        </w:rPr>
        <w:t>Я видел мёртвого мальчика, он весь в крови был.</w:t>
      </w:r>
      <w:r w:rsidR="004154D7" w:rsidRPr="004154D7">
        <w:rPr>
          <w:color w:val="000000"/>
          <w:lang w:val="ru-RU"/>
        </w:rPr>
        <w:t xml:space="preserve"> </w:t>
      </w:r>
      <w:r w:rsidR="004154D7">
        <w:rPr>
          <w:color w:val="000000"/>
        </w:rPr>
        <w:t>[ep: v=Severe, sc=Severe]</w:t>
      </w:r>
    </w:p>
    <w:p w14:paraId="55752FB2" w14:textId="77777777" w:rsidR="005A1CE3" w:rsidRPr="004154D7" w:rsidRDefault="005A1CE3" w:rsidP="005A1CE3"/>
    <w:p w14:paraId="0BB3A62B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Мальцев оборачивается к нему от телевизора.</w:t>
      </w:r>
    </w:p>
    <w:p w14:paraId="05FA85AF" w14:textId="77777777" w:rsidR="005A1CE3" w:rsidRPr="006B08A4" w:rsidRDefault="005A1CE3" w:rsidP="005A1CE3">
      <w:pPr>
        <w:rPr>
          <w:lang w:val="ru-RU"/>
        </w:rPr>
      </w:pPr>
    </w:p>
    <w:p w14:paraId="76E737AE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</w:t>
      </w:r>
    </w:p>
    <w:p w14:paraId="1F4FF564" w14:textId="77777777" w:rsidR="005A1CE3" w:rsidRPr="006B08A4" w:rsidRDefault="005A1CE3" w:rsidP="005A1CE3">
      <w:pPr>
        <w:ind w:left="2303"/>
        <w:rPr>
          <w:lang w:val="ru-RU"/>
        </w:rPr>
      </w:pPr>
      <w:r w:rsidRPr="006B08A4">
        <w:rPr>
          <w:color w:val="000000"/>
          <w:lang w:val="ru-RU"/>
        </w:rPr>
        <w:t>(шутливо)</w:t>
      </w:r>
    </w:p>
    <w:p w14:paraId="5985B573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А я вот Ким Ир Сена сейчас вижу и чего? Мальчик на комете прилетел?</w:t>
      </w:r>
    </w:p>
    <w:p w14:paraId="798ED87D" w14:textId="77777777" w:rsidR="005A1CE3" w:rsidRPr="006B08A4" w:rsidRDefault="005A1CE3" w:rsidP="005A1CE3">
      <w:pPr>
        <w:rPr>
          <w:lang w:val="ru-RU"/>
        </w:rPr>
      </w:pPr>
    </w:p>
    <w:p w14:paraId="781419D6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МАЛЬЦЕВА</w:t>
      </w:r>
    </w:p>
    <w:p w14:paraId="36300C45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Переоденься, пожалуйста, мой руки, садись за стол.</w:t>
      </w:r>
    </w:p>
    <w:p w14:paraId="6C5391B3" w14:textId="77777777" w:rsidR="005A1CE3" w:rsidRPr="006B08A4" w:rsidRDefault="005A1CE3" w:rsidP="005A1CE3">
      <w:pPr>
        <w:rPr>
          <w:lang w:val="ru-RU"/>
        </w:rPr>
      </w:pPr>
    </w:p>
    <w:p w14:paraId="5D0969AD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Мальцев встаёт к бару в форме глобуса на колёсиках, смотрит на Белый аист, Токай... выбирает Массандру.</w:t>
      </w:r>
    </w:p>
    <w:p w14:paraId="4D27F02F" w14:textId="77777777" w:rsidR="005A1CE3" w:rsidRPr="006B08A4" w:rsidRDefault="005A1CE3" w:rsidP="005A1CE3">
      <w:pPr>
        <w:rPr>
          <w:lang w:val="ru-RU"/>
        </w:rPr>
      </w:pPr>
    </w:p>
    <w:p w14:paraId="103608DA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</w:t>
      </w:r>
    </w:p>
    <w:p w14:paraId="03FE5B81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Самая погода для портвейна.</w:t>
      </w:r>
    </w:p>
    <w:p w14:paraId="50092234" w14:textId="77777777" w:rsidR="005A1CE3" w:rsidRPr="006B08A4" w:rsidRDefault="005A1CE3" w:rsidP="005A1CE3">
      <w:pPr>
        <w:rPr>
          <w:lang w:val="ru-RU"/>
        </w:rPr>
      </w:pPr>
    </w:p>
    <w:p w14:paraId="09720387" w14:textId="4B3F3927" w:rsidR="005A1CE3" w:rsidRPr="0022189E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lastRenderedPageBreak/>
        <w:t>Берёт бутылку, идёт к столу. На столе классический рыбный паштет в банке, батон, большая супница, Мальцева разливает фасолевый суп красно-бурого цвета. Выглядит он довольно кроваво.</w:t>
      </w:r>
      <w:r w:rsidR="004154D7" w:rsidRPr="0022189E">
        <w:rPr>
          <w:color w:val="000000"/>
          <w:lang w:val="ru-RU"/>
        </w:rPr>
        <w:t xml:space="preserve"> [</w:t>
      </w:r>
      <w:r w:rsidR="004154D7">
        <w:rPr>
          <w:color w:val="000000"/>
        </w:rPr>
        <w:t>ep</w:t>
      </w:r>
      <w:r w:rsidR="004154D7" w:rsidRPr="0022189E">
        <w:rPr>
          <w:color w:val="000000"/>
          <w:lang w:val="ru-RU"/>
        </w:rPr>
        <w:t xml:space="preserve">: </w:t>
      </w:r>
      <w:r w:rsidR="004154D7">
        <w:rPr>
          <w:color w:val="000000"/>
        </w:rPr>
        <w:t>a</w:t>
      </w:r>
      <w:r w:rsidR="004154D7" w:rsidRPr="0022189E">
        <w:rPr>
          <w:color w:val="000000"/>
          <w:lang w:val="ru-RU"/>
        </w:rPr>
        <w:t>=</w:t>
      </w:r>
      <w:r w:rsidR="004154D7">
        <w:rPr>
          <w:color w:val="000000"/>
        </w:rPr>
        <w:t>Mild</w:t>
      </w:r>
      <w:r w:rsidR="004154D7" w:rsidRPr="0022189E">
        <w:rPr>
          <w:color w:val="000000"/>
          <w:lang w:val="ru-RU"/>
        </w:rPr>
        <w:t>]</w:t>
      </w:r>
    </w:p>
    <w:p w14:paraId="75FE1553" w14:textId="77777777" w:rsidR="005A1CE3" w:rsidRPr="006B08A4" w:rsidRDefault="005A1CE3" w:rsidP="005A1CE3">
      <w:pPr>
        <w:rPr>
          <w:lang w:val="ru-RU"/>
        </w:rPr>
      </w:pPr>
    </w:p>
    <w:p w14:paraId="2F8515B4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ИГОРЬ</w:t>
      </w:r>
    </w:p>
    <w:p w14:paraId="1F9E5A4F" w14:textId="0FC08C9D" w:rsidR="005A1CE3" w:rsidRPr="0022189E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Мы в поле были и там из леса вышел человек весь в крови и мальчика нёс, он тоже был весь в крови. Я в бинокль видел.</w:t>
      </w:r>
      <w:r w:rsidR="004154D7" w:rsidRPr="0022189E">
        <w:rPr>
          <w:color w:val="000000"/>
          <w:lang w:val="ru-RU"/>
        </w:rPr>
        <w:t xml:space="preserve"> [</w:t>
      </w:r>
      <w:r w:rsidR="004154D7">
        <w:rPr>
          <w:color w:val="000000"/>
        </w:rPr>
        <w:t>ep</w:t>
      </w:r>
      <w:r w:rsidR="004154D7" w:rsidRPr="0022189E">
        <w:rPr>
          <w:color w:val="000000"/>
          <w:lang w:val="ru-RU"/>
        </w:rPr>
        <w:t xml:space="preserve">: </w:t>
      </w:r>
      <w:r w:rsidR="004154D7">
        <w:rPr>
          <w:color w:val="000000"/>
        </w:rPr>
        <w:t>v</w:t>
      </w:r>
      <w:r w:rsidR="004154D7" w:rsidRPr="0022189E">
        <w:rPr>
          <w:color w:val="000000"/>
          <w:lang w:val="ru-RU"/>
        </w:rPr>
        <w:t>=</w:t>
      </w:r>
      <w:r w:rsidR="004154D7">
        <w:rPr>
          <w:color w:val="000000"/>
        </w:rPr>
        <w:t>Severe</w:t>
      </w:r>
      <w:r w:rsidR="004154D7" w:rsidRPr="0022189E">
        <w:rPr>
          <w:color w:val="000000"/>
          <w:lang w:val="ru-RU"/>
        </w:rPr>
        <w:t xml:space="preserve">, </w:t>
      </w:r>
      <w:r w:rsidR="004154D7">
        <w:rPr>
          <w:color w:val="000000"/>
        </w:rPr>
        <w:t>sc</w:t>
      </w:r>
      <w:r w:rsidR="004154D7" w:rsidRPr="0022189E">
        <w:rPr>
          <w:color w:val="000000"/>
          <w:lang w:val="ru-RU"/>
        </w:rPr>
        <w:t>=</w:t>
      </w:r>
      <w:r w:rsidR="004154D7">
        <w:rPr>
          <w:color w:val="000000"/>
        </w:rPr>
        <w:t>Severe</w:t>
      </w:r>
      <w:r w:rsidR="004154D7" w:rsidRPr="0022189E">
        <w:rPr>
          <w:color w:val="000000"/>
          <w:lang w:val="ru-RU"/>
        </w:rPr>
        <w:t>]</w:t>
      </w:r>
    </w:p>
    <w:p w14:paraId="18FB39DB" w14:textId="77777777" w:rsidR="005A1CE3" w:rsidRPr="006B08A4" w:rsidRDefault="005A1CE3" w:rsidP="005A1CE3">
      <w:pPr>
        <w:rPr>
          <w:lang w:val="ru-RU"/>
        </w:rPr>
      </w:pPr>
    </w:p>
    <w:p w14:paraId="78E74007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Мальцева замирает за столом. Пристально смотрит на Игоря. Мальцев наливает себе портвейн.</w:t>
      </w:r>
    </w:p>
    <w:p w14:paraId="5A903298" w14:textId="77777777" w:rsidR="005A1CE3" w:rsidRPr="006B08A4" w:rsidRDefault="005A1CE3" w:rsidP="005A1CE3">
      <w:pPr>
        <w:rPr>
          <w:lang w:val="ru-RU"/>
        </w:rPr>
      </w:pPr>
    </w:p>
    <w:p w14:paraId="68F1DA57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</w:t>
      </w:r>
    </w:p>
    <w:p w14:paraId="215235BE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Хватит маму пугать. Братьев Гримм перечитал, что ли?</w:t>
      </w:r>
    </w:p>
    <w:p w14:paraId="69E47058" w14:textId="77777777" w:rsidR="005A1CE3" w:rsidRPr="006B08A4" w:rsidRDefault="005A1CE3" w:rsidP="005A1CE3">
      <w:pPr>
        <w:rPr>
          <w:lang w:val="ru-RU"/>
        </w:rPr>
      </w:pPr>
    </w:p>
    <w:p w14:paraId="7BB6D441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Подмигивает Игорю.</w:t>
      </w:r>
    </w:p>
    <w:p w14:paraId="2FF9BE38" w14:textId="77777777" w:rsidR="005A1CE3" w:rsidRPr="006B08A4" w:rsidRDefault="005A1CE3" w:rsidP="005A1CE3">
      <w:pPr>
        <w:rPr>
          <w:lang w:val="ru-RU"/>
        </w:rPr>
      </w:pPr>
    </w:p>
    <w:p w14:paraId="1B0346E2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МАЛЬЦЕВА</w:t>
      </w:r>
    </w:p>
    <w:p w14:paraId="67C30C17" w14:textId="16655F6F" w:rsidR="005A1CE3" w:rsidRPr="0022189E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Да ну вас. И так уже мигрень третий день. Ну какая кровь? Какой мёртвый мальчик? В школе ещё начни эту чушь рассказывать. Чтоб тебя выгнали.</w:t>
      </w:r>
      <w:r w:rsidR="004154D7" w:rsidRPr="0022189E">
        <w:rPr>
          <w:color w:val="000000"/>
          <w:lang w:val="ru-RU"/>
        </w:rPr>
        <w:t xml:space="preserve"> [</w:t>
      </w:r>
      <w:r w:rsidR="004154D7">
        <w:rPr>
          <w:color w:val="000000"/>
        </w:rPr>
        <w:t>ep</w:t>
      </w:r>
      <w:r w:rsidR="004154D7" w:rsidRPr="0022189E">
        <w:rPr>
          <w:color w:val="000000"/>
          <w:lang w:val="ru-RU"/>
        </w:rPr>
        <w:t xml:space="preserve">: </w:t>
      </w:r>
      <w:r w:rsidR="004154D7">
        <w:rPr>
          <w:color w:val="000000"/>
        </w:rPr>
        <w:t>v</w:t>
      </w:r>
      <w:r w:rsidR="004154D7" w:rsidRPr="0022189E">
        <w:rPr>
          <w:color w:val="000000"/>
          <w:lang w:val="ru-RU"/>
        </w:rPr>
        <w:t>=</w:t>
      </w:r>
      <w:r w:rsidR="004154D7">
        <w:rPr>
          <w:color w:val="000000"/>
        </w:rPr>
        <w:t>Severe</w:t>
      </w:r>
      <w:r w:rsidR="004154D7" w:rsidRPr="0022189E">
        <w:rPr>
          <w:color w:val="000000"/>
          <w:lang w:val="ru-RU"/>
        </w:rPr>
        <w:t xml:space="preserve">, </w:t>
      </w:r>
      <w:r w:rsidR="004154D7">
        <w:rPr>
          <w:color w:val="000000"/>
        </w:rPr>
        <w:t>sc</w:t>
      </w:r>
      <w:r w:rsidR="004154D7" w:rsidRPr="0022189E">
        <w:rPr>
          <w:color w:val="000000"/>
          <w:lang w:val="ru-RU"/>
        </w:rPr>
        <w:t>=</w:t>
      </w:r>
      <w:r w:rsidR="004154D7">
        <w:rPr>
          <w:color w:val="000000"/>
        </w:rPr>
        <w:t>Severe</w:t>
      </w:r>
      <w:r w:rsidR="004154D7" w:rsidRPr="0022189E">
        <w:rPr>
          <w:color w:val="000000"/>
          <w:lang w:val="ru-RU"/>
        </w:rPr>
        <w:t>]</w:t>
      </w:r>
    </w:p>
    <w:p w14:paraId="40B3ACD7" w14:textId="77777777" w:rsidR="005A1CE3" w:rsidRPr="006B08A4" w:rsidRDefault="005A1CE3" w:rsidP="005A1CE3">
      <w:pPr>
        <w:rPr>
          <w:lang w:val="ru-RU"/>
        </w:rPr>
      </w:pPr>
    </w:p>
    <w:p w14:paraId="47FA8FD1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Игорь даже не пытается больше оправдываться. Так и не поев, встаёт, убегает.</w:t>
      </w:r>
    </w:p>
    <w:p w14:paraId="726C2B5A" w14:textId="77777777" w:rsidR="005A1CE3" w:rsidRPr="006B08A4" w:rsidRDefault="005A1CE3" w:rsidP="005A1CE3">
      <w:pPr>
        <w:rPr>
          <w:lang w:val="ru-RU"/>
        </w:rPr>
      </w:pPr>
    </w:p>
    <w:p w14:paraId="3AC80126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</w:t>
      </w:r>
    </w:p>
    <w:p w14:paraId="25E0E68C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Что-то он со своей кометой вообще уже… И мальчики кровавые в глазах…</w:t>
      </w:r>
    </w:p>
    <w:p w14:paraId="3FF9573C" w14:textId="77777777" w:rsidR="005A1CE3" w:rsidRPr="006B08A4" w:rsidRDefault="005A1CE3" w:rsidP="005A1CE3">
      <w:pPr>
        <w:rPr>
          <w:lang w:val="ru-RU"/>
        </w:rPr>
      </w:pPr>
    </w:p>
    <w:p w14:paraId="5B94727C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МАЛЬЦЕВА</w:t>
      </w:r>
    </w:p>
    <w:p w14:paraId="68F8E925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Да просто надо не обращать внимания. И пройдёт.</w:t>
      </w:r>
    </w:p>
    <w:p w14:paraId="30151213" w14:textId="77777777" w:rsidR="005A1CE3" w:rsidRPr="006B08A4" w:rsidRDefault="005A1CE3" w:rsidP="005A1CE3">
      <w:pPr>
        <w:rPr>
          <w:lang w:val="ru-RU"/>
        </w:rPr>
      </w:pPr>
    </w:p>
    <w:p w14:paraId="33633061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Делает глоток из бокала. Игорь наблюдает за родителями через стеклянную дверь, осторожно снимает телефонную трубку. Набирает 02.</w:t>
      </w:r>
    </w:p>
    <w:p w14:paraId="7F43CC08" w14:textId="77777777" w:rsidR="005A1CE3" w:rsidRPr="006B08A4" w:rsidRDefault="005A1CE3" w:rsidP="005A1CE3">
      <w:pPr>
        <w:rPr>
          <w:lang w:val="ru-RU"/>
        </w:rPr>
      </w:pPr>
    </w:p>
    <w:p w14:paraId="66F74418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ИГОРЬ</w:t>
      </w:r>
    </w:p>
    <w:p w14:paraId="36FC29DB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Здравствуйте, это милиция?</w:t>
      </w:r>
    </w:p>
    <w:p w14:paraId="02DE87EF" w14:textId="77777777" w:rsidR="005A1CE3" w:rsidRPr="006B08A4" w:rsidRDefault="005A1CE3" w:rsidP="005A1CE3">
      <w:pPr>
        <w:ind w:left="2303"/>
        <w:rPr>
          <w:lang w:val="ru-RU"/>
        </w:rPr>
      </w:pPr>
      <w:r w:rsidRPr="006B08A4">
        <w:rPr>
          <w:color w:val="000000"/>
          <w:lang w:val="ru-RU"/>
        </w:rPr>
        <w:t>(пауза)</w:t>
      </w:r>
    </w:p>
    <w:p w14:paraId="2E119957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Игорь Мальцев,</w:t>
      </w:r>
    </w:p>
    <w:p w14:paraId="74347D50" w14:textId="77777777" w:rsidR="005A1CE3" w:rsidRPr="006B08A4" w:rsidRDefault="005A1CE3" w:rsidP="005A1CE3">
      <w:pPr>
        <w:ind w:left="2303"/>
        <w:rPr>
          <w:lang w:val="ru-RU"/>
        </w:rPr>
      </w:pPr>
      <w:r w:rsidRPr="006B08A4">
        <w:rPr>
          <w:color w:val="000000"/>
          <w:lang w:val="ru-RU"/>
        </w:rPr>
        <w:t>(пауза)</w:t>
      </w:r>
    </w:p>
    <w:p w14:paraId="1CB86DAF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проспект Шмидта, 6А</w:t>
      </w:r>
    </w:p>
    <w:p w14:paraId="6A54A3B8" w14:textId="77777777" w:rsidR="005A1CE3" w:rsidRPr="006B08A4" w:rsidRDefault="005A1CE3" w:rsidP="005A1CE3">
      <w:pPr>
        <w:ind w:left="2303"/>
        <w:rPr>
          <w:lang w:val="ru-RU"/>
        </w:rPr>
      </w:pPr>
      <w:r w:rsidRPr="006B08A4">
        <w:rPr>
          <w:color w:val="000000"/>
          <w:lang w:val="ru-RU"/>
        </w:rPr>
        <w:t>(пауза)</w:t>
      </w:r>
    </w:p>
    <w:p w14:paraId="4C19BF2E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Я видел мёртвого мальчика, всего в крови.</w:t>
      </w:r>
    </w:p>
    <w:p w14:paraId="12C832C9" w14:textId="77777777" w:rsidR="005A1CE3" w:rsidRPr="006B08A4" w:rsidRDefault="005A1CE3" w:rsidP="005A1CE3">
      <w:pPr>
        <w:rPr>
          <w:lang w:val="ru-RU"/>
        </w:rPr>
      </w:pPr>
    </w:p>
    <w:p w14:paraId="25511227" w14:textId="4D812F80" w:rsidR="005A1CE3" w:rsidRPr="0022189E" w:rsidRDefault="005A1CE3" w:rsidP="005A1CE3">
      <w:pPr>
        <w:rPr>
          <w:color w:val="000000"/>
        </w:rPr>
      </w:pPr>
      <w:r w:rsidRPr="006B08A4">
        <w:rPr>
          <w:color w:val="000000"/>
          <w:lang w:val="ru-RU"/>
        </w:rPr>
        <w:t>Пауза</w:t>
      </w:r>
      <w:r w:rsidRPr="0022189E">
        <w:rPr>
          <w:color w:val="000000"/>
        </w:rPr>
        <w:t xml:space="preserve">. </w:t>
      </w:r>
      <w:r w:rsidRPr="006B08A4">
        <w:rPr>
          <w:color w:val="000000"/>
          <w:lang w:val="ru-RU"/>
        </w:rPr>
        <w:t>Кладёт</w:t>
      </w:r>
      <w:r w:rsidRPr="0022189E">
        <w:rPr>
          <w:color w:val="000000"/>
        </w:rPr>
        <w:t xml:space="preserve"> </w:t>
      </w:r>
      <w:r w:rsidRPr="006B08A4">
        <w:rPr>
          <w:color w:val="000000"/>
          <w:lang w:val="ru-RU"/>
        </w:rPr>
        <w:t>трубку</w:t>
      </w:r>
      <w:r w:rsidRPr="0022189E">
        <w:rPr>
          <w:color w:val="000000"/>
        </w:rPr>
        <w:t xml:space="preserve">. </w:t>
      </w:r>
      <w:r w:rsidRPr="006B08A4">
        <w:rPr>
          <w:color w:val="000000"/>
          <w:lang w:val="ru-RU"/>
        </w:rPr>
        <w:t>Плачет</w:t>
      </w:r>
      <w:r w:rsidRPr="0022189E">
        <w:rPr>
          <w:color w:val="000000"/>
        </w:rPr>
        <w:t>.</w:t>
      </w:r>
    </w:p>
    <w:p w14:paraId="70083064" w14:textId="7945177A" w:rsidR="004154D7" w:rsidRPr="004154D7" w:rsidRDefault="004154D7" w:rsidP="005A1CE3">
      <w:r>
        <w:rPr>
          <w:color w:val="000000"/>
        </w:rPr>
        <w:lastRenderedPageBreak/>
        <w:t>[Labels: v=Severe, sc=Severe, p=None, s=None, a=Mild]</w:t>
      </w:r>
    </w:p>
    <w:p w14:paraId="3232206F" w14:textId="77777777" w:rsidR="005A1CE3" w:rsidRPr="004154D7" w:rsidRDefault="005A1CE3" w:rsidP="005A1CE3"/>
    <w:p w14:paraId="481319FD" w14:textId="12A888DA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1-3. ИНТ. БАНКЕТНЫЙ ЗАЛ.КОРИДОР НОЧЬ 1.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ГЕНПРОКУРОР, СОТРУДНИК 1</w:t>
      </w:r>
      <w:r w:rsidR="006B08A4">
        <w:rPr>
          <w:b/>
          <w:color w:val="000000"/>
          <w:lang w:val="ru-RU"/>
        </w:rPr>
        <w:t>, сотрудник 2, приближенные Генпрокурора 5, жёны сотрудников 5</w:t>
      </w:r>
      <w:r w:rsidRPr="006B08A4">
        <w:rPr>
          <w:b/>
          <w:color w:val="000000"/>
          <w:lang w:val="ru-RU"/>
        </w:rPr>
        <w:t xml:space="preserve"> (00:57)</w:t>
      </w:r>
      <w:r w:rsidRPr="006B08A4">
        <w:rPr>
          <w:lang w:val="ru-RU"/>
        </w:rPr>
        <w:br/>
      </w:r>
    </w:p>
    <w:p w14:paraId="1FD8ECAF" w14:textId="3F10711B" w:rsidR="005A1CE3" w:rsidRDefault="005A1CE3" w:rsidP="005A1CE3">
      <w:pPr>
        <w:rPr>
          <w:color w:val="000000"/>
          <w:lang w:val="ru-RU"/>
        </w:rPr>
      </w:pPr>
      <w:r w:rsidRPr="006B08A4">
        <w:rPr>
          <w:color w:val="000000"/>
          <w:lang w:val="ru-RU"/>
        </w:rPr>
        <w:t>Из банкетного зала выходит Генпрокурор, и несколько сотрудников. Фоном мы слышим звуки веселья и праздничного концерта. Выступает ансамбль.</w:t>
      </w:r>
      <w:r w:rsidRPr="006B08A4">
        <w:rPr>
          <w:lang w:val="ru-RU"/>
        </w:rPr>
        <w:br/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В пустом гулком мраморном холле слышны отчётливые шаги догоняющего всю процессию офицера.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Сотрудник 1 обращается к Генпрокурору, остальные внимательно слушают.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СОТРУДНИК 1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Извините, что в такой момент. Убийство, Алексан Михалыч.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ГЕНПРОКУРОР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(усмехнувшись)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Уверен, что и не одно.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СОТРУДНИК 1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Ребёнок, Алексан Михалыч. На Рублёвке, возле дач ЦК.</w:t>
      </w:r>
      <w:r w:rsidR="004154D7" w:rsidRPr="004154D7">
        <w:rPr>
          <w:color w:val="000000"/>
          <w:lang w:val="ru-RU"/>
        </w:rPr>
        <w:t xml:space="preserve"> [</w:t>
      </w:r>
      <w:r w:rsidR="004154D7">
        <w:rPr>
          <w:color w:val="000000"/>
        </w:rPr>
        <w:t>ep</w:t>
      </w:r>
      <w:r w:rsidR="004154D7" w:rsidRPr="004154D7">
        <w:rPr>
          <w:color w:val="000000"/>
          <w:lang w:val="ru-RU"/>
        </w:rPr>
        <w:t xml:space="preserve">: </w:t>
      </w:r>
      <w:r w:rsidR="004154D7">
        <w:rPr>
          <w:color w:val="000000"/>
        </w:rPr>
        <w:t>v</w:t>
      </w:r>
      <w:r w:rsidR="004154D7" w:rsidRPr="004154D7">
        <w:rPr>
          <w:color w:val="000000"/>
          <w:lang w:val="ru-RU"/>
        </w:rPr>
        <w:t>=</w:t>
      </w:r>
      <w:r w:rsidR="004154D7">
        <w:rPr>
          <w:color w:val="000000"/>
        </w:rPr>
        <w:t>Severe</w:t>
      </w:r>
      <w:r w:rsidR="004154D7" w:rsidRPr="004154D7">
        <w:rPr>
          <w:color w:val="000000"/>
          <w:lang w:val="ru-RU"/>
        </w:rPr>
        <w:t xml:space="preserve">, </w:t>
      </w:r>
      <w:r w:rsidR="004154D7">
        <w:rPr>
          <w:color w:val="000000"/>
        </w:rPr>
        <w:t>sc</w:t>
      </w:r>
      <w:r w:rsidR="004154D7" w:rsidRPr="004154D7">
        <w:rPr>
          <w:color w:val="000000"/>
          <w:lang w:val="ru-RU"/>
        </w:rPr>
        <w:t>=</w:t>
      </w:r>
      <w:r w:rsidR="004154D7">
        <w:rPr>
          <w:color w:val="000000"/>
        </w:rPr>
        <w:t>Severe</w:t>
      </w:r>
      <w:r w:rsidR="004154D7" w:rsidRPr="004154D7">
        <w:rPr>
          <w:color w:val="000000"/>
          <w:lang w:val="ru-RU"/>
        </w:rPr>
        <w:t>]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ГЕНПРОКУРОР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(становится максимально серьёзным)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Чей?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СОТРУДНИК 1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Ничей, но перерезано горло, половые органы, изуродованы. Страшное дело в общем. До дачи Громыко меньше километра, а у него внук. Никогда такого не было.</w:t>
      </w:r>
      <w:r w:rsidR="004154D7" w:rsidRPr="004154D7">
        <w:rPr>
          <w:color w:val="000000"/>
          <w:lang w:val="ru-RU"/>
        </w:rPr>
        <w:t xml:space="preserve"> [</w:t>
      </w:r>
      <w:r w:rsidR="004154D7">
        <w:rPr>
          <w:color w:val="000000"/>
        </w:rPr>
        <w:t>ep</w:t>
      </w:r>
      <w:r w:rsidR="004154D7" w:rsidRPr="004154D7">
        <w:rPr>
          <w:color w:val="000000"/>
          <w:lang w:val="ru-RU"/>
        </w:rPr>
        <w:t xml:space="preserve">: </w:t>
      </w:r>
      <w:r w:rsidR="004154D7">
        <w:rPr>
          <w:color w:val="000000"/>
        </w:rPr>
        <w:t>v</w:t>
      </w:r>
      <w:r w:rsidR="004154D7" w:rsidRPr="004154D7">
        <w:rPr>
          <w:color w:val="000000"/>
          <w:lang w:val="ru-RU"/>
        </w:rPr>
        <w:t>=</w:t>
      </w:r>
      <w:r w:rsidR="004154D7">
        <w:rPr>
          <w:color w:val="000000"/>
        </w:rPr>
        <w:t>Severe</w:t>
      </w:r>
      <w:r w:rsidR="004154D7" w:rsidRPr="004154D7">
        <w:rPr>
          <w:color w:val="000000"/>
          <w:lang w:val="ru-RU"/>
        </w:rPr>
        <w:t xml:space="preserve">, </w:t>
      </w:r>
      <w:r w:rsidR="004154D7">
        <w:rPr>
          <w:color w:val="000000"/>
        </w:rPr>
        <w:t>sc</w:t>
      </w:r>
      <w:r w:rsidR="004154D7" w:rsidRPr="004154D7">
        <w:rPr>
          <w:color w:val="000000"/>
          <w:lang w:val="ru-RU"/>
        </w:rPr>
        <w:t>=</w:t>
      </w:r>
      <w:r w:rsidR="004154D7">
        <w:rPr>
          <w:color w:val="000000"/>
        </w:rPr>
        <w:t>Severe</w:t>
      </w:r>
      <w:r w:rsidR="004154D7" w:rsidRPr="004154D7">
        <w:rPr>
          <w:color w:val="000000"/>
          <w:lang w:val="ru-RU"/>
        </w:rPr>
        <w:t>]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СОТРУДНИК 2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В Ростове такая же серия. Может, теперь к нам приехал с гастролями?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ГЕНПРОКУРОР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Ростов - моя колыбель. Следаки там хорошие. Кто там делом занимается? Сюда его срочно. Пусть посмотрит, разберётся и всё доложит лично мне.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Фоном мы слышим ликующий и хлопающий в такт весёлой песне зал.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Генпрокурор закуривает и выходит на улицу. Похоже, праздничное настроение уже не вернуть.</w:t>
      </w:r>
    </w:p>
    <w:p w14:paraId="04F7411B" w14:textId="77777777" w:rsidR="004154D7" w:rsidRPr="0022189E" w:rsidRDefault="004154D7" w:rsidP="004154D7">
      <w:pPr>
        <w:rPr>
          <w:color w:val="000000"/>
          <w:lang w:val="ru-RU"/>
        </w:rPr>
      </w:pPr>
    </w:p>
    <w:p w14:paraId="663E1743" w14:textId="77A0D82E" w:rsidR="004154D7" w:rsidRPr="00E1472F" w:rsidRDefault="004154D7" w:rsidP="004154D7">
      <w:r w:rsidRPr="00E1472F">
        <w:rPr>
          <w:color w:val="000000"/>
        </w:rPr>
        <w:t>[</w:t>
      </w:r>
      <w:r>
        <w:rPr>
          <w:color w:val="000000"/>
        </w:rPr>
        <w:t>Labels</w:t>
      </w:r>
      <w:r w:rsidRPr="00E1472F">
        <w:rPr>
          <w:color w:val="000000"/>
        </w:rPr>
        <w:t xml:space="preserve">: </w:t>
      </w:r>
      <w:r>
        <w:rPr>
          <w:color w:val="000000"/>
        </w:rPr>
        <w:t>v</w:t>
      </w:r>
      <w:r w:rsidRPr="00E1472F">
        <w:rPr>
          <w:color w:val="000000"/>
        </w:rPr>
        <w:t>=</w:t>
      </w:r>
      <w:r>
        <w:rPr>
          <w:color w:val="000000"/>
        </w:rPr>
        <w:t>Severe</w:t>
      </w:r>
      <w:r w:rsidRPr="00E1472F">
        <w:rPr>
          <w:color w:val="000000"/>
        </w:rPr>
        <w:t xml:space="preserve">, </w:t>
      </w:r>
      <w:r>
        <w:rPr>
          <w:color w:val="000000"/>
        </w:rPr>
        <w:t>sc</w:t>
      </w:r>
      <w:r w:rsidRPr="00E1472F">
        <w:rPr>
          <w:color w:val="000000"/>
        </w:rPr>
        <w:t>=</w:t>
      </w:r>
      <w:r>
        <w:rPr>
          <w:color w:val="000000"/>
        </w:rPr>
        <w:t>Severe</w:t>
      </w:r>
      <w:r w:rsidRPr="00E1472F">
        <w:rPr>
          <w:color w:val="000000"/>
        </w:rPr>
        <w:t xml:space="preserve">, </w:t>
      </w:r>
      <w:r>
        <w:rPr>
          <w:color w:val="000000"/>
        </w:rPr>
        <w:t>p</w:t>
      </w:r>
      <w:r w:rsidRPr="00E1472F">
        <w:rPr>
          <w:color w:val="000000"/>
        </w:rPr>
        <w:t>=</w:t>
      </w:r>
      <w:r>
        <w:rPr>
          <w:color w:val="000000"/>
        </w:rPr>
        <w:t>None</w:t>
      </w:r>
      <w:r w:rsidRPr="00E1472F">
        <w:rPr>
          <w:color w:val="000000"/>
        </w:rPr>
        <w:t xml:space="preserve">, </w:t>
      </w:r>
      <w:r>
        <w:rPr>
          <w:color w:val="000000"/>
        </w:rPr>
        <w:t>s</w:t>
      </w:r>
      <w:r w:rsidRPr="00E1472F">
        <w:rPr>
          <w:color w:val="000000"/>
        </w:rPr>
        <w:t>=</w:t>
      </w:r>
      <w:r>
        <w:rPr>
          <w:color w:val="000000"/>
        </w:rPr>
        <w:t>None</w:t>
      </w:r>
      <w:r w:rsidRPr="00E1472F">
        <w:rPr>
          <w:color w:val="000000"/>
        </w:rPr>
        <w:t xml:space="preserve">, </w:t>
      </w:r>
      <w:r>
        <w:rPr>
          <w:color w:val="000000"/>
        </w:rPr>
        <w:t>a</w:t>
      </w:r>
      <w:r w:rsidRPr="00E1472F">
        <w:rPr>
          <w:color w:val="000000"/>
        </w:rPr>
        <w:t>=</w:t>
      </w:r>
      <w:r>
        <w:rPr>
          <w:color w:val="000000"/>
        </w:rPr>
        <w:t>None</w:t>
      </w:r>
      <w:r w:rsidRPr="00E1472F">
        <w:rPr>
          <w:color w:val="000000"/>
        </w:rPr>
        <w:t>]</w:t>
      </w:r>
    </w:p>
    <w:p w14:paraId="5FFCAD05" w14:textId="77777777" w:rsidR="005A1CE3" w:rsidRPr="00E1472F" w:rsidRDefault="005A1CE3" w:rsidP="005A1CE3"/>
    <w:p w14:paraId="7B868289" w14:textId="77777777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1-4. ИНТ. КВАРТИРА БОКОВА.КУХНЯ НОЧЬ 1.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БОКОВ (00:25)</w:t>
      </w:r>
      <w:r w:rsidRPr="006B08A4">
        <w:rPr>
          <w:lang w:val="ru-RU"/>
        </w:rPr>
        <w:br/>
      </w:r>
    </w:p>
    <w:p w14:paraId="724ACD49" w14:textId="1665A6B2" w:rsidR="005A1CE3" w:rsidRPr="004154D7" w:rsidRDefault="005A1CE3" w:rsidP="005A1CE3">
      <w:pPr>
        <w:rPr>
          <w:color w:val="000000"/>
          <w:lang w:val="ru-RU"/>
        </w:rPr>
      </w:pPr>
      <w:r w:rsidRPr="006B08A4">
        <w:rPr>
          <w:color w:val="000000"/>
          <w:lang w:val="ru-RU"/>
        </w:rPr>
        <w:t>Типичная кухня в хрущёвке. БОКОВ (28) «перемалывает» суп «Метеором». Делает он это не очень ловко: брызги разлетаются на стены, миксер страшно жужжит, но Боков не обращает на это внимания, сосредоточившись на процессе. Периодически отхлёбывает пиво из бутылки (выглядит при этом как Брэд Пит, а не как алкоголик). Когда миксер выключается, мы слышим надрывный кашель.</w:t>
      </w:r>
      <w:r w:rsidR="004154D7" w:rsidRPr="004154D7">
        <w:rPr>
          <w:color w:val="000000"/>
          <w:lang w:val="ru-RU"/>
        </w:rPr>
        <w:t xml:space="preserve"> [</w:t>
      </w:r>
      <w:r w:rsidR="004154D7">
        <w:rPr>
          <w:color w:val="000000"/>
        </w:rPr>
        <w:t>ep</w:t>
      </w:r>
      <w:r w:rsidR="004154D7" w:rsidRPr="004154D7">
        <w:rPr>
          <w:color w:val="000000"/>
          <w:lang w:val="ru-RU"/>
        </w:rPr>
        <w:t xml:space="preserve">: </w:t>
      </w:r>
      <w:r w:rsidR="004154D7">
        <w:rPr>
          <w:color w:val="000000"/>
        </w:rPr>
        <w:t>a</w:t>
      </w:r>
      <w:r w:rsidR="004154D7" w:rsidRPr="004154D7">
        <w:rPr>
          <w:color w:val="000000"/>
          <w:lang w:val="ru-RU"/>
        </w:rPr>
        <w:t>=</w:t>
      </w:r>
      <w:r w:rsidR="004154D7">
        <w:rPr>
          <w:color w:val="000000"/>
        </w:rPr>
        <w:t>Mild</w:t>
      </w:r>
      <w:r w:rsidR="004154D7" w:rsidRPr="004154D7">
        <w:rPr>
          <w:color w:val="000000"/>
          <w:lang w:val="ru-RU"/>
        </w:rPr>
        <w:t>]</w:t>
      </w:r>
    </w:p>
    <w:p w14:paraId="54B8B5EE" w14:textId="4D285F4D" w:rsidR="004154D7" w:rsidRDefault="004154D7" w:rsidP="005A1CE3">
      <w:pPr>
        <w:rPr>
          <w:color w:val="000000"/>
          <w:lang w:val="ru-RU"/>
        </w:rPr>
      </w:pPr>
    </w:p>
    <w:p w14:paraId="20DCDFC5" w14:textId="64254C37" w:rsidR="004154D7" w:rsidRPr="004154D7" w:rsidRDefault="004154D7" w:rsidP="005A1CE3">
      <w:r>
        <w:rPr>
          <w:color w:val="000000"/>
        </w:rPr>
        <w:lastRenderedPageBreak/>
        <w:t>[Labels: v=None, sc=None, p=None, s=None, a=Mild]</w:t>
      </w:r>
    </w:p>
    <w:p w14:paraId="3AB24BC0" w14:textId="77777777" w:rsidR="005A1CE3" w:rsidRPr="004154D7" w:rsidRDefault="005A1CE3" w:rsidP="005A1CE3"/>
    <w:p w14:paraId="6510E3AF" w14:textId="77777777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1-4-А. ИНТ. КВАРТИРА БОКОВА.ВАННАЯ НОЧЬ 1.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МАРИНА (00:12)</w:t>
      </w:r>
      <w:r w:rsidRPr="006B08A4">
        <w:rPr>
          <w:lang w:val="ru-RU"/>
        </w:rPr>
        <w:br/>
      </w:r>
    </w:p>
    <w:p w14:paraId="53FB8FBB" w14:textId="7FD3CE38" w:rsidR="005A1CE3" w:rsidRDefault="005A1CE3" w:rsidP="005A1CE3">
      <w:pPr>
        <w:rPr>
          <w:color w:val="000000"/>
        </w:rPr>
      </w:pPr>
      <w:r w:rsidRPr="006B08A4">
        <w:rPr>
          <w:color w:val="000000"/>
          <w:lang w:val="ru-RU"/>
        </w:rPr>
        <w:t>На раковине в ванной – яркое пятно крови. Молодая, очень худая женщина (МАРИНА), кашляет и сплёвывает очередной сгусток, включает воду, смывает кровь, ополаскивает лицо и выходит из ванной.</w:t>
      </w:r>
      <w:r w:rsidR="004154D7" w:rsidRPr="004154D7">
        <w:rPr>
          <w:color w:val="000000"/>
          <w:lang w:val="ru-RU"/>
        </w:rPr>
        <w:t xml:space="preserve"> </w:t>
      </w:r>
      <w:r w:rsidR="004154D7">
        <w:rPr>
          <w:color w:val="000000"/>
        </w:rPr>
        <w:t>[ep: v=Mild]</w:t>
      </w:r>
    </w:p>
    <w:p w14:paraId="7B9B2530" w14:textId="09EEA38B" w:rsidR="004154D7" w:rsidRDefault="004154D7" w:rsidP="005A1CE3">
      <w:pPr>
        <w:rPr>
          <w:color w:val="000000"/>
        </w:rPr>
      </w:pPr>
    </w:p>
    <w:p w14:paraId="2304BDC6" w14:textId="74652E80" w:rsidR="004154D7" w:rsidRPr="004154D7" w:rsidRDefault="004154D7" w:rsidP="005A1CE3">
      <w:r>
        <w:rPr>
          <w:color w:val="000000"/>
        </w:rPr>
        <w:t>[Labels: v=Mild, sc=None, p=None, s=None, a=None]</w:t>
      </w:r>
    </w:p>
    <w:p w14:paraId="74C5ECFF" w14:textId="77777777" w:rsidR="005A1CE3" w:rsidRPr="004154D7" w:rsidRDefault="005A1CE3" w:rsidP="005A1CE3"/>
    <w:p w14:paraId="6821DA56" w14:textId="4D1C7934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1-4-В. ИНТ. КВАРТИРА БОКОВА.КОМНАТА НОЧЬ 1.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БОКОВ, МАРИНА</w:t>
      </w:r>
      <w:r w:rsidR="006B08A4">
        <w:rPr>
          <w:b/>
          <w:color w:val="000000"/>
          <w:lang w:val="ru-RU"/>
        </w:rPr>
        <w:t>, милиционер 1</w:t>
      </w:r>
      <w:r w:rsidRPr="006B08A4">
        <w:rPr>
          <w:b/>
          <w:color w:val="000000"/>
          <w:lang w:val="ru-RU"/>
        </w:rPr>
        <w:t xml:space="preserve"> (01:38)</w:t>
      </w:r>
      <w:r w:rsidRPr="006B08A4">
        <w:rPr>
          <w:lang w:val="ru-RU"/>
        </w:rPr>
        <w:br/>
      </w:r>
    </w:p>
    <w:p w14:paraId="75C1FE10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Марина заходит в комнату и ложится на диван. Берёт с тумбочки сигарету и закуривает. Появляется Боков с тарелкой супа-пюре.</w:t>
      </w:r>
    </w:p>
    <w:p w14:paraId="2E3CB070" w14:textId="77777777" w:rsidR="005A1CE3" w:rsidRPr="006B08A4" w:rsidRDefault="005A1CE3" w:rsidP="005A1CE3">
      <w:pPr>
        <w:rPr>
          <w:lang w:val="ru-RU"/>
        </w:rPr>
      </w:pPr>
    </w:p>
    <w:p w14:paraId="69497FA4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43B2B74E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Ты всё-таки самая женщина из всех женщин в мире - никогда не делаешь того, что тебе говорят.</w:t>
      </w:r>
    </w:p>
    <w:p w14:paraId="3A2F076C" w14:textId="77777777" w:rsidR="005A1CE3" w:rsidRPr="006B08A4" w:rsidRDefault="005A1CE3" w:rsidP="005A1CE3">
      <w:pPr>
        <w:ind w:left="2303"/>
        <w:rPr>
          <w:lang w:val="ru-RU"/>
        </w:rPr>
      </w:pPr>
      <w:r w:rsidRPr="006B08A4">
        <w:rPr>
          <w:color w:val="000000"/>
          <w:lang w:val="ru-RU"/>
        </w:rPr>
        <w:t>(забирает сигарету, делает затяжку)</w:t>
      </w:r>
    </w:p>
    <w:p w14:paraId="393C9D24" w14:textId="14287BC7" w:rsidR="005A1CE3" w:rsidRPr="0022189E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Врач сказал не курить и есть.</w:t>
      </w:r>
      <w:r w:rsidR="00610ACC">
        <w:rPr>
          <w:color w:val="000000"/>
          <w:lang w:val="ru-RU"/>
        </w:rPr>
        <w:t xml:space="preserve"> </w:t>
      </w:r>
      <w:r w:rsidR="00610ACC" w:rsidRPr="0022189E">
        <w:rPr>
          <w:color w:val="000000"/>
          <w:lang w:val="ru-RU"/>
        </w:rPr>
        <w:t>[</w:t>
      </w:r>
      <w:r w:rsidR="00610ACC">
        <w:rPr>
          <w:color w:val="000000"/>
        </w:rPr>
        <w:t>ep</w:t>
      </w:r>
      <w:r w:rsidR="00610ACC" w:rsidRPr="0022189E">
        <w:rPr>
          <w:color w:val="000000"/>
          <w:lang w:val="ru-RU"/>
        </w:rPr>
        <w:t xml:space="preserve">: </w:t>
      </w:r>
      <w:r w:rsidR="00610ACC">
        <w:rPr>
          <w:color w:val="000000"/>
        </w:rPr>
        <w:t>a</w:t>
      </w:r>
      <w:r w:rsidR="00610ACC" w:rsidRPr="0022189E">
        <w:rPr>
          <w:color w:val="000000"/>
          <w:lang w:val="ru-RU"/>
        </w:rPr>
        <w:t>=</w:t>
      </w:r>
      <w:r w:rsidR="00610ACC">
        <w:rPr>
          <w:color w:val="000000"/>
        </w:rPr>
        <w:t>Mild</w:t>
      </w:r>
      <w:r w:rsidR="00610ACC" w:rsidRPr="0022189E">
        <w:rPr>
          <w:color w:val="000000"/>
          <w:lang w:val="ru-RU"/>
        </w:rPr>
        <w:t>]</w:t>
      </w:r>
    </w:p>
    <w:p w14:paraId="65653EEC" w14:textId="77777777" w:rsidR="005A1CE3" w:rsidRPr="006B08A4" w:rsidRDefault="005A1CE3" w:rsidP="005A1CE3">
      <w:pPr>
        <w:rPr>
          <w:lang w:val="ru-RU"/>
        </w:rPr>
      </w:pPr>
    </w:p>
    <w:p w14:paraId="782BE38F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МАРИНА</w:t>
      </w:r>
    </w:p>
    <w:p w14:paraId="46C5E082" w14:textId="77777777" w:rsidR="005A1CE3" w:rsidRPr="006B08A4" w:rsidRDefault="005A1CE3" w:rsidP="005A1CE3">
      <w:pPr>
        <w:ind w:left="2303"/>
        <w:rPr>
          <w:lang w:val="ru-RU"/>
        </w:rPr>
      </w:pPr>
      <w:r w:rsidRPr="006B08A4">
        <w:rPr>
          <w:color w:val="000000"/>
          <w:lang w:val="ru-RU"/>
        </w:rPr>
        <w:t>(очень сиплым, практически неразличимым голосом)</w:t>
      </w:r>
    </w:p>
    <w:p w14:paraId="3042A2EF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Мне больно есть.</w:t>
      </w:r>
    </w:p>
    <w:p w14:paraId="07717E26" w14:textId="77777777" w:rsidR="005A1CE3" w:rsidRPr="006B08A4" w:rsidRDefault="005A1CE3" w:rsidP="005A1CE3">
      <w:pPr>
        <w:rPr>
          <w:lang w:val="ru-RU"/>
        </w:rPr>
      </w:pPr>
    </w:p>
    <w:p w14:paraId="28012AAF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4FCF3BDD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Это смотря что. Попробуй</w:t>
      </w:r>
    </w:p>
    <w:p w14:paraId="5C386147" w14:textId="77777777" w:rsidR="005A1CE3" w:rsidRPr="006B08A4" w:rsidRDefault="005A1CE3" w:rsidP="005A1CE3">
      <w:pPr>
        <w:ind w:left="2303"/>
        <w:rPr>
          <w:lang w:val="ru-RU"/>
        </w:rPr>
      </w:pPr>
      <w:r w:rsidRPr="006B08A4">
        <w:rPr>
          <w:color w:val="000000"/>
          <w:lang w:val="ru-RU"/>
        </w:rPr>
        <w:t>(кормит жену из ложки)</w:t>
      </w:r>
    </w:p>
    <w:p w14:paraId="79F8D262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Если перестанешь капризничать, всё скоро пройдёт.</w:t>
      </w:r>
    </w:p>
    <w:p w14:paraId="59ABE187" w14:textId="77777777" w:rsidR="005A1CE3" w:rsidRPr="006B08A4" w:rsidRDefault="005A1CE3" w:rsidP="005A1CE3">
      <w:pPr>
        <w:rPr>
          <w:lang w:val="ru-RU"/>
        </w:rPr>
      </w:pPr>
    </w:p>
    <w:p w14:paraId="31F7CF7C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Жена проглатывает ложку, видно, что ей очень больно.</w:t>
      </w:r>
    </w:p>
    <w:p w14:paraId="0ADFA0EA" w14:textId="77777777" w:rsidR="005A1CE3" w:rsidRPr="006B08A4" w:rsidRDefault="005A1CE3" w:rsidP="005A1CE3">
      <w:pPr>
        <w:rPr>
          <w:lang w:val="ru-RU"/>
        </w:rPr>
      </w:pPr>
    </w:p>
    <w:p w14:paraId="402CF4D1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МАРИНА</w:t>
      </w:r>
    </w:p>
    <w:p w14:paraId="17B8DE87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Мы даже не знаем, что это, как можно знать, что оно пройдёт.</w:t>
      </w:r>
    </w:p>
    <w:p w14:paraId="2A3DAA66" w14:textId="77777777" w:rsidR="005A1CE3" w:rsidRPr="006B08A4" w:rsidRDefault="005A1CE3" w:rsidP="005A1CE3">
      <w:pPr>
        <w:rPr>
          <w:lang w:val="ru-RU"/>
        </w:rPr>
      </w:pPr>
    </w:p>
    <w:p w14:paraId="1ABEDE3A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27602260" w14:textId="77777777" w:rsidR="005A1CE3" w:rsidRPr="006B08A4" w:rsidRDefault="005A1CE3" w:rsidP="005A1CE3">
      <w:pPr>
        <w:ind w:left="2303"/>
        <w:rPr>
          <w:lang w:val="ru-RU"/>
        </w:rPr>
      </w:pPr>
      <w:r w:rsidRPr="006B08A4">
        <w:rPr>
          <w:color w:val="000000"/>
          <w:lang w:val="ru-RU"/>
        </w:rPr>
        <w:t>(кормит жену из ложки)</w:t>
      </w:r>
    </w:p>
    <w:p w14:paraId="2E138568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Ну мы знаем, что это не туберкулёз, а значит, ничего страшного. Я взял отгулы и готовлю уже ж, даже лучше, чем твоя мама.</w:t>
      </w:r>
    </w:p>
    <w:p w14:paraId="3DF1BA07" w14:textId="77777777" w:rsidR="005A1CE3" w:rsidRPr="006B08A4" w:rsidRDefault="005A1CE3" w:rsidP="005A1CE3">
      <w:pPr>
        <w:ind w:left="2303"/>
        <w:rPr>
          <w:lang w:val="ru-RU"/>
        </w:rPr>
      </w:pPr>
      <w:r w:rsidRPr="006B08A4">
        <w:rPr>
          <w:color w:val="000000"/>
          <w:lang w:val="ru-RU"/>
        </w:rPr>
        <w:t>(улыбается)</w:t>
      </w:r>
    </w:p>
    <w:p w14:paraId="7D7A70D0" w14:textId="77777777" w:rsidR="005A1CE3" w:rsidRPr="006B08A4" w:rsidRDefault="005A1CE3" w:rsidP="005A1CE3">
      <w:pPr>
        <w:rPr>
          <w:lang w:val="ru-RU"/>
        </w:rPr>
      </w:pPr>
    </w:p>
    <w:p w14:paraId="5D46C655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Резкий настойчивый звонок в дверь. Жена вскакивает, но Боков жестом останавливает её и идёт открывать дверь сам. В квартиру входит МИЛИЦИОНЕР 1.</w:t>
      </w:r>
    </w:p>
    <w:p w14:paraId="7F33A4EF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lastRenderedPageBreak/>
        <w:t>МИЛИЦИОНЕР 1</w:t>
      </w:r>
    </w:p>
    <w:p w14:paraId="7B4B60E7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Евгений Афанасьевич, вас в Москву вызывают.</w:t>
      </w:r>
    </w:p>
    <w:p w14:paraId="15D17655" w14:textId="77777777" w:rsidR="005A1CE3" w:rsidRPr="006B08A4" w:rsidRDefault="005A1CE3" w:rsidP="005A1CE3">
      <w:pPr>
        <w:rPr>
          <w:lang w:val="ru-RU"/>
        </w:rPr>
      </w:pPr>
    </w:p>
    <w:p w14:paraId="1FB54A76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08F65176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Наградить хотят в честь праздника? Так вроде не за что.</w:t>
      </w:r>
    </w:p>
    <w:p w14:paraId="6C9FBF02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МИЛИЦИОНЕР 1</w:t>
      </w:r>
    </w:p>
    <w:p w14:paraId="476F90D5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Самолёт через час. Я вас в аэропорт отвезу.</w:t>
      </w:r>
    </w:p>
    <w:p w14:paraId="1E1424CE" w14:textId="77777777" w:rsidR="005A1CE3" w:rsidRPr="006B08A4" w:rsidRDefault="005A1CE3" w:rsidP="005A1CE3">
      <w:pPr>
        <w:rPr>
          <w:lang w:val="ru-RU"/>
        </w:rPr>
      </w:pPr>
    </w:p>
    <w:p w14:paraId="05D4BC1F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4D41971A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Я не поеду ни в какую Москву.</w:t>
      </w:r>
    </w:p>
    <w:p w14:paraId="684E8FDE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МИЛИЦИОНЕР 1</w:t>
      </w:r>
    </w:p>
    <w:p w14:paraId="28F2262B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Там серийник ваш объявился.</w:t>
      </w:r>
    </w:p>
    <w:p w14:paraId="6CAF1663" w14:textId="77777777" w:rsidR="005A1CE3" w:rsidRPr="006B08A4" w:rsidRDefault="005A1CE3" w:rsidP="005A1CE3">
      <w:pPr>
        <w:rPr>
          <w:lang w:val="ru-RU"/>
        </w:rPr>
      </w:pPr>
    </w:p>
    <w:p w14:paraId="13FABAD8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14DEB315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Это точно?</w:t>
      </w:r>
    </w:p>
    <w:p w14:paraId="3E88F276" w14:textId="77777777" w:rsidR="005A1CE3" w:rsidRPr="006B08A4" w:rsidRDefault="005A1CE3" w:rsidP="005A1CE3">
      <w:pPr>
        <w:rPr>
          <w:lang w:val="ru-RU"/>
        </w:rPr>
      </w:pPr>
    </w:p>
    <w:p w14:paraId="26CA7DCC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Милиционер пожимает плечами.</w:t>
      </w:r>
    </w:p>
    <w:p w14:paraId="4148C849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МИЛИЦИОНЕР 1</w:t>
      </w:r>
    </w:p>
    <w:p w14:paraId="203875CF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Сказали вам решать точно ли и лично генпрокурору завтра всё доложить.</w:t>
      </w:r>
    </w:p>
    <w:p w14:paraId="310C3F25" w14:textId="77777777" w:rsidR="005A1CE3" w:rsidRPr="006B08A4" w:rsidRDefault="005A1CE3" w:rsidP="005A1CE3">
      <w:pPr>
        <w:rPr>
          <w:lang w:val="ru-RU"/>
        </w:rPr>
      </w:pPr>
    </w:p>
    <w:p w14:paraId="3DDF4A14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3A29C0BA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В машине подождите.</w:t>
      </w:r>
    </w:p>
    <w:p w14:paraId="6ED362C7" w14:textId="77777777" w:rsidR="005A1CE3" w:rsidRPr="006B08A4" w:rsidRDefault="005A1CE3" w:rsidP="005A1CE3">
      <w:pPr>
        <w:rPr>
          <w:lang w:val="ru-RU"/>
        </w:rPr>
      </w:pPr>
    </w:p>
    <w:p w14:paraId="3E8169E0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Боков возвращается в комнату. Жена пытается проглотить ещё ложку и плачет. Боков вытирает ей слезу, целует, поправляет волосы.</w:t>
      </w:r>
    </w:p>
    <w:p w14:paraId="05C77A57" w14:textId="77777777" w:rsidR="005A1CE3" w:rsidRPr="006B08A4" w:rsidRDefault="005A1CE3" w:rsidP="005A1CE3">
      <w:pPr>
        <w:rPr>
          <w:lang w:val="ru-RU"/>
        </w:rPr>
      </w:pPr>
    </w:p>
    <w:p w14:paraId="50AD056A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18B59AFD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Тут такое дело… Манюнь… Мне надо улететь в Москву. Но я одним днём постараюсь. Маме позвоню, чтоб следила за тобой.</w:t>
      </w:r>
    </w:p>
    <w:p w14:paraId="0A078978" w14:textId="77777777" w:rsidR="005A1CE3" w:rsidRPr="006B08A4" w:rsidRDefault="005A1CE3" w:rsidP="005A1CE3">
      <w:pPr>
        <w:rPr>
          <w:lang w:val="ru-RU"/>
        </w:rPr>
      </w:pPr>
    </w:p>
    <w:p w14:paraId="5E3184DA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МАРИНА</w:t>
      </w:r>
    </w:p>
    <w:p w14:paraId="2CC28B3E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Не надо маму.</w:t>
      </w:r>
    </w:p>
    <w:p w14:paraId="3E64A084" w14:textId="77777777" w:rsidR="005A1CE3" w:rsidRPr="006B08A4" w:rsidRDefault="005A1CE3" w:rsidP="005A1CE3">
      <w:pPr>
        <w:rPr>
          <w:lang w:val="ru-RU"/>
        </w:rPr>
      </w:pPr>
    </w:p>
    <w:p w14:paraId="356EBD5F" w14:textId="76011B89" w:rsidR="005A1CE3" w:rsidRDefault="005A1CE3" w:rsidP="005A1CE3">
      <w:pPr>
        <w:rPr>
          <w:color w:val="000000"/>
        </w:rPr>
      </w:pPr>
      <w:r w:rsidRPr="006B08A4">
        <w:rPr>
          <w:color w:val="000000"/>
          <w:lang w:val="ru-RU"/>
        </w:rPr>
        <w:t>Боков нежно целует плачущую жену, прижимает к груди.</w:t>
      </w:r>
      <w:r w:rsidR="00610ACC" w:rsidRPr="00610ACC">
        <w:rPr>
          <w:color w:val="000000"/>
          <w:lang w:val="ru-RU"/>
        </w:rPr>
        <w:t xml:space="preserve"> </w:t>
      </w:r>
      <w:r w:rsidR="00610ACC">
        <w:rPr>
          <w:color w:val="000000"/>
        </w:rPr>
        <w:t>[ep: s=Mild]</w:t>
      </w:r>
    </w:p>
    <w:p w14:paraId="238A5134" w14:textId="75479189" w:rsidR="00610ACC" w:rsidRDefault="00610ACC" w:rsidP="005A1CE3"/>
    <w:p w14:paraId="55A72AA1" w14:textId="6713D9DC" w:rsidR="00610ACC" w:rsidRPr="00610ACC" w:rsidRDefault="00610ACC" w:rsidP="005A1CE3">
      <w:r>
        <w:rPr>
          <w:color w:val="000000"/>
        </w:rPr>
        <w:t>[Labels: v=None, sc=None, p=None, s=Mild, a=Mild]</w:t>
      </w:r>
    </w:p>
    <w:p w14:paraId="7463C20C" w14:textId="77777777" w:rsidR="005A1CE3" w:rsidRPr="00610ACC" w:rsidRDefault="005A1CE3" w:rsidP="005A1CE3"/>
    <w:p w14:paraId="32182CB6" w14:textId="23DBEE7D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1-5. НАТ. АЭРОПОРТ МОСКВЫ.СТОЯНКА МИЛИЦЕЙСКИЙ “БОБИК” НОЧЬ 1.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БОКОВ</w:t>
      </w:r>
      <w:r w:rsidR="006B08A4">
        <w:rPr>
          <w:b/>
          <w:color w:val="000000"/>
          <w:lang w:val="ru-RU"/>
        </w:rPr>
        <w:t>, пассажиры (25)</w:t>
      </w:r>
      <w:r w:rsidRPr="006B08A4">
        <w:rPr>
          <w:b/>
          <w:color w:val="000000"/>
          <w:lang w:val="ru-RU"/>
        </w:rPr>
        <w:t xml:space="preserve"> (00:30)</w:t>
      </w:r>
      <w:r w:rsidRPr="006B08A4">
        <w:rPr>
          <w:lang w:val="ru-RU"/>
        </w:rPr>
        <w:br/>
      </w:r>
    </w:p>
    <w:p w14:paraId="647820C0" w14:textId="0857D230" w:rsidR="005A1CE3" w:rsidRDefault="005A1CE3" w:rsidP="005A1CE3">
      <w:pPr>
        <w:rPr>
          <w:color w:val="000000"/>
        </w:rPr>
      </w:pPr>
      <w:r w:rsidRPr="006B08A4">
        <w:rPr>
          <w:color w:val="000000"/>
          <w:lang w:val="ru-RU"/>
        </w:rPr>
        <w:t xml:space="preserve">Дождь льёт стеной, из аэропорта выходит толпа пассажиров. Среди них – Боков.Озирается по сторонам. Пытается закурить, но дождь не даёт ему такой возможности: сигарета моментально мокнет. Делает шаг назад в двери аэропорта и закуривает. Продолжает всматриваться во встречающих. В темноте стоянки несколько раз “моргает” дальний свет. Боков видит, что сигналы подаёт </w:t>
      </w:r>
      <w:r w:rsidRPr="006B08A4">
        <w:rPr>
          <w:color w:val="000000"/>
          <w:lang w:val="ru-RU"/>
        </w:rPr>
        <w:lastRenderedPageBreak/>
        <w:t>милицейский УАЗик и идёт к нему. По дороге к машине пытается курить - безуспешно. Сплёвывает досадливо. Залезает в УАЗик.</w:t>
      </w:r>
      <w:r w:rsidR="00610ACC" w:rsidRPr="0022189E">
        <w:rPr>
          <w:color w:val="000000"/>
          <w:lang w:val="ru-RU"/>
        </w:rPr>
        <w:t xml:space="preserve"> </w:t>
      </w:r>
      <w:r w:rsidR="00610ACC">
        <w:rPr>
          <w:color w:val="000000"/>
        </w:rPr>
        <w:t>[ep: a=Mild]</w:t>
      </w:r>
    </w:p>
    <w:p w14:paraId="2C2727CC" w14:textId="77777777" w:rsidR="00610ACC" w:rsidRDefault="00610ACC" w:rsidP="005A1CE3">
      <w:pPr>
        <w:rPr>
          <w:color w:val="000000"/>
        </w:rPr>
      </w:pPr>
    </w:p>
    <w:p w14:paraId="240FDC32" w14:textId="4FBC3B4E" w:rsidR="00610ACC" w:rsidRPr="00610ACC" w:rsidRDefault="00610ACC" w:rsidP="005A1CE3">
      <w:r>
        <w:rPr>
          <w:color w:val="000000"/>
        </w:rPr>
        <w:t>[Labels: v=None, sc=None, p=None, s=None, a=Mild]</w:t>
      </w:r>
    </w:p>
    <w:p w14:paraId="6F8D4F65" w14:textId="77777777" w:rsidR="005A1CE3" w:rsidRPr="00610ACC" w:rsidRDefault="005A1CE3" w:rsidP="005A1CE3"/>
    <w:p w14:paraId="1B2BDA3E" w14:textId="77777777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1-6. НАТ. АЭРОПОРТ МОСКВЫ.СТОЯНКА МИЛИЦЕЙСКИЙ “БОБИК” НОЧЬ 1.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БОКОВ, ДОБРОВОЛЬСКАЯ (01:39)</w:t>
      </w:r>
      <w:r w:rsidRPr="006B08A4">
        <w:rPr>
          <w:lang w:val="ru-RU"/>
        </w:rPr>
        <w:br/>
      </w:r>
    </w:p>
    <w:p w14:paraId="7C603C6F" w14:textId="6B8C3CED" w:rsidR="005A1CE3" w:rsidRDefault="005A1CE3" w:rsidP="005A1CE3">
      <w:pPr>
        <w:rPr>
          <w:color w:val="000000"/>
        </w:rPr>
      </w:pPr>
      <w:r w:rsidRPr="006B08A4">
        <w:rPr>
          <w:color w:val="000000"/>
          <w:lang w:val="ru-RU"/>
        </w:rPr>
        <w:t>Боков наконец-то нормально закуривает и недоумённо смотрит на водительницу.</w:t>
      </w:r>
      <w:r w:rsidR="00610ACC" w:rsidRPr="00610ACC">
        <w:rPr>
          <w:color w:val="000000"/>
          <w:lang w:val="ru-RU"/>
        </w:rPr>
        <w:t xml:space="preserve"> [</w:t>
      </w:r>
      <w:r w:rsidR="00610ACC">
        <w:rPr>
          <w:color w:val="000000"/>
        </w:rPr>
        <w:t>ep</w:t>
      </w:r>
      <w:r w:rsidR="00610ACC" w:rsidRPr="00610ACC">
        <w:rPr>
          <w:color w:val="000000"/>
          <w:lang w:val="ru-RU"/>
        </w:rPr>
        <w:t xml:space="preserve">: </w:t>
      </w:r>
      <w:r w:rsidR="00610ACC">
        <w:rPr>
          <w:color w:val="000000"/>
        </w:rPr>
        <w:t>a</w:t>
      </w:r>
      <w:r w:rsidR="00610ACC" w:rsidRPr="00610ACC">
        <w:rPr>
          <w:color w:val="000000"/>
          <w:lang w:val="ru-RU"/>
        </w:rPr>
        <w:t>=</w:t>
      </w:r>
      <w:r w:rsidR="00610ACC">
        <w:rPr>
          <w:color w:val="000000"/>
        </w:rPr>
        <w:t>Mild</w:t>
      </w:r>
      <w:r w:rsidR="00610ACC" w:rsidRPr="00610ACC">
        <w:rPr>
          <w:color w:val="000000"/>
          <w:lang w:val="ru-RU"/>
        </w:rPr>
        <w:t>]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Здравствуйте, следователь Одинцовской прокуратуры Наталья Добровольская. Добро пожаловать.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Да какой вы следователь, вы ж даже ж не мужчина.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Хмыкает. Добровольская трогается с места. Резкими рывками. Боков с интересом наблюдает, как она с трудом дёргает ручку переключения передач.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Дайте я за руль сяду, а то шо-то опасаюсь за свою жизнь.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Спасибо, я справлюсь.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Так это не предложение, это приказ.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А я вам формально не подчиняюсь. Вы у нас пока просто гость.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Спокойно выезжает со стоянки.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Как в Ростове? Лето уже вовсю?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 резко тормозит на светофоре и Боков чуть не влетает головой в стекло.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В Ростове говорят: “За рулём</w:t>
      </w:r>
      <w:r w:rsidR="00610ACC" w:rsidRPr="00610ACC">
        <w:rPr>
          <w:color w:val="000000"/>
          <w:lang w:val="ru-RU"/>
        </w:rPr>
        <w:t xml:space="preserve"> </w:t>
      </w:r>
      <w:r w:rsidRPr="006B08A4">
        <w:rPr>
          <w:color w:val="000000"/>
          <w:lang w:val="ru-RU"/>
        </w:rPr>
        <w:t>пизда…Это не езда”.</w:t>
      </w:r>
      <w:r w:rsidR="00610ACC" w:rsidRPr="00610ACC">
        <w:rPr>
          <w:color w:val="000000"/>
          <w:lang w:val="ru-RU"/>
        </w:rPr>
        <w:t xml:space="preserve"> [</w:t>
      </w:r>
      <w:r w:rsidR="00610ACC">
        <w:rPr>
          <w:color w:val="000000"/>
        </w:rPr>
        <w:t>ep</w:t>
      </w:r>
      <w:r w:rsidR="00610ACC" w:rsidRPr="00610ACC">
        <w:rPr>
          <w:color w:val="000000"/>
          <w:lang w:val="ru-RU"/>
        </w:rPr>
        <w:t xml:space="preserve">: </w:t>
      </w:r>
      <w:r w:rsidR="00610ACC">
        <w:rPr>
          <w:color w:val="000000"/>
        </w:rPr>
        <w:t>p</w:t>
      </w:r>
      <w:r w:rsidR="00610ACC" w:rsidRPr="00610ACC">
        <w:rPr>
          <w:color w:val="000000"/>
          <w:lang w:val="ru-RU"/>
        </w:rPr>
        <w:t>=</w:t>
      </w:r>
      <w:r w:rsidR="00610ACC">
        <w:rPr>
          <w:color w:val="000000"/>
        </w:rPr>
        <w:t>Severe</w:t>
      </w:r>
      <w:r w:rsidR="00610ACC" w:rsidRPr="00610ACC">
        <w:rPr>
          <w:color w:val="000000"/>
          <w:lang w:val="ru-RU"/>
        </w:rPr>
        <w:t>]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(Слово “пизда” Боков произносит одними губами, не вслух.) Добровольская трогается с места. Дождь заливает стекло, практически ничего не видно. Едут молча. Молча выезжают на Рублёвку, машин становится меньше, часто попадаются Волги.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Почему думаете, шо это наш серийник? У вас серия?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Один. Мальчик. Но судя по почерку - убил его садист и маньяк, как будто из Ростова. У нас таких нет. Тут район спокойный, Рублёвка. Ну тут учёные же, правительство, артисты живут. Иногда по пьяни пошумит кто-нибудь или обворуют. Да и всё. Ну, деревенские ещё могут подраться.</w:t>
      </w:r>
      <w:r w:rsidR="00610ACC" w:rsidRPr="00610ACC">
        <w:rPr>
          <w:color w:val="000000"/>
          <w:lang w:val="ru-RU"/>
        </w:rPr>
        <w:t xml:space="preserve"> [</w:t>
      </w:r>
      <w:r w:rsidR="00610ACC">
        <w:rPr>
          <w:color w:val="000000"/>
        </w:rPr>
        <w:t>ep</w:t>
      </w:r>
      <w:r w:rsidR="00610ACC" w:rsidRPr="00610ACC">
        <w:rPr>
          <w:color w:val="000000"/>
          <w:lang w:val="ru-RU"/>
        </w:rPr>
        <w:t xml:space="preserve">: </w:t>
      </w:r>
      <w:r w:rsidR="00610ACC">
        <w:rPr>
          <w:color w:val="000000"/>
        </w:rPr>
        <w:t>v</w:t>
      </w:r>
      <w:r w:rsidR="00610ACC" w:rsidRPr="00610ACC">
        <w:rPr>
          <w:color w:val="000000"/>
          <w:lang w:val="ru-RU"/>
        </w:rPr>
        <w:t>=</w:t>
      </w:r>
      <w:r w:rsidR="00610ACC">
        <w:rPr>
          <w:color w:val="000000"/>
        </w:rPr>
        <w:t>Severe</w:t>
      </w:r>
      <w:r w:rsidR="00610ACC" w:rsidRPr="00610ACC">
        <w:rPr>
          <w:color w:val="000000"/>
          <w:lang w:val="ru-RU"/>
        </w:rPr>
        <w:t>]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Остановите на минуту.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Выходит отлить. Возвращается.</w:t>
      </w:r>
      <w:r w:rsidR="00610ACC" w:rsidRPr="00610ACC">
        <w:rPr>
          <w:color w:val="000000"/>
          <w:lang w:val="ru-RU"/>
        </w:rPr>
        <w:t xml:space="preserve"> [</w:t>
      </w:r>
      <w:r w:rsidR="00610ACC">
        <w:rPr>
          <w:color w:val="000000"/>
        </w:rPr>
        <w:t>ep</w:t>
      </w:r>
      <w:r w:rsidR="00610ACC" w:rsidRPr="00610ACC">
        <w:rPr>
          <w:color w:val="000000"/>
          <w:lang w:val="ru-RU"/>
        </w:rPr>
        <w:t xml:space="preserve">: </w:t>
      </w:r>
      <w:r w:rsidR="00610ACC">
        <w:rPr>
          <w:color w:val="000000"/>
        </w:rPr>
        <w:t>s</w:t>
      </w:r>
      <w:r w:rsidR="00610ACC" w:rsidRPr="00610ACC">
        <w:rPr>
          <w:color w:val="000000"/>
          <w:lang w:val="ru-RU"/>
        </w:rPr>
        <w:t>=</w:t>
      </w:r>
      <w:r w:rsidR="00610ACC">
        <w:rPr>
          <w:color w:val="000000"/>
        </w:rPr>
        <w:t>Moderate</w:t>
      </w:r>
      <w:r w:rsidR="00610ACC" w:rsidRPr="00610ACC">
        <w:rPr>
          <w:color w:val="000000"/>
          <w:lang w:val="ru-RU"/>
        </w:rPr>
        <w:t>]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А что-то пустынно как-то у вас. И фонарей нет. А ещё правительство.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lastRenderedPageBreak/>
        <w:t>Всё будет. Ресторан вон уже строить начинают, прям вдоль дороги. Скоро не узнаем Рублёвку. Деревенских, говорят, скоро всех выселят. И все деревни в дачи переделают.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Вас сказали определить в Дом отдыха. Там хорошо. Вам понравится. Бассейн есть.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 смотрит на неё, как на инопланетянку.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Мне не надо ни бассейн, ни санаторий. Мне надо маньяка взять и в Ростов побыстрее вернуться. Давайте в отдел.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Едут дальше сквозь ливень и темноту. Сворачивают с Рублёвки, машину начинает трясти. Добровольская прибавляет газ.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Больше скорость, меньше ям,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 подхватывает.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</w:t>
      </w:r>
      <w:r w:rsidRPr="00E1472F">
        <w:br/>
      </w:r>
      <w:r w:rsidRPr="006B08A4">
        <w:rPr>
          <w:color w:val="000000"/>
          <w:lang w:val="ru-RU"/>
        </w:rPr>
        <w:t>Больше</w:t>
      </w:r>
      <w:r w:rsidR="005E0899" w:rsidRPr="00E1472F">
        <w:rPr>
          <w:color w:val="000000"/>
        </w:rPr>
        <w:t xml:space="preserve"> </w:t>
      </w:r>
      <w:r w:rsidRPr="006B08A4">
        <w:rPr>
          <w:color w:val="000000"/>
          <w:lang w:val="ru-RU"/>
        </w:rPr>
        <w:t>ебли</w:t>
      </w:r>
      <w:r w:rsidR="005E0899" w:rsidRPr="00E1472F">
        <w:rPr>
          <w:color w:val="000000"/>
        </w:rPr>
        <w:t xml:space="preserve"> </w:t>
      </w:r>
      <w:r w:rsidRPr="006B08A4">
        <w:rPr>
          <w:color w:val="000000"/>
          <w:lang w:val="ru-RU"/>
        </w:rPr>
        <w:t>слесарям</w:t>
      </w:r>
      <w:r w:rsidRPr="00E1472F">
        <w:rPr>
          <w:color w:val="000000"/>
        </w:rPr>
        <w:t>.</w:t>
      </w:r>
      <w:r w:rsidR="00610ACC" w:rsidRPr="00E1472F">
        <w:rPr>
          <w:color w:val="000000"/>
        </w:rPr>
        <w:t xml:space="preserve"> </w:t>
      </w:r>
      <w:r w:rsidR="00610ACC">
        <w:rPr>
          <w:color w:val="000000"/>
        </w:rPr>
        <w:t>[ep: p=Severe]</w:t>
      </w:r>
    </w:p>
    <w:p w14:paraId="4914E882" w14:textId="77777777" w:rsidR="00610ACC" w:rsidRDefault="00610ACC" w:rsidP="005A1CE3">
      <w:pPr>
        <w:rPr>
          <w:color w:val="000000"/>
        </w:rPr>
      </w:pPr>
    </w:p>
    <w:p w14:paraId="2525E976" w14:textId="7DF10C6E" w:rsidR="00610ACC" w:rsidRPr="00610ACC" w:rsidRDefault="00610ACC" w:rsidP="005A1CE3">
      <w:r>
        <w:rPr>
          <w:color w:val="000000"/>
        </w:rPr>
        <w:t>[Labels: v=None, sc=None, p=</w:t>
      </w:r>
      <w:r w:rsidR="00420F7F">
        <w:rPr>
          <w:color w:val="000000"/>
        </w:rPr>
        <w:t>Severe</w:t>
      </w:r>
      <w:r>
        <w:rPr>
          <w:color w:val="000000"/>
        </w:rPr>
        <w:t>, s=</w:t>
      </w:r>
      <w:r w:rsidR="00420F7F">
        <w:rPr>
          <w:color w:val="000000"/>
        </w:rPr>
        <w:t>Moderate</w:t>
      </w:r>
      <w:r>
        <w:rPr>
          <w:color w:val="000000"/>
        </w:rPr>
        <w:t>, a=Mild]</w:t>
      </w:r>
    </w:p>
    <w:p w14:paraId="2A7725F4" w14:textId="77777777" w:rsidR="005A1CE3" w:rsidRPr="00420F7F" w:rsidRDefault="005A1CE3" w:rsidP="005A1CE3"/>
    <w:p w14:paraId="37F7C77A" w14:textId="77777777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1-7. ИНТ. ОТДЕЛЕНИЕ МИЛИЦИИ ОДИНЦОВО.ДЕЖУРКА КОРИДОР У КПЗ НОЧЬ 1.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БОКОВ, ДОБРОВОЛЬСКАЯ, ХВАН, ПАНОВ, ДЕЖУРНЫЙ 1 (00:38)</w:t>
      </w:r>
      <w:r w:rsidRPr="006B08A4">
        <w:rPr>
          <w:lang w:val="ru-RU"/>
        </w:rPr>
        <w:br/>
      </w:r>
    </w:p>
    <w:p w14:paraId="37AC51E3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В отделение заходят Боков и Добровольская, Боков здоровается с ДЕЖУРНЫМ.</w:t>
      </w:r>
    </w:p>
    <w:p w14:paraId="68CE3EA4" w14:textId="77777777" w:rsidR="005A1CE3" w:rsidRPr="006B08A4" w:rsidRDefault="005A1CE3" w:rsidP="005A1CE3">
      <w:pPr>
        <w:rPr>
          <w:lang w:val="ru-RU"/>
        </w:rPr>
      </w:pPr>
    </w:p>
    <w:p w14:paraId="4B45F6DD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561C5B98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Здорово.</w:t>
      </w:r>
    </w:p>
    <w:p w14:paraId="18F2B1DC" w14:textId="77777777" w:rsidR="005A1CE3" w:rsidRPr="006B08A4" w:rsidRDefault="005A1CE3" w:rsidP="005A1CE3">
      <w:pPr>
        <w:rPr>
          <w:lang w:val="ru-RU"/>
        </w:rPr>
      </w:pPr>
    </w:p>
    <w:p w14:paraId="319DFE05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Не дожидаясь ответа, проходит дальше. Навстречу – ХВАН.</w:t>
      </w:r>
    </w:p>
    <w:p w14:paraId="1526C908" w14:textId="77777777" w:rsidR="005A1CE3" w:rsidRPr="006B08A4" w:rsidRDefault="005A1CE3" w:rsidP="005A1CE3">
      <w:pPr>
        <w:rPr>
          <w:lang w:val="ru-RU"/>
        </w:rPr>
      </w:pPr>
    </w:p>
    <w:p w14:paraId="0BFAE8C3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ДОБРОВОЛЬСКАЯ</w:t>
      </w:r>
    </w:p>
    <w:p w14:paraId="33C044CD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Виктор Хван, Оперуполномоченный. Проводит вас в кабинет, я догоню.</w:t>
      </w:r>
    </w:p>
    <w:p w14:paraId="721C3CA5" w14:textId="77777777" w:rsidR="005A1CE3" w:rsidRPr="006B08A4" w:rsidRDefault="005A1CE3" w:rsidP="005A1CE3">
      <w:pPr>
        <w:rPr>
          <w:lang w:val="ru-RU"/>
        </w:rPr>
      </w:pPr>
    </w:p>
    <w:p w14:paraId="404F6D6B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ХВАН</w:t>
      </w:r>
    </w:p>
    <w:p w14:paraId="422575DE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Здрасьте. Сейчас покажу, какой вам кабинет выделили. На солнечной стороне. Чтоб как дома.</w:t>
      </w:r>
    </w:p>
    <w:p w14:paraId="322790E1" w14:textId="77777777" w:rsidR="005A1CE3" w:rsidRPr="006B08A4" w:rsidRDefault="005A1CE3" w:rsidP="005A1CE3">
      <w:pPr>
        <w:rPr>
          <w:lang w:val="ru-RU"/>
        </w:rPr>
      </w:pPr>
    </w:p>
    <w:p w14:paraId="32EDC94D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Проходят мимо клетки КПЗ, там единственный задержанный: невзрачный, невысокий, коротко стриженный человек в наручниках, смотрит в одну точку (ПАНОВ).</w:t>
      </w:r>
    </w:p>
    <w:p w14:paraId="67506656" w14:textId="77777777" w:rsidR="005A1CE3" w:rsidRPr="006B08A4" w:rsidRDefault="005A1CE3" w:rsidP="005A1CE3">
      <w:pPr>
        <w:rPr>
          <w:lang w:val="ru-RU"/>
        </w:rPr>
      </w:pPr>
    </w:p>
    <w:p w14:paraId="1272E981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ХВАН</w:t>
      </w:r>
    </w:p>
    <w:p w14:paraId="5D74C1CB" w14:textId="6F5343F9" w:rsidR="005A1CE3" w:rsidRPr="0022189E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Это отец Панова убитого, раз по статистике чаще всего убийца - близкий родственник - так и на всякий случай вот.</w:t>
      </w:r>
      <w:r w:rsidR="00420F7F" w:rsidRPr="00420F7F">
        <w:rPr>
          <w:color w:val="000000"/>
          <w:lang w:val="ru-RU"/>
        </w:rPr>
        <w:t xml:space="preserve"> </w:t>
      </w:r>
      <w:r w:rsidR="00420F7F" w:rsidRPr="0022189E">
        <w:rPr>
          <w:color w:val="000000"/>
          <w:lang w:val="ru-RU"/>
        </w:rPr>
        <w:t>[</w:t>
      </w:r>
      <w:r w:rsidR="00420F7F">
        <w:rPr>
          <w:color w:val="000000"/>
        </w:rPr>
        <w:t>ep</w:t>
      </w:r>
      <w:r w:rsidR="00420F7F" w:rsidRPr="0022189E">
        <w:rPr>
          <w:color w:val="000000"/>
          <w:lang w:val="ru-RU"/>
        </w:rPr>
        <w:t xml:space="preserve">: </w:t>
      </w:r>
      <w:r w:rsidR="00420F7F">
        <w:rPr>
          <w:color w:val="000000"/>
        </w:rPr>
        <w:t>v</w:t>
      </w:r>
      <w:r w:rsidR="00420F7F" w:rsidRPr="0022189E">
        <w:rPr>
          <w:color w:val="000000"/>
          <w:lang w:val="ru-RU"/>
        </w:rPr>
        <w:t>=</w:t>
      </w:r>
      <w:r w:rsidR="00420F7F">
        <w:rPr>
          <w:color w:val="000000"/>
        </w:rPr>
        <w:t>Mild</w:t>
      </w:r>
      <w:r w:rsidR="00420F7F" w:rsidRPr="0022189E">
        <w:rPr>
          <w:color w:val="000000"/>
          <w:lang w:val="ru-RU"/>
        </w:rPr>
        <w:t>]</w:t>
      </w:r>
    </w:p>
    <w:p w14:paraId="633B70F8" w14:textId="77777777" w:rsidR="005A1CE3" w:rsidRPr="006B08A4" w:rsidRDefault="005A1CE3" w:rsidP="005A1CE3">
      <w:pPr>
        <w:rPr>
          <w:lang w:val="ru-RU"/>
        </w:rPr>
      </w:pPr>
    </w:p>
    <w:p w14:paraId="7A69CD55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47F71DA8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Что говорит?</w:t>
      </w:r>
    </w:p>
    <w:p w14:paraId="6E397F89" w14:textId="77777777" w:rsidR="005A1CE3" w:rsidRPr="006B08A4" w:rsidRDefault="005A1CE3" w:rsidP="005A1CE3">
      <w:pPr>
        <w:rPr>
          <w:lang w:val="ru-RU"/>
        </w:rPr>
      </w:pPr>
    </w:p>
    <w:p w14:paraId="2EDE8BE1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lastRenderedPageBreak/>
        <w:t>ХВАН</w:t>
      </w:r>
    </w:p>
    <w:p w14:paraId="2AA8F9CD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Ничего не говорит. Вообще молчит.</w:t>
      </w:r>
    </w:p>
    <w:p w14:paraId="2F83F6C1" w14:textId="77777777" w:rsidR="005A1CE3" w:rsidRPr="006B08A4" w:rsidRDefault="005A1CE3" w:rsidP="005A1CE3">
      <w:pPr>
        <w:rPr>
          <w:lang w:val="ru-RU"/>
        </w:rPr>
      </w:pPr>
    </w:p>
    <w:p w14:paraId="749E1650" w14:textId="07F41EF9" w:rsidR="005A1CE3" w:rsidRDefault="005A1CE3" w:rsidP="005A1CE3">
      <w:pPr>
        <w:rPr>
          <w:color w:val="000000"/>
          <w:lang w:val="ru-RU"/>
        </w:rPr>
      </w:pPr>
      <w:r w:rsidRPr="006B08A4">
        <w:rPr>
          <w:color w:val="000000"/>
          <w:lang w:val="ru-RU"/>
        </w:rPr>
        <w:t>Хван распахивает дверь в кабинет.</w:t>
      </w:r>
    </w:p>
    <w:p w14:paraId="3B54E24A" w14:textId="77777777" w:rsidR="00420F7F" w:rsidRDefault="00420F7F" w:rsidP="005A1CE3">
      <w:pPr>
        <w:rPr>
          <w:color w:val="000000"/>
          <w:lang w:val="ru-RU"/>
        </w:rPr>
      </w:pPr>
    </w:p>
    <w:p w14:paraId="4DF9600C" w14:textId="78252A2A" w:rsidR="00420F7F" w:rsidRPr="00420F7F" w:rsidRDefault="00420F7F" w:rsidP="005A1CE3">
      <w:r>
        <w:rPr>
          <w:color w:val="000000"/>
        </w:rPr>
        <w:t>[Labels: v=Mild, sc=None, p=None, s=None, a=None]</w:t>
      </w:r>
    </w:p>
    <w:p w14:paraId="6FCAF0D9" w14:textId="77777777" w:rsidR="005A1CE3" w:rsidRPr="00420F7F" w:rsidRDefault="005A1CE3" w:rsidP="005A1CE3"/>
    <w:p w14:paraId="5786A35A" w14:textId="77777777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1-8. ИНТ. ОТДЕЛЕНИЕ МИЛИЦИИ ОДИНЦОВО.КАБИНЕТ СЛЕДОВАТЕЛЕЙ НОЧЬ 1.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БОКОВ, ХВАН, ДОБРОВОЛЬСКАЯ (01:04)</w:t>
      </w:r>
      <w:r w:rsidRPr="006B08A4">
        <w:rPr>
          <w:lang w:val="ru-RU"/>
        </w:rPr>
        <w:br/>
      </w:r>
    </w:p>
    <w:p w14:paraId="63358A89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Стол, стул, портрет Горбачёва на стене.</w:t>
      </w:r>
    </w:p>
    <w:p w14:paraId="1810979E" w14:textId="77777777" w:rsidR="005A1CE3" w:rsidRPr="006B08A4" w:rsidRDefault="005A1CE3" w:rsidP="005A1CE3">
      <w:pPr>
        <w:rPr>
          <w:lang w:val="ru-RU"/>
        </w:rPr>
      </w:pPr>
    </w:p>
    <w:p w14:paraId="4F9546D0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Боков открывает свой “дипломат”, вынимает оттуда пакет и отдаёт Хвану. В пакете - вяленая рыба.</w:t>
      </w:r>
    </w:p>
    <w:p w14:paraId="2CCA7F2B" w14:textId="77777777" w:rsidR="005A1CE3" w:rsidRPr="006B08A4" w:rsidRDefault="005A1CE3" w:rsidP="005A1CE3">
      <w:pPr>
        <w:rPr>
          <w:lang w:val="ru-RU"/>
        </w:rPr>
      </w:pPr>
    </w:p>
    <w:p w14:paraId="6F7D53C8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ХВАН</w:t>
      </w:r>
    </w:p>
    <w:p w14:paraId="36042494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Ого! Донская! Вещь!</w:t>
      </w:r>
    </w:p>
    <w:p w14:paraId="57FC2498" w14:textId="77777777" w:rsidR="005A1CE3" w:rsidRPr="006B08A4" w:rsidRDefault="005A1CE3" w:rsidP="005A1CE3">
      <w:pPr>
        <w:rPr>
          <w:lang w:val="ru-RU"/>
        </w:rPr>
      </w:pPr>
    </w:p>
    <w:p w14:paraId="7F14CB75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5BCE4B74" w14:textId="4F3377C4" w:rsidR="005A1CE3" w:rsidRPr="00420F7F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Шамайку с пивком надо.</w:t>
      </w:r>
      <w:r w:rsidR="00420F7F" w:rsidRPr="00420F7F">
        <w:rPr>
          <w:color w:val="000000"/>
          <w:lang w:val="ru-RU"/>
        </w:rPr>
        <w:t xml:space="preserve"> [</w:t>
      </w:r>
      <w:r w:rsidR="00420F7F">
        <w:rPr>
          <w:color w:val="000000"/>
        </w:rPr>
        <w:t>ep</w:t>
      </w:r>
      <w:r w:rsidR="00420F7F" w:rsidRPr="00420F7F">
        <w:rPr>
          <w:color w:val="000000"/>
          <w:lang w:val="ru-RU"/>
        </w:rPr>
        <w:t xml:space="preserve">: </w:t>
      </w:r>
      <w:r w:rsidR="00420F7F">
        <w:rPr>
          <w:color w:val="000000"/>
        </w:rPr>
        <w:t>a</w:t>
      </w:r>
      <w:r w:rsidR="00420F7F" w:rsidRPr="00420F7F">
        <w:rPr>
          <w:color w:val="000000"/>
          <w:lang w:val="ru-RU"/>
        </w:rPr>
        <w:t>=</w:t>
      </w:r>
      <w:r w:rsidR="00420F7F">
        <w:rPr>
          <w:color w:val="000000"/>
        </w:rPr>
        <w:t>Mild</w:t>
      </w:r>
      <w:r w:rsidR="00420F7F" w:rsidRPr="00420F7F">
        <w:rPr>
          <w:color w:val="000000"/>
          <w:lang w:val="ru-RU"/>
        </w:rPr>
        <w:t>]</w:t>
      </w:r>
    </w:p>
    <w:p w14:paraId="1431760A" w14:textId="77777777" w:rsidR="005A1CE3" w:rsidRPr="006B08A4" w:rsidRDefault="005A1CE3" w:rsidP="005A1CE3">
      <w:pPr>
        <w:rPr>
          <w:lang w:val="ru-RU"/>
        </w:rPr>
      </w:pPr>
    </w:p>
    <w:p w14:paraId="488A0964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Входит Добровольская. Принюхивается, делает «недовольное лицо», открывает форточку.</w:t>
      </w:r>
    </w:p>
    <w:p w14:paraId="72971E29" w14:textId="77777777" w:rsidR="005A1CE3" w:rsidRPr="006B08A4" w:rsidRDefault="005A1CE3" w:rsidP="005A1CE3">
      <w:pPr>
        <w:rPr>
          <w:lang w:val="ru-RU"/>
        </w:rPr>
      </w:pPr>
    </w:p>
    <w:p w14:paraId="2A6D0D1F" w14:textId="74048D8E" w:rsidR="005A1CE3" w:rsidRPr="00420F7F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Хван выходит. На столе лежит Дело. Боков открывает папку, там фотографии и первые протоколы. Фотографии страшные. Изувеченный детский труп: синяки на шее, перерезанное горло, распоротый живот, разрезанная мошонка. Боков перелистывает фотографии и дело.</w:t>
      </w:r>
      <w:r w:rsidR="00420F7F" w:rsidRPr="00420F7F">
        <w:rPr>
          <w:color w:val="000000"/>
          <w:lang w:val="ru-RU"/>
        </w:rPr>
        <w:t xml:space="preserve"> [</w:t>
      </w:r>
      <w:r w:rsidR="00420F7F">
        <w:rPr>
          <w:color w:val="000000"/>
        </w:rPr>
        <w:t>ep</w:t>
      </w:r>
      <w:r w:rsidR="00420F7F" w:rsidRPr="00420F7F">
        <w:rPr>
          <w:color w:val="000000"/>
          <w:lang w:val="ru-RU"/>
        </w:rPr>
        <w:t xml:space="preserve">: </w:t>
      </w:r>
      <w:r w:rsidR="00420F7F">
        <w:rPr>
          <w:color w:val="000000"/>
        </w:rPr>
        <w:t>v</w:t>
      </w:r>
      <w:r w:rsidR="00420F7F" w:rsidRPr="00420F7F">
        <w:rPr>
          <w:color w:val="000000"/>
          <w:lang w:val="ru-RU"/>
        </w:rPr>
        <w:t>=</w:t>
      </w:r>
      <w:r w:rsidR="00420F7F">
        <w:rPr>
          <w:color w:val="000000"/>
        </w:rPr>
        <w:t>Severe</w:t>
      </w:r>
      <w:r w:rsidR="00420F7F" w:rsidRPr="00420F7F">
        <w:rPr>
          <w:color w:val="000000"/>
          <w:lang w:val="ru-RU"/>
        </w:rPr>
        <w:t xml:space="preserve">, </w:t>
      </w:r>
      <w:r w:rsidR="00420F7F">
        <w:rPr>
          <w:color w:val="000000"/>
        </w:rPr>
        <w:t>sc</w:t>
      </w:r>
      <w:r w:rsidR="00420F7F" w:rsidRPr="00420F7F">
        <w:rPr>
          <w:color w:val="000000"/>
          <w:lang w:val="ru-RU"/>
        </w:rPr>
        <w:t>=</w:t>
      </w:r>
      <w:r w:rsidR="00420F7F">
        <w:rPr>
          <w:color w:val="000000"/>
        </w:rPr>
        <w:t>Severe</w:t>
      </w:r>
      <w:r w:rsidR="00420F7F" w:rsidRPr="00420F7F">
        <w:rPr>
          <w:color w:val="000000"/>
          <w:lang w:val="ru-RU"/>
        </w:rPr>
        <w:t>]</w:t>
      </w:r>
    </w:p>
    <w:p w14:paraId="349D2C6A" w14:textId="77777777" w:rsidR="005A1CE3" w:rsidRPr="006B08A4" w:rsidRDefault="005A1CE3" w:rsidP="005A1CE3">
      <w:pPr>
        <w:rPr>
          <w:lang w:val="ru-RU"/>
        </w:rPr>
      </w:pPr>
    </w:p>
    <w:p w14:paraId="0CBDA34C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622E4458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Время смерти установили?</w:t>
      </w:r>
    </w:p>
    <w:p w14:paraId="2400C47A" w14:textId="77777777" w:rsidR="005A1CE3" w:rsidRPr="006B08A4" w:rsidRDefault="005A1CE3" w:rsidP="005A1CE3">
      <w:pPr>
        <w:rPr>
          <w:lang w:val="ru-RU"/>
        </w:rPr>
      </w:pPr>
    </w:p>
    <w:p w14:paraId="4C7E545C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ДОБРОВОЛЬСКАЯ</w:t>
      </w:r>
    </w:p>
    <w:p w14:paraId="257737AC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Нет пока.</w:t>
      </w:r>
    </w:p>
    <w:p w14:paraId="699F8AB0" w14:textId="77777777" w:rsidR="005A1CE3" w:rsidRPr="006B08A4" w:rsidRDefault="005A1CE3" w:rsidP="005A1CE3">
      <w:pPr>
        <w:rPr>
          <w:lang w:val="ru-RU"/>
        </w:rPr>
      </w:pPr>
    </w:p>
    <w:p w14:paraId="28986D89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7AAEF450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А нашли его?</w:t>
      </w:r>
    </w:p>
    <w:p w14:paraId="24DF8F36" w14:textId="77777777" w:rsidR="005A1CE3" w:rsidRPr="006B08A4" w:rsidRDefault="005A1CE3" w:rsidP="005A1CE3">
      <w:pPr>
        <w:rPr>
          <w:lang w:val="ru-RU"/>
        </w:rPr>
      </w:pPr>
    </w:p>
    <w:p w14:paraId="2F85BEB2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ДОБРОВОЛЬСКАЯ</w:t>
      </w:r>
    </w:p>
    <w:p w14:paraId="38F16F5B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Отец вышел на дорогу в полдевятого вечера сегодня.</w:t>
      </w:r>
    </w:p>
    <w:p w14:paraId="2149D4D8" w14:textId="77777777" w:rsidR="005A1CE3" w:rsidRPr="006B08A4" w:rsidRDefault="005A1CE3" w:rsidP="005A1CE3">
      <w:pPr>
        <w:rPr>
          <w:lang w:val="ru-RU"/>
        </w:rPr>
      </w:pPr>
    </w:p>
    <w:p w14:paraId="287733B1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0006E33F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Что эксперты? И по месту преступления не вижу ничего.</w:t>
      </w:r>
    </w:p>
    <w:p w14:paraId="2348A87A" w14:textId="77777777" w:rsidR="005A1CE3" w:rsidRPr="006B08A4" w:rsidRDefault="005A1CE3" w:rsidP="005A1CE3">
      <w:pPr>
        <w:rPr>
          <w:lang w:val="ru-RU"/>
        </w:rPr>
      </w:pPr>
    </w:p>
    <w:p w14:paraId="357419D4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ДОБРОВОЛЬСКАЯ</w:t>
      </w:r>
    </w:p>
    <w:p w14:paraId="420FA266" w14:textId="77777777" w:rsidR="005A1CE3" w:rsidRPr="006B08A4" w:rsidRDefault="005A1CE3" w:rsidP="005A1CE3">
      <w:pPr>
        <w:rPr>
          <w:lang w:val="ru-RU"/>
        </w:rPr>
      </w:pPr>
    </w:p>
    <w:p w14:paraId="6CD5E85C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Эксперты пока ничего, места преступления не нашли пока, темно уже было.</w:t>
      </w:r>
    </w:p>
    <w:p w14:paraId="6540124C" w14:textId="77777777" w:rsidR="005A1CE3" w:rsidRPr="006B08A4" w:rsidRDefault="005A1CE3" w:rsidP="005A1CE3">
      <w:pPr>
        <w:rPr>
          <w:lang w:val="ru-RU"/>
        </w:rPr>
      </w:pPr>
    </w:p>
    <w:p w14:paraId="660AD7A2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lastRenderedPageBreak/>
        <w:t>БОКОВ</w:t>
      </w:r>
    </w:p>
    <w:p w14:paraId="48FF3C84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Он раздетый был, совсем?</w:t>
      </w:r>
    </w:p>
    <w:p w14:paraId="02C1658E" w14:textId="77777777" w:rsidR="005A1CE3" w:rsidRPr="006B08A4" w:rsidRDefault="005A1CE3" w:rsidP="005A1CE3">
      <w:pPr>
        <w:rPr>
          <w:lang w:val="ru-RU"/>
        </w:rPr>
      </w:pPr>
    </w:p>
    <w:p w14:paraId="5061A4A5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ДОБРОВОЛЬСКАЯ</w:t>
      </w:r>
    </w:p>
    <w:p w14:paraId="4CF6204A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Да, одежду тоже пока не нашли.</w:t>
      </w:r>
    </w:p>
    <w:p w14:paraId="19419944" w14:textId="77777777" w:rsidR="005A1CE3" w:rsidRPr="006B08A4" w:rsidRDefault="005A1CE3" w:rsidP="005A1CE3">
      <w:pPr>
        <w:rPr>
          <w:lang w:val="ru-RU"/>
        </w:rPr>
      </w:pPr>
    </w:p>
    <w:p w14:paraId="04A18C24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4489EAAA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А искали?</w:t>
      </w:r>
    </w:p>
    <w:p w14:paraId="79FC4E53" w14:textId="77777777" w:rsidR="005A1CE3" w:rsidRPr="006B08A4" w:rsidRDefault="005A1CE3" w:rsidP="005A1CE3">
      <w:pPr>
        <w:rPr>
          <w:lang w:val="ru-RU"/>
        </w:rPr>
      </w:pPr>
    </w:p>
    <w:p w14:paraId="5F55CCCC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ДОБРОВОЛЬСКАЯ</w:t>
      </w:r>
    </w:p>
    <w:p w14:paraId="799E97AE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Решили утра дождаться.</w:t>
      </w:r>
    </w:p>
    <w:p w14:paraId="542DEBCA" w14:textId="77777777" w:rsidR="005A1CE3" w:rsidRPr="006B08A4" w:rsidRDefault="005A1CE3" w:rsidP="005A1CE3">
      <w:pPr>
        <w:rPr>
          <w:lang w:val="ru-RU"/>
        </w:rPr>
      </w:pPr>
    </w:p>
    <w:p w14:paraId="00BB8EB6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365E85EE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Родственников-близких-соседей опросили?</w:t>
      </w:r>
    </w:p>
    <w:p w14:paraId="6344BC93" w14:textId="77777777" w:rsidR="005A1CE3" w:rsidRPr="006B08A4" w:rsidRDefault="005A1CE3" w:rsidP="005A1CE3">
      <w:pPr>
        <w:rPr>
          <w:lang w:val="ru-RU"/>
        </w:rPr>
      </w:pPr>
    </w:p>
    <w:p w14:paraId="5F0332C9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ДОБРОВОЛЬСКАЯ</w:t>
      </w:r>
    </w:p>
    <w:p w14:paraId="18C02BA1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Опрашивают ещё.</w:t>
      </w:r>
    </w:p>
    <w:p w14:paraId="1F567477" w14:textId="77777777" w:rsidR="005A1CE3" w:rsidRPr="006B08A4" w:rsidRDefault="005A1CE3" w:rsidP="005A1CE3">
      <w:pPr>
        <w:rPr>
          <w:lang w:val="ru-RU"/>
        </w:rPr>
      </w:pPr>
    </w:p>
    <w:p w14:paraId="52BEBCD1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7A5E719E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Ваши версии?</w:t>
      </w:r>
    </w:p>
    <w:p w14:paraId="1439B67C" w14:textId="77777777" w:rsidR="005A1CE3" w:rsidRPr="006B08A4" w:rsidRDefault="005A1CE3" w:rsidP="005A1CE3">
      <w:pPr>
        <w:rPr>
          <w:lang w:val="ru-RU"/>
        </w:rPr>
      </w:pPr>
    </w:p>
    <w:p w14:paraId="051A5EBC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ДОБРОВОЛЬСКАЯ</w:t>
      </w:r>
    </w:p>
    <w:p w14:paraId="5FB101CD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Основной подозреваемый, на мой взгляд, - отец Панова.</w:t>
      </w:r>
    </w:p>
    <w:p w14:paraId="249EF575" w14:textId="77777777" w:rsidR="005A1CE3" w:rsidRPr="006B08A4" w:rsidRDefault="005A1CE3" w:rsidP="005A1CE3">
      <w:pPr>
        <w:rPr>
          <w:lang w:val="ru-RU"/>
        </w:rPr>
      </w:pPr>
    </w:p>
    <w:p w14:paraId="013B5722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5C8A6DB8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На каком основании?</w:t>
      </w:r>
    </w:p>
    <w:p w14:paraId="45A018CA" w14:textId="77777777" w:rsidR="005A1CE3" w:rsidRPr="006B08A4" w:rsidRDefault="005A1CE3" w:rsidP="005A1CE3">
      <w:pPr>
        <w:rPr>
          <w:lang w:val="ru-RU"/>
        </w:rPr>
      </w:pPr>
    </w:p>
    <w:p w14:paraId="29E3E6BC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ДОБРОВОЛЬСКАЯ</w:t>
      </w:r>
    </w:p>
    <w:p w14:paraId="27177C9C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На основании данных статистики.</w:t>
      </w:r>
    </w:p>
    <w:p w14:paraId="4B143CFF" w14:textId="77777777" w:rsidR="005A1CE3" w:rsidRPr="006B08A4" w:rsidRDefault="005A1CE3" w:rsidP="005A1CE3">
      <w:pPr>
        <w:rPr>
          <w:lang w:val="ru-RU"/>
        </w:rPr>
      </w:pPr>
    </w:p>
    <w:p w14:paraId="6274D1AF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Боков не даёт ей договорить:</w:t>
      </w:r>
    </w:p>
    <w:p w14:paraId="369D189E" w14:textId="77777777" w:rsidR="005A1CE3" w:rsidRPr="006B08A4" w:rsidRDefault="005A1CE3" w:rsidP="005A1CE3">
      <w:pPr>
        <w:rPr>
          <w:lang w:val="ru-RU"/>
        </w:rPr>
      </w:pPr>
    </w:p>
    <w:p w14:paraId="43C62A68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2455BCC9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Да хде вы набрались этой статистики? Какую-то одну книжку всем районом прочитали?! Пойдём.</w:t>
      </w:r>
    </w:p>
    <w:p w14:paraId="08383F2B" w14:textId="77777777" w:rsidR="005A1CE3" w:rsidRPr="006B08A4" w:rsidRDefault="005A1CE3" w:rsidP="005A1CE3">
      <w:pPr>
        <w:rPr>
          <w:lang w:val="ru-RU"/>
        </w:rPr>
      </w:pPr>
    </w:p>
    <w:p w14:paraId="70DC076B" w14:textId="6DB77E50" w:rsidR="005A1CE3" w:rsidRDefault="005A1CE3" w:rsidP="005A1CE3">
      <w:pPr>
        <w:rPr>
          <w:color w:val="000000"/>
          <w:lang w:val="ru-RU"/>
        </w:rPr>
      </w:pPr>
      <w:r w:rsidRPr="006B08A4">
        <w:rPr>
          <w:color w:val="000000"/>
          <w:lang w:val="ru-RU"/>
        </w:rPr>
        <w:t>Боков выскакивает из кабинета, несётся к Панову.</w:t>
      </w:r>
    </w:p>
    <w:p w14:paraId="3375BB79" w14:textId="46A5E6E6" w:rsidR="00420F7F" w:rsidRDefault="00420F7F" w:rsidP="005A1CE3">
      <w:pPr>
        <w:rPr>
          <w:color w:val="000000"/>
          <w:lang w:val="ru-RU"/>
        </w:rPr>
      </w:pPr>
    </w:p>
    <w:p w14:paraId="6597EC81" w14:textId="45190EF3" w:rsidR="00420F7F" w:rsidRPr="0022189E" w:rsidRDefault="00420F7F" w:rsidP="005A1CE3">
      <w:pPr>
        <w:rPr>
          <w:lang w:val="ru-RU"/>
        </w:rPr>
      </w:pPr>
      <w:r w:rsidRPr="0022189E">
        <w:rPr>
          <w:color w:val="000000"/>
          <w:lang w:val="ru-RU"/>
        </w:rPr>
        <w:t>[</w:t>
      </w:r>
      <w:r>
        <w:rPr>
          <w:color w:val="000000"/>
        </w:rPr>
        <w:t>Labels</w:t>
      </w:r>
      <w:r w:rsidRPr="0022189E">
        <w:rPr>
          <w:color w:val="000000"/>
          <w:lang w:val="ru-RU"/>
        </w:rPr>
        <w:t xml:space="preserve">: </w:t>
      </w:r>
      <w:r>
        <w:rPr>
          <w:color w:val="000000"/>
        </w:rPr>
        <w:t>v</w:t>
      </w:r>
      <w:r w:rsidRPr="0022189E">
        <w:rPr>
          <w:color w:val="000000"/>
          <w:lang w:val="ru-RU"/>
        </w:rPr>
        <w:t>=</w:t>
      </w:r>
      <w:r>
        <w:rPr>
          <w:color w:val="000000"/>
        </w:rPr>
        <w:t>Severe</w:t>
      </w:r>
      <w:r w:rsidRPr="0022189E">
        <w:rPr>
          <w:color w:val="000000"/>
          <w:lang w:val="ru-RU"/>
        </w:rPr>
        <w:t xml:space="preserve">, </w:t>
      </w:r>
      <w:r>
        <w:rPr>
          <w:color w:val="000000"/>
        </w:rPr>
        <w:t>sc</w:t>
      </w:r>
      <w:r w:rsidRPr="0022189E">
        <w:rPr>
          <w:color w:val="000000"/>
          <w:lang w:val="ru-RU"/>
        </w:rPr>
        <w:t>=</w:t>
      </w:r>
      <w:r>
        <w:rPr>
          <w:color w:val="000000"/>
        </w:rPr>
        <w:t>Severe</w:t>
      </w:r>
      <w:r w:rsidRPr="0022189E">
        <w:rPr>
          <w:color w:val="000000"/>
          <w:lang w:val="ru-RU"/>
        </w:rPr>
        <w:t xml:space="preserve">, </w:t>
      </w:r>
      <w:r>
        <w:rPr>
          <w:color w:val="000000"/>
        </w:rPr>
        <w:t>p</w:t>
      </w:r>
      <w:r w:rsidRPr="0022189E">
        <w:rPr>
          <w:color w:val="000000"/>
          <w:lang w:val="ru-RU"/>
        </w:rPr>
        <w:t>=</w:t>
      </w:r>
      <w:r>
        <w:rPr>
          <w:color w:val="000000"/>
        </w:rPr>
        <w:t>None</w:t>
      </w:r>
      <w:r w:rsidRPr="0022189E">
        <w:rPr>
          <w:color w:val="000000"/>
          <w:lang w:val="ru-RU"/>
        </w:rPr>
        <w:t xml:space="preserve">, </w:t>
      </w:r>
      <w:r>
        <w:rPr>
          <w:color w:val="000000"/>
        </w:rPr>
        <w:t>s</w:t>
      </w:r>
      <w:r w:rsidRPr="0022189E">
        <w:rPr>
          <w:color w:val="000000"/>
          <w:lang w:val="ru-RU"/>
        </w:rPr>
        <w:t>=</w:t>
      </w:r>
      <w:r>
        <w:rPr>
          <w:color w:val="000000"/>
        </w:rPr>
        <w:t>None</w:t>
      </w:r>
      <w:r w:rsidRPr="0022189E">
        <w:rPr>
          <w:color w:val="000000"/>
          <w:lang w:val="ru-RU"/>
        </w:rPr>
        <w:t xml:space="preserve">, </w:t>
      </w:r>
      <w:r>
        <w:rPr>
          <w:color w:val="000000"/>
        </w:rPr>
        <w:t>a</w:t>
      </w:r>
      <w:r w:rsidRPr="0022189E">
        <w:rPr>
          <w:color w:val="000000"/>
          <w:lang w:val="ru-RU"/>
        </w:rPr>
        <w:t>=</w:t>
      </w:r>
      <w:r>
        <w:rPr>
          <w:color w:val="000000"/>
        </w:rPr>
        <w:t>None</w:t>
      </w:r>
      <w:r w:rsidRPr="0022189E">
        <w:rPr>
          <w:color w:val="000000"/>
          <w:lang w:val="ru-RU"/>
        </w:rPr>
        <w:t>]</w:t>
      </w:r>
    </w:p>
    <w:p w14:paraId="441599EB" w14:textId="77777777" w:rsidR="005A1CE3" w:rsidRPr="0022189E" w:rsidRDefault="005A1CE3" w:rsidP="005A1CE3">
      <w:pPr>
        <w:rPr>
          <w:lang w:val="ru-RU"/>
        </w:rPr>
      </w:pPr>
    </w:p>
    <w:p w14:paraId="0BBEA491" w14:textId="03F70431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1-9. ИНТ. ОТДЕЛЕНИЕ МИЛИЦИИ ОДИНЦОВО.КЛЕТКА НОЧЬ 1.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БОКОВ, ХВАН, ДОБРОВОЛЬСКАЯ, ПАНОВ</w:t>
      </w:r>
      <w:r w:rsidR="006B08A4">
        <w:rPr>
          <w:b/>
          <w:color w:val="000000"/>
          <w:lang w:val="ru-RU"/>
        </w:rPr>
        <w:t>, милиционер 2</w:t>
      </w:r>
      <w:r w:rsidRPr="006B08A4">
        <w:rPr>
          <w:b/>
          <w:color w:val="000000"/>
          <w:lang w:val="ru-RU"/>
        </w:rPr>
        <w:t xml:space="preserve"> (01:27)</w:t>
      </w:r>
      <w:r w:rsidRPr="006B08A4">
        <w:rPr>
          <w:lang w:val="ru-RU"/>
        </w:rPr>
        <w:br/>
      </w:r>
    </w:p>
    <w:p w14:paraId="2BBBFA23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МИЛИЦИОНЕР 2 открывает КПЗ, входят Боков, Хван и Добровольская. Боков внимательно осматривает Панова, буквально обнюхивает его как ищейка, осматривает каждый миллиметр. На протяжении этого странного действия Добровольская пытается разговорить Панова.</w:t>
      </w:r>
    </w:p>
    <w:p w14:paraId="6577D1AD" w14:textId="77777777" w:rsidR="005A1CE3" w:rsidRPr="006B08A4" w:rsidRDefault="005A1CE3" w:rsidP="005A1CE3">
      <w:pPr>
        <w:rPr>
          <w:lang w:val="ru-RU"/>
        </w:rPr>
      </w:pPr>
    </w:p>
    <w:p w14:paraId="40B3C632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ДОБРОВОЛЬСКАЯ</w:t>
      </w:r>
    </w:p>
    <w:p w14:paraId="4BC738AA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Панов, расскажите, пожалуйста, при каких обстоятельствах вы нашли сына?</w:t>
      </w:r>
    </w:p>
    <w:p w14:paraId="34D5BD0E" w14:textId="77777777" w:rsidR="005A1CE3" w:rsidRPr="006B08A4" w:rsidRDefault="005A1CE3" w:rsidP="005A1CE3">
      <w:pPr>
        <w:rPr>
          <w:lang w:val="ru-RU"/>
        </w:rPr>
      </w:pPr>
    </w:p>
    <w:p w14:paraId="06C2A020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Панов молчит.</w:t>
      </w:r>
    </w:p>
    <w:p w14:paraId="73859D86" w14:textId="77777777" w:rsidR="005A1CE3" w:rsidRPr="006B08A4" w:rsidRDefault="005A1CE3" w:rsidP="005A1CE3">
      <w:pPr>
        <w:rPr>
          <w:lang w:val="ru-RU"/>
        </w:rPr>
      </w:pPr>
    </w:p>
    <w:p w14:paraId="67F91CD5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ДОБРОВОЛЬСКАЯ</w:t>
      </w:r>
    </w:p>
    <w:p w14:paraId="5AD3FAA8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Как вы узнали, где именно нужно было искать Андрея?</w:t>
      </w:r>
    </w:p>
    <w:p w14:paraId="1143F2B9" w14:textId="77777777" w:rsidR="005A1CE3" w:rsidRPr="006B08A4" w:rsidRDefault="005A1CE3" w:rsidP="005A1CE3">
      <w:pPr>
        <w:rPr>
          <w:lang w:val="ru-RU"/>
        </w:rPr>
      </w:pPr>
    </w:p>
    <w:p w14:paraId="76C36810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Панов молчит.</w:t>
      </w:r>
    </w:p>
    <w:p w14:paraId="417C2B3E" w14:textId="77777777" w:rsidR="005A1CE3" w:rsidRPr="006B08A4" w:rsidRDefault="005A1CE3" w:rsidP="005A1CE3">
      <w:pPr>
        <w:rPr>
          <w:lang w:val="ru-RU"/>
        </w:rPr>
      </w:pPr>
    </w:p>
    <w:p w14:paraId="5393C60F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672213CD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Лупу принесите мне.</w:t>
      </w:r>
    </w:p>
    <w:p w14:paraId="215E7DF6" w14:textId="77777777" w:rsidR="005A1CE3" w:rsidRPr="006B08A4" w:rsidRDefault="005A1CE3" w:rsidP="005A1CE3">
      <w:pPr>
        <w:rPr>
          <w:lang w:val="ru-RU"/>
        </w:rPr>
      </w:pPr>
    </w:p>
    <w:p w14:paraId="4112FBB7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Хван выходит. Боков внезапно хватает Добровольскую за шею. Большой палец отставляет в сторону.</w:t>
      </w:r>
    </w:p>
    <w:p w14:paraId="104F81E9" w14:textId="77777777" w:rsidR="005A1CE3" w:rsidRPr="006B08A4" w:rsidRDefault="005A1CE3" w:rsidP="005A1CE3">
      <w:pPr>
        <w:rPr>
          <w:lang w:val="ru-RU"/>
        </w:rPr>
      </w:pPr>
    </w:p>
    <w:p w14:paraId="553786BC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4E38B1E3" w14:textId="2FCF77DD" w:rsidR="005A1CE3" w:rsidRPr="00420F7F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Вот так перерезали горло тебе. Артерию! Крови много?</w:t>
      </w:r>
      <w:r w:rsidR="00420F7F" w:rsidRPr="00420F7F">
        <w:rPr>
          <w:color w:val="000000"/>
          <w:lang w:val="ru-RU"/>
        </w:rPr>
        <w:t xml:space="preserve"> [</w:t>
      </w:r>
      <w:r w:rsidR="00420F7F">
        <w:rPr>
          <w:color w:val="000000"/>
        </w:rPr>
        <w:t>ep</w:t>
      </w:r>
      <w:r w:rsidR="00420F7F" w:rsidRPr="00420F7F">
        <w:rPr>
          <w:color w:val="000000"/>
          <w:lang w:val="ru-RU"/>
        </w:rPr>
        <w:t xml:space="preserve">: </w:t>
      </w:r>
      <w:r w:rsidR="00420F7F">
        <w:rPr>
          <w:color w:val="000000"/>
        </w:rPr>
        <w:t>v</w:t>
      </w:r>
      <w:r w:rsidR="00420F7F" w:rsidRPr="00420F7F">
        <w:rPr>
          <w:color w:val="000000"/>
          <w:lang w:val="ru-RU"/>
        </w:rPr>
        <w:t>=</w:t>
      </w:r>
      <w:r w:rsidR="00420F7F">
        <w:rPr>
          <w:color w:val="000000"/>
        </w:rPr>
        <w:t>Severe</w:t>
      </w:r>
      <w:r w:rsidR="00420F7F" w:rsidRPr="00420F7F">
        <w:rPr>
          <w:color w:val="000000"/>
          <w:lang w:val="ru-RU"/>
        </w:rPr>
        <w:t>]</w:t>
      </w:r>
    </w:p>
    <w:p w14:paraId="700D3844" w14:textId="77777777" w:rsidR="005A1CE3" w:rsidRPr="006B08A4" w:rsidRDefault="005A1CE3" w:rsidP="005A1CE3">
      <w:pPr>
        <w:rPr>
          <w:lang w:val="ru-RU"/>
        </w:rPr>
      </w:pPr>
    </w:p>
    <w:p w14:paraId="46346AA2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Добровольская несколько шокирована.</w:t>
      </w:r>
    </w:p>
    <w:p w14:paraId="63EBB246" w14:textId="77777777" w:rsidR="005A1CE3" w:rsidRPr="006B08A4" w:rsidRDefault="005A1CE3" w:rsidP="005A1CE3">
      <w:pPr>
        <w:rPr>
          <w:lang w:val="ru-RU"/>
        </w:rPr>
      </w:pPr>
    </w:p>
    <w:p w14:paraId="64231712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ДОБРОВОЛЬСКАЯ</w:t>
      </w:r>
    </w:p>
    <w:p w14:paraId="3139001B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Много.</w:t>
      </w:r>
    </w:p>
    <w:p w14:paraId="72C5DB3B" w14:textId="77777777" w:rsidR="005A1CE3" w:rsidRPr="006B08A4" w:rsidRDefault="005A1CE3" w:rsidP="005A1CE3">
      <w:pPr>
        <w:rPr>
          <w:lang w:val="ru-RU"/>
        </w:rPr>
      </w:pPr>
    </w:p>
    <w:p w14:paraId="2B7854F4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425FEB7C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Ты видишь брызги на одежде? Хоть где-нибудь?</w:t>
      </w:r>
    </w:p>
    <w:p w14:paraId="74D9BB87" w14:textId="77777777" w:rsidR="005A1CE3" w:rsidRPr="006B08A4" w:rsidRDefault="005A1CE3" w:rsidP="005A1CE3">
      <w:pPr>
        <w:rPr>
          <w:lang w:val="ru-RU"/>
        </w:rPr>
      </w:pPr>
    </w:p>
    <w:p w14:paraId="5FFC0ED2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ДОБРОВОЛЬСКАЯ</w:t>
      </w:r>
    </w:p>
    <w:p w14:paraId="63D173F7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Он мог подойти сзади и кровь тогда брызжет в другую сторону.</w:t>
      </w:r>
    </w:p>
    <w:p w14:paraId="755AB739" w14:textId="77777777" w:rsidR="005A1CE3" w:rsidRPr="006B08A4" w:rsidRDefault="005A1CE3" w:rsidP="005A1CE3">
      <w:pPr>
        <w:rPr>
          <w:lang w:val="ru-RU"/>
        </w:rPr>
      </w:pPr>
    </w:p>
    <w:p w14:paraId="34340683" w14:textId="599EA548" w:rsidR="005A1CE3" w:rsidRPr="0022189E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Хван приносит лупу. Боков берёт лупу и, орудуя ручкой, как ножом, делает движение в районе лобка Добровольской.</w:t>
      </w:r>
      <w:r w:rsidR="00420F7F" w:rsidRPr="00420F7F">
        <w:rPr>
          <w:color w:val="000000"/>
          <w:lang w:val="ru-RU"/>
        </w:rPr>
        <w:t xml:space="preserve"> </w:t>
      </w:r>
      <w:r w:rsidR="00420F7F" w:rsidRPr="0022189E">
        <w:rPr>
          <w:color w:val="000000"/>
          <w:lang w:val="ru-RU"/>
        </w:rPr>
        <w:t>[</w:t>
      </w:r>
      <w:r w:rsidR="00420F7F">
        <w:rPr>
          <w:color w:val="000000"/>
        </w:rPr>
        <w:t>ep</w:t>
      </w:r>
      <w:r w:rsidR="00420F7F" w:rsidRPr="0022189E">
        <w:rPr>
          <w:color w:val="000000"/>
          <w:lang w:val="ru-RU"/>
        </w:rPr>
        <w:t xml:space="preserve">: </w:t>
      </w:r>
      <w:r w:rsidR="00420F7F">
        <w:rPr>
          <w:color w:val="000000"/>
        </w:rPr>
        <w:t>v</w:t>
      </w:r>
      <w:r w:rsidR="00420F7F" w:rsidRPr="0022189E">
        <w:rPr>
          <w:color w:val="000000"/>
          <w:lang w:val="ru-RU"/>
        </w:rPr>
        <w:t>=</w:t>
      </w:r>
      <w:r w:rsidR="00420F7F">
        <w:rPr>
          <w:color w:val="000000"/>
        </w:rPr>
        <w:t>Mild</w:t>
      </w:r>
      <w:r w:rsidR="00420F7F" w:rsidRPr="0022189E">
        <w:rPr>
          <w:color w:val="000000"/>
          <w:lang w:val="ru-RU"/>
        </w:rPr>
        <w:t>]</w:t>
      </w:r>
    </w:p>
    <w:p w14:paraId="4AEA8C5B" w14:textId="77777777" w:rsidR="005A1CE3" w:rsidRPr="006B08A4" w:rsidRDefault="005A1CE3" w:rsidP="005A1CE3">
      <w:pPr>
        <w:rPr>
          <w:lang w:val="ru-RU"/>
        </w:rPr>
      </w:pPr>
    </w:p>
    <w:p w14:paraId="231764D0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53834CAA" w14:textId="595CF657" w:rsidR="005A1CE3" w:rsidRPr="0022189E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А потом вырезали все между ног! И бедренная артерия тоже задета! Кровь что делает?</w:t>
      </w:r>
      <w:r w:rsidR="00420F7F" w:rsidRPr="0022189E">
        <w:rPr>
          <w:color w:val="000000"/>
          <w:lang w:val="ru-RU"/>
        </w:rPr>
        <w:t xml:space="preserve"> [</w:t>
      </w:r>
      <w:r w:rsidR="00420F7F">
        <w:rPr>
          <w:color w:val="000000"/>
        </w:rPr>
        <w:t>ep</w:t>
      </w:r>
      <w:r w:rsidR="00420F7F" w:rsidRPr="0022189E">
        <w:rPr>
          <w:color w:val="000000"/>
          <w:lang w:val="ru-RU"/>
        </w:rPr>
        <w:t xml:space="preserve">: </w:t>
      </w:r>
      <w:r w:rsidR="00420F7F">
        <w:rPr>
          <w:color w:val="000000"/>
        </w:rPr>
        <w:t>v</w:t>
      </w:r>
      <w:r w:rsidR="00420F7F" w:rsidRPr="0022189E">
        <w:rPr>
          <w:color w:val="000000"/>
          <w:lang w:val="ru-RU"/>
        </w:rPr>
        <w:t>=</w:t>
      </w:r>
      <w:r w:rsidR="00420F7F">
        <w:rPr>
          <w:color w:val="000000"/>
        </w:rPr>
        <w:t>Mild</w:t>
      </w:r>
      <w:r w:rsidR="00420F7F" w:rsidRPr="0022189E">
        <w:rPr>
          <w:color w:val="000000"/>
          <w:lang w:val="ru-RU"/>
        </w:rPr>
        <w:t>]</w:t>
      </w:r>
    </w:p>
    <w:p w14:paraId="6F20EC13" w14:textId="77777777" w:rsidR="005A1CE3" w:rsidRPr="006B08A4" w:rsidRDefault="005A1CE3" w:rsidP="005A1CE3">
      <w:pPr>
        <w:rPr>
          <w:lang w:val="ru-RU"/>
        </w:rPr>
      </w:pPr>
    </w:p>
    <w:p w14:paraId="5D0D7855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Добровольская молчит.</w:t>
      </w:r>
    </w:p>
    <w:p w14:paraId="68CE3037" w14:textId="77777777" w:rsidR="005A1CE3" w:rsidRPr="006B08A4" w:rsidRDefault="005A1CE3" w:rsidP="005A1CE3">
      <w:pPr>
        <w:rPr>
          <w:lang w:val="ru-RU"/>
        </w:rPr>
      </w:pPr>
    </w:p>
    <w:p w14:paraId="491C97EE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68FD5927" w14:textId="19641E7C" w:rsidR="005A1CE3" w:rsidRPr="0022189E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Свищет кровь! Фонтаном! И со спины так не вырежешь!</w:t>
      </w:r>
      <w:r w:rsidR="00420F7F" w:rsidRPr="00420F7F">
        <w:rPr>
          <w:color w:val="000000"/>
          <w:lang w:val="ru-RU"/>
        </w:rPr>
        <w:t xml:space="preserve"> </w:t>
      </w:r>
      <w:r w:rsidR="00420F7F" w:rsidRPr="0022189E">
        <w:rPr>
          <w:color w:val="000000"/>
          <w:lang w:val="ru-RU"/>
        </w:rPr>
        <w:t>[</w:t>
      </w:r>
      <w:r w:rsidR="00420F7F">
        <w:rPr>
          <w:color w:val="000000"/>
        </w:rPr>
        <w:t>ep</w:t>
      </w:r>
      <w:r w:rsidR="00420F7F" w:rsidRPr="0022189E">
        <w:rPr>
          <w:color w:val="000000"/>
          <w:lang w:val="ru-RU"/>
        </w:rPr>
        <w:t xml:space="preserve">: </w:t>
      </w:r>
      <w:r w:rsidR="00420F7F">
        <w:rPr>
          <w:color w:val="000000"/>
        </w:rPr>
        <w:t>v</w:t>
      </w:r>
      <w:r w:rsidR="00420F7F" w:rsidRPr="0022189E">
        <w:rPr>
          <w:color w:val="000000"/>
          <w:lang w:val="ru-RU"/>
        </w:rPr>
        <w:t>=</w:t>
      </w:r>
      <w:r w:rsidR="00420F7F">
        <w:rPr>
          <w:color w:val="000000"/>
        </w:rPr>
        <w:t>Mild</w:t>
      </w:r>
      <w:r w:rsidR="00420F7F" w:rsidRPr="0022189E">
        <w:rPr>
          <w:color w:val="000000"/>
          <w:lang w:val="ru-RU"/>
        </w:rPr>
        <w:t>]</w:t>
      </w:r>
    </w:p>
    <w:p w14:paraId="5A52293F" w14:textId="77777777" w:rsidR="005A1CE3" w:rsidRPr="006B08A4" w:rsidRDefault="005A1CE3" w:rsidP="005A1CE3">
      <w:pPr>
        <w:rPr>
          <w:lang w:val="ru-RU"/>
        </w:rPr>
      </w:pPr>
    </w:p>
    <w:p w14:paraId="1D054E4D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ДОБРОВОЛЬСКАЯ</w:t>
      </w:r>
    </w:p>
    <w:p w14:paraId="6F998F7A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Он мог снять одежду. Шёл дождь, всю кровь смыл. Панов, снимите одежду.</w:t>
      </w:r>
    </w:p>
    <w:p w14:paraId="71221B4D" w14:textId="77777777" w:rsidR="005A1CE3" w:rsidRPr="006B08A4" w:rsidRDefault="005A1CE3" w:rsidP="005A1CE3">
      <w:pPr>
        <w:rPr>
          <w:lang w:val="ru-RU"/>
        </w:rPr>
      </w:pPr>
    </w:p>
    <w:p w14:paraId="447E4D09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lastRenderedPageBreak/>
        <w:t>Панов не реагирует. Добровольская снимает с него свитер, как с куклы. Расстёгивает рубашку. Боков с лупой смотрит сам и показывает Добровольской.</w:t>
      </w:r>
    </w:p>
    <w:p w14:paraId="3C5E3A0C" w14:textId="77777777" w:rsidR="005A1CE3" w:rsidRPr="006B08A4" w:rsidRDefault="005A1CE3" w:rsidP="005A1CE3">
      <w:pPr>
        <w:rPr>
          <w:lang w:val="ru-RU"/>
        </w:rPr>
      </w:pPr>
    </w:p>
    <w:p w14:paraId="05E5A7CB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5662CA85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Ни одной капли крови! Ни одной!</w:t>
      </w:r>
    </w:p>
    <w:p w14:paraId="27003DDD" w14:textId="77777777" w:rsidR="005A1CE3" w:rsidRPr="006B08A4" w:rsidRDefault="005A1CE3" w:rsidP="005A1CE3">
      <w:pPr>
        <w:rPr>
          <w:lang w:val="ru-RU"/>
        </w:rPr>
      </w:pPr>
    </w:p>
    <w:p w14:paraId="4F521031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ДОБРОВОЛЬСКАЯ</w:t>
      </w:r>
    </w:p>
    <w:p w14:paraId="1A43F787" w14:textId="4E9A0616" w:rsidR="005A1CE3" w:rsidRPr="0022189E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У него руки были все в крови!</w:t>
      </w:r>
      <w:r w:rsidR="00420F7F" w:rsidRPr="00420F7F">
        <w:rPr>
          <w:color w:val="000000"/>
          <w:lang w:val="ru-RU"/>
        </w:rPr>
        <w:t xml:space="preserve"> </w:t>
      </w:r>
      <w:r w:rsidR="00420F7F" w:rsidRPr="0022189E">
        <w:rPr>
          <w:color w:val="000000"/>
          <w:lang w:val="ru-RU"/>
        </w:rPr>
        <w:t>[</w:t>
      </w:r>
      <w:r w:rsidR="00420F7F">
        <w:rPr>
          <w:color w:val="000000"/>
        </w:rPr>
        <w:t>ep</w:t>
      </w:r>
      <w:r w:rsidR="00420F7F" w:rsidRPr="0022189E">
        <w:rPr>
          <w:color w:val="000000"/>
          <w:lang w:val="ru-RU"/>
        </w:rPr>
        <w:t xml:space="preserve">: </w:t>
      </w:r>
      <w:r w:rsidR="00420F7F">
        <w:rPr>
          <w:color w:val="000000"/>
        </w:rPr>
        <w:t>v</w:t>
      </w:r>
      <w:r w:rsidR="00420F7F" w:rsidRPr="0022189E">
        <w:rPr>
          <w:color w:val="000000"/>
          <w:lang w:val="ru-RU"/>
        </w:rPr>
        <w:t>=</w:t>
      </w:r>
      <w:r w:rsidR="00420F7F">
        <w:rPr>
          <w:color w:val="000000"/>
        </w:rPr>
        <w:t>Mild</w:t>
      </w:r>
      <w:r w:rsidR="00420F7F" w:rsidRPr="0022189E">
        <w:rPr>
          <w:color w:val="000000"/>
          <w:lang w:val="ru-RU"/>
        </w:rPr>
        <w:t>]</w:t>
      </w:r>
    </w:p>
    <w:p w14:paraId="3C7BB3B6" w14:textId="77777777" w:rsidR="005A1CE3" w:rsidRPr="006B08A4" w:rsidRDefault="005A1CE3" w:rsidP="005A1CE3">
      <w:pPr>
        <w:rPr>
          <w:lang w:val="ru-RU"/>
        </w:rPr>
      </w:pPr>
    </w:p>
    <w:p w14:paraId="70AA1366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47B7186E" w14:textId="4243A391" w:rsidR="005A1CE3" w:rsidRPr="00420F7F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Конечно, он нёс растерзанного ребёнка! Оденьте Панова, как было.</w:t>
      </w:r>
      <w:r w:rsidR="00420F7F" w:rsidRPr="00420F7F">
        <w:rPr>
          <w:color w:val="000000"/>
          <w:lang w:val="ru-RU"/>
        </w:rPr>
        <w:t xml:space="preserve"> [</w:t>
      </w:r>
      <w:r w:rsidR="00420F7F">
        <w:rPr>
          <w:color w:val="000000"/>
        </w:rPr>
        <w:t>ep</w:t>
      </w:r>
      <w:r w:rsidR="00420F7F" w:rsidRPr="00420F7F">
        <w:rPr>
          <w:color w:val="000000"/>
          <w:lang w:val="ru-RU"/>
        </w:rPr>
        <w:t xml:space="preserve">: </w:t>
      </w:r>
      <w:r w:rsidR="00420F7F">
        <w:rPr>
          <w:color w:val="000000"/>
        </w:rPr>
        <w:t>v</w:t>
      </w:r>
      <w:r w:rsidR="00420F7F" w:rsidRPr="00420F7F">
        <w:rPr>
          <w:color w:val="000000"/>
          <w:lang w:val="ru-RU"/>
        </w:rPr>
        <w:t>=</w:t>
      </w:r>
      <w:r w:rsidR="00420F7F">
        <w:rPr>
          <w:color w:val="000000"/>
        </w:rPr>
        <w:t>Severe</w:t>
      </w:r>
      <w:r w:rsidR="00420F7F" w:rsidRPr="00420F7F">
        <w:rPr>
          <w:color w:val="000000"/>
          <w:lang w:val="ru-RU"/>
        </w:rPr>
        <w:t>]</w:t>
      </w:r>
    </w:p>
    <w:p w14:paraId="56310ED9" w14:textId="77777777" w:rsidR="005A1CE3" w:rsidRPr="006B08A4" w:rsidRDefault="005A1CE3" w:rsidP="005A1CE3">
      <w:pPr>
        <w:rPr>
          <w:lang w:val="ru-RU"/>
        </w:rPr>
      </w:pPr>
    </w:p>
    <w:p w14:paraId="33138156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Поворачивается к Панову.</w:t>
      </w:r>
    </w:p>
    <w:p w14:paraId="0E55864E" w14:textId="77777777" w:rsidR="005A1CE3" w:rsidRPr="006B08A4" w:rsidRDefault="005A1CE3" w:rsidP="005A1CE3">
      <w:pPr>
        <w:rPr>
          <w:lang w:val="ru-RU"/>
        </w:rPr>
      </w:pPr>
    </w:p>
    <w:p w14:paraId="020E0B72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6FD9D539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Соболезную.</w:t>
      </w:r>
    </w:p>
    <w:p w14:paraId="12D5F07C" w14:textId="77777777" w:rsidR="005A1CE3" w:rsidRPr="006B08A4" w:rsidRDefault="005A1CE3" w:rsidP="005A1CE3">
      <w:pPr>
        <w:rPr>
          <w:lang w:val="ru-RU"/>
        </w:rPr>
      </w:pPr>
    </w:p>
    <w:p w14:paraId="34778A82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ДОБРОВОЛЬСКАЯ</w:t>
      </w:r>
    </w:p>
    <w:p w14:paraId="69095F50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Витя, одень Панова, пожалуйста.</w:t>
      </w:r>
    </w:p>
    <w:p w14:paraId="279A61D9" w14:textId="77777777" w:rsidR="005A1CE3" w:rsidRPr="006B08A4" w:rsidRDefault="005A1CE3" w:rsidP="005A1CE3">
      <w:pPr>
        <w:rPr>
          <w:lang w:val="ru-RU"/>
        </w:rPr>
      </w:pPr>
    </w:p>
    <w:p w14:paraId="68A876E1" w14:textId="37E6CDB0" w:rsidR="005A1CE3" w:rsidRDefault="005A1CE3" w:rsidP="005A1CE3">
      <w:pPr>
        <w:rPr>
          <w:color w:val="000000"/>
          <w:lang w:val="ru-RU"/>
        </w:rPr>
      </w:pPr>
      <w:r w:rsidRPr="006B08A4">
        <w:rPr>
          <w:color w:val="000000"/>
          <w:lang w:val="ru-RU"/>
        </w:rPr>
        <w:t>Выходит. Боков выходит за ней.</w:t>
      </w:r>
    </w:p>
    <w:p w14:paraId="2C6DB4E0" w14:textId="07C0CA59" w:rsidR="00420F7F" w:rsidRDefault="00420F7F" w:rsidP="005A1CE3">
      <w:pPr>
        <w:rPr>
          <w:color w:val="000000"/>
          <w:lang w:val="ru-RU"/>
        </w:rPr>
      </w:pPr>
    </w:p>
    <w:p w14:paraId="0A1F6B10" w14:textId="767A2CF4" w:rsidR="00420F7F" w:rsidRPr="00420F7F" w:rsidRDefault="00420F7F" w:rsidP="005A1CE3">
      <w:r>
        <w:rPr>
          <w:color w:val="000000"/>
        </w:rPr>
        <w:t>[Labels: v=Severe, sc=None, p=None, s=None, a=None]</w:t>
      </w:r>
    </w:p>
    <w:p w14:paraId="21E586A8" w14:textId="77777777" w:rsidR="005A1CE3" w:rsidRPr="00420F7F" w:rsidRDefault="005A1CE3" w:rsidP="005A1CE3"/>
    <w:p w14:paraId="7D6BAA9A" w14:textId="77777777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1-10. ИНТ. ОТДЕЛЕНИЕ МИЛИЦИИ ОДИНЦОВО.КОРИДОР ОКОЛО ДЕЖУРКИ НОЧЬ 1.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БОКОВ, ДОБРОВОЛЬСКАЯ, ХВАН, ДЕЖУРНЫЙ 1 (01:01)</w:t>
      </w:r>
      <w:r w:rsidRPr="006B08A4">
        <w:rPr>
          <w:lang w:val="ru-RU"/>
        </w:rPr>
        <w:br/>
      </w:r>
    </w:p>
    <w:p w14:paraId="267CD267" w14:textId="5CECB97D" w:rsidR="005A1CE3" w:rsidRDefault="005A1CE3" w:rsidP="005A1CE3">
      <w:pPr>
        <w:rPr>
          <w:color w:val="000000"/>
          <w:lang w:val="ru-RU"/>
        </w:rPr>
      </w:pPr>
      <w:r w:rsidRPr="006B08A4">
        <w:rPr>
          <w:color w:val="000000"/>
          <w:lang w:val="ru-RU"/>
        </w:rPr>
        <w:t>Боков явно зол, разговор идёт на повышенных тонах.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Нельзя арестовывать первого попавшегося человека, просто потому, шо вы можете подвести его под статистику. Головой надо думать, смотреть на конкретную ситуацию и факты. Плевать мне, конечно, на этого Панова должно быть, у меня своя задача. Но не могу смотреть как мужику жизнь ломают для статистики.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Сплёвывает.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Свидетели есть?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Нет.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ДЕЖУРНЫЙ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Разрешите? Пацан какой-то звонил в 02, говорит, видел чё-то, но думаю, балуются.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Передаёт журнал с записанным адресом.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Далеко это?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Минут 10, по дороге к вашему дому как раз. Но какой это свидетель? Просто детские шалости, наверняка.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lastRenderedPageBreak/>
        <w:t>Подходит Хван.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Знаешь, кто такой хороший свидетель? Тот, кто пока живой. Какогохеравы вообще ничего не сделали?! Вообще! Ничего!!!!</w:t>
      </w:r>
      <w:r w:rsidR="00420F7F" w:rsidRPr="00420F7F">
        <w:rPr>
          <w:color w:val="000000"/>
          <w:lang w:val="ru-RU"/>
        </w:rPr>
        <w:t xml:space="preserve"> </w:t>
      </w:r>
      <w:r w:rsidRPr="006B08A4">
        <w:rPr>
          <w:color w:val="000000"/>
          <w:lang w:val="ru-RU"/>
        </w:rPr>
        <w:t>Поехали. Виктор, ты давай за рулём.</w:t>
      </w:r>
      <w:r w:rsidR="00420F7F" w:rsidRPr="00420F7F">
        <w:rPr>
          <w:color w:val="000000"/>
          <w:lang w:val="ru-RU"/>
        </w:rPr>
        <w:t xml:space="preserve"> [</w:t>
      </w:r>
      <w:r w:rsidR="00420F7F">
        <w:rPr>
          <w:color w:val="000000"/>
        </w:rPr>
        <w:t>ep</w:t>
      </w:r>
      <w:r w:rsidR="00420F7F" w:rsidRPr="00420F7F">
        <w:rPr>
          <w:color w:val="000000"/>
          <w:lang w:val="ru-RU"/>
        </w:rPr>
        <w:t xml:space="preserve">: </w:t>
      </w:r>
      <w:r w:rsidR="00420F7F">
        <w:rPr>
          <w:color w:val="000000"/>
        </w:rPr>
        <w:t>p</w:t>
      </w:r>
      <w:r w:rsidR="00420F7F" w:rsidRPr="00420F7F">
        <w:rPr>
          <w:color w:val="000000"/>
          <w:lang w:val="ru-RU"/>
        </w:rPr>
        <w:t>=</w:t>
      </w:r>
      <w:r w:rsidR="00420F7F">
        <w:rPr>
          <w:color w:val="000000"/>
        </w:rPr>
        <w:t>Moderate</w:t>
      </w:r>
      <w:r w:rsidR="00420F7F" w:rsidRPr="00420F7F">
        <w:rPr>
          <w:color w:val="000000"/>
          <w:lang w:val="ru-RU"/>
        </w:rPr>
        <w:t>]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 открывает рот, чтобы возмутиться, щеки её пылают.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А ты, Наталья, иди веди своё расследование, как ты умеешь. Доказывай, что это Панов, или ещё, может, какие мысли будут! Удиви меня!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 выходит, Добровольская остается.Она не просто расстроена, она скорее злится.</w:t>
      </w:r>
    </w:p>
    <w:p w14:paraId="0094DB7D" w14:textId="69B4ED2D" w:rsidR="00420F7F" w:rsidRDefault="00420F7F" w:rsidP="005A1CE3">
      <w:pPr>
        <w:rPr>
          <w:color w:val="000000"/>
          <w:lang w:val="ru-RU"/>
        </w:rPr>
      </w:pPr>
    </w:p>
    <w:p w14:paraId="5CFBBBFA" w14:textId="4F66CC5F" w:rsidR="00420F7F" w:rsidRPr="00420F7F" w:rsidRDefault="00420F7F" w:rsidP="005A1CE3">
      <w:r>
        <w:rPr>
          <w:color w:val="000000"/>
        </w:rPr>
        <w:t>[Labels: v=None, sc=None, p=Moderate, s=None, a=None]</w:t>
      </w:r>
    </w:p>
    <w:p w14:paraId="1DA08805" w14:textId="77777777" w:rsidR="005A1CE3" w:rsidRPr="00420F7F" w:rsidRDefault="005A1CE3" w:rsidP="005A1CE3"/>
    <w:p w14:paraId="328EF00C" w14:textId="77777777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1-11. НАТ. ДАЧА МАЛЬЦЕВЫХ.У ЗАБОРА С КАЛИТКОЙ НОЧЬ 1.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БОКОВ, ХВАН (00:18)</w:t>
      </w:r>
      <w:r w:rsidRPr="006B08A4">
        <w:rPr>
          <w:lang w:val="ru-RU"/>
        </w:rPr>
        <w:br/>
      </w:r>
    </w:p>
    <w:p w14:paraId="47C1A731" w14:textId="3192E3E2" w:rsidR="0022189E" w:rsidRPr="00E1472F" w:rsidRDefault="005A1CE3" w:rsidP="005A1CE3">
      <w:pPr>
        <w:rPr>
          <w:color w:val="000000"/>
        </w:rPr>
      </w:pPr>
      <w:r w:rsidRPr="006B08A4">
        <w:rPr>
          <w:color w:val="000000"/>
          <w:lang w:val="ru-RU"/>
        </w:rPr>
        <w:t>Машина подъезжает к даче. Боков и Хванвыходят из машины у деревянного забора, за которым видна классическая двухэтажная дача. Дёргает калитку - закрыто.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Посигналь, чтоб открыли.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ХВАН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Извините, не хотелось бы. Разбудим кого важного - распнут завтра.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 сигналит. Потом перевешивается через калитку, отодвигает защёлку, и они с входят во двор. Начинает</w:t>
      </w:r>
      <w:r w:rsidRPr="00E1472F">
        <w:rPr>
          <w:color w:val="000000"/>
        </w:rPr>
        <w:t xml:space="preserve"> </w:t>
      </w:r>
      <w:r w:rsidRPr="006B08A4">
        <w:rPr>
          <w:color w:val="000000"/>
          <w:lang w:val="ru-RU"/>
        </w:rPr>
        <w:t>лаять</w:t>
      </w:r>
      <w:r w:rsidRPr="00E1472F">
        <w:rPr>
          <w:color w:val="000000"/>
        </w:rPr>
        <w:t xml:space="preserve"> </w:t>
      </w:r>
      <w:r w:rsidRPr="006B08A4">
        <w:rPr>
          <w:color w:val="000000"/>
          <w:lang w:val="ru-RU"/>
        </w:rPr>
        <w:t>собака</w:t>
      </w:r>
      <w:r w:rsidRPr="00E1472F">
        <w:rPr>
          <w:color w:val="000000"/>
        </w:rPr>
        <w:t>.</w:t>
      </w:r>
    </w:p>
    <w:p w14:paraId="6B3D1A09" w14:textId="221CA94F" w:rsidR="0022189E" w:rsidRPr="00E1472F" w:rsidRDefault="0022189E" w:rsidP="005A1CE3">
      <w:pPr>
        <w:rPr>
          <w:color w:val="000000"/>
        </w:rPr>
      </w:pPr>
    </w:p>
    <w:p w14:paraId="4097EDAD" w14:textId="4F0AFC04" w:rsidR="0022189E" w:rsidRPr="0022189E" w:rsidRDefault="0022189E" w:rsidP="005A1CE3">
      <w:r>
        <w:rPr>
          <w:color w:val="000000"/>
        </w:rPr>
        <w:t>[Labels: v=None, sc=None, p=None, s=None, a=None]</w:t>
      </w:r>
    </w:p>
    <w:p w14:paraId="660AAD79" w14:textId="77777777" w:rsidR="005A1CE3" w:rsidRPr="0022189E" w:rsidRDefault="005A1CE3" w:rsidP="005A1CE3"/>
    <w:p w14:paraId="42ADE43B" w14:textId="77777777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1-11-А. НАТ. ДАЧА МАЛЬЦЕВЫХ.КРЫЛЬЦО НОЧЬ 1.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БОКОВ, ХВАН, МАЛЬЦЕВ (00:25)</w:t>
      </w:r>
      <w:r w:rsidRPr="006B08A4">
        <w:rPr>
          <w:lang w:val="ru-RU"/>
        </w:rPr>
        <w:br/>
      </w:r>
    </w:p>
    <w:p w14:paraId="24198D24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Хван стучит в дверь, свет горит, но довольно долго никто не открывает. Наконец из-за двери раздаётся голос:</w:t>
      </w:r>
    </w:p>
    <w:p w14:paraId="03487287" w14:textId="77777777" w:rsidR="005A1CE3" w:rsidRPr="006B08A4" w:rsidRDefault="005A1CE3" w:rsidP="005A1CE3">
      <w:pPr>
        <w:rPr>
          <w:lang w:val="ru-RU"/>
        </w:rPr>
      </w:pPr>
    </w:p>
    <w:p w14:paraId="0D5E4D5C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МАЛЬЦЕВ(ЗК)</w:t>
      </w:r>
    </w:p>
    <w:p w14:paraId="75CA6B42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Я милицию вызвал уже!</w:t>
      </w:r>
    </w:p>
    <w:p w14:paraId="7181B397" w14:textId="77777777" w:rsidR="005A1CE3" w:rsidRPr="006B08A4" w:rsidRDefault="005A1CE3" w:rsidP="005A1CE3">
      <w:pPr>
        <w:rPr>
          <w:lang w:val="ru-RU"/>
        </w:rPr>
      </w:pPr>
    </w:p>
    <w:p w14:paraId="17D3A85C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ХВАН</w:t>
      </w:r>
    </w:p>
    <w:p w14:paraId="2DEE98AE" w14:textId="77777777" w:rsidR="005A1CE3" w:rsidRPr="006B08A4" w:rsidRDefault="005A1CE3" w:rsidP="005A1CE3">
      <w:pPr>
        <w:ind w:left="2303"/>
        <w:rPr>
          <w:lang w:val="ru-RU"/>
        </w:rPr>
      </w:pPr>
      <w:r w:rsidRPr="006B08A4">
        <w:rPr>
          <w:color w:val="000000"/>
          <w:lang w:val="ru-RU"/>
        </w:rPr>
        <w:t>(скороговоркой)</w:t>
      </w:r>
    </w:p>
    <w:p w14:paraId="35641B16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Мы и есть милиция, открывайте.</w:t>
      </w:r>
    </w:p>
    <w:p w14:paraId="5C6FE698" w14:textId="77777777" w:rsidR="005A1CE3" w:rsidRPr="006B08A4" w:rsidRDefault="005A1CE3" w:rsidP="005A1CE3">
      <w:pPr>
        <w:rPr>
          <w:lang w:val="ru-RU"/>
        </w:rPr>
      </w:pPr>
    </w:p>
    <w:p w14:paraId="4BEE399F" w14:textId="17ED7517" w:rsidR="005A1CE3" w:rsidRPr="00E1472F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Дверь открывается щёлочкой, за ней крепко выпивший и, судя по всему, только проснувшийся Мальцев. Он пытается соображать, но получается с трудом. Оборачивается в дом. Слышны детские рыдания.</w:t>
      </w:r>
      <w:r w:rsidR="0022189E" w:rsidRPr="00E1472F">
        <w:rPr>
          <w:color w:val="000000"/>
          <w:lang w:val="ru-RU"/>
        </w:rPr>
        <w:t xml:space="preserve"> [</w:t>
      </w:r>
      <w:r w:rsidR="0022189E">
        <w:rPr>
          <w:color w:val="000000"/>
        </w:rPr>
        <w:t>ep</w:t>
      </w:r>
      <w:r w:rsidR="0022189E" w:rsidRPr="00E1472F">
        <w:rPr>
          <w:color w:val="000000"/>
          <w:lang w:val="ru-RU"/>
        </w:rPr>
        <w:t xml:space="preserve">: </w:t>
      </w:r>
      <w:r w:rsidR="0022189E">
        <w:rPr>
          <w:color w:val="000000"/>
        </w:rPr>
        <w:t>a</w:t>
      </w:r>
      <w:r w:rsidR="0022189E" w:rsidRPr="00E1472F">
        <w:rPr>
          <w:color w:val="000000"/>
          <w:lang w:val="ru-RU"/>
        </w:rPr>
        <w:t>=</w:t>
      </w:r>
      <w:r w:rsidR="0022189E">
        <w:rPr>
          <w:color w:val="000000"/>
        </w:rPr>
        <w:t>Mild</w:t>
      </w:r>
      <w:r w:rsidR="0022189E" w:rsidRPr="00E1472F">
        <w:rPr>
          <w:color w:val="000000"/>
          <w:lang w:val="ru-RU"/>
        </w:rPr>
        <w:t>]</w:t>
      </w:r>
    </w:p>
    <w:p w14:paraId="0D2571E4" w14:textId="77777777" w:rsidR="005A1CE3" w:rsidRPr="006B08A4" w:rsidRDefault="005A1CE3" w:rsidP="005A1CE3">
      <w:pPr>
        <w:rPr>
          <w:lang w:val="ru-RU"/>
        </w:rPr>
      </w:pPr>
    </w:p>
    <w:p w14:paraId="708EE53B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</w:t>
      </w:r>
    </w:p>
    <w:p w14:paraId="34FD0B7C" w14:textId="0BB1B539" w:rsidR="005A1CE3" w:rsidRDefault="005A1CE3" w:rsidP="005A1CE3">
      <w:pPr>
        <w:ind w:left="1441" w:right="2161"/>
        <w:rPr>
          <w:color w:val="000000"/>
          <w:lang w:val="ru-RU"/>
        </w:rPr>
      </w:pPr>
      <w:r w:rsidRPr="006B08A4">
        <w:rPr>
          <w:color w:val="000000"/>
          <w:lang w:val="ru-RU"/>
        </w:rPr>
        <w:t>Мааааш! Мааааш! Подойди, пожалуйста!</w:t>
      </w:r>
    </w:p>
    <w:p w14:paraId="3B81F239" w14:textId="03363620" w:rsidR="0022189E" w:rsidRDefault="0022189E" w:rsidP="005A1CE3">
      <w:pPr>
        <w:ind w:left="1441" w:right="2161"/>
        <w:rPr>
          <w:color w:val="000000"/>
          <w:lang w:val="ru-RU"/>
        </w:rPr>
      </w:pPr>
    </w:p>
    <w:p w14:paraId="51C70CB1" w14:textId="02136F4A" w:rsidR="0022189E" w:rsidRPr="0022189E" w:rsidRDefault="0022189E" w:rsidP="0022189E">
      <w:r>
        <w:rPr>
          <w:color w:val="000000"/>
        </w:rPr>
        <w:t>[Labels: v=None, sc=None, p=None, s=None, a=Mild]</w:t>
      </w:r>
    </w:p>
    <w:p w14:paraId="6AAE620C" w14:textId="77777777" w:rsidR="005A1CE3" w:rsidRPr="0022189E" w:rsidRDefault="005A1CE3" w:rsidP="005A1CE3"/>
    <w:p w14:paraId="3EF44392" w14:textId="098E1D7B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1-12. ИНТ. ДАЧА МАЛЬЦЕВЫХ.ГОСТИНАЯ НОЧЬ 1.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БОКОВ, ХВАН, МАЛЬЦЕВА, ИГОРЬ, МАЛЬЦЕВ</w:t>
      </w:r>
      <w:r w:rsidR="006B08A4">
        <w:rPr>
          <w:b/>
          <w:color w:val="000000"/>
          <w:lang w:val="ru-RU"/>
        </w:rPr>
        <w:t>, собака Лесси</w:t>
      </w:r>
      <w:r w:rsidRPr="006B08A4">
        <w:rPr>
          <w:b/>
          <w:color w:val="000000"/>
          <w:lang w:val="ru-RU"/>
        </w:rPr>
        <w:t xml:space="preserve"> (03:07)</w:t>
      </w:r>
      <w:r w:rsidRPr="006B08A4">
        <w:rPr>
          <w:lang w:val="ru-RU"/>
        </w:rPr>
        <w:br/>
      </w:r>
    </w:p>
    <w:p w14:paraId="3BD11061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Боков, не дожидаясь приглашения, чуть отодвигает Мальцева и входит в дом, за ним входит Хван. Собака, как и положено представителю сторожевой породы колли, приветливо виляет хвостом. В гостиной Мальцева успокаивает взахлёб рыдающего Игоря.</w:t>
      </w:r>
    </w:p>
    <w:p w14:paraId="5E6E38FF" w14:textId="77777777" w:rsidR="005A1CE3" w:rsidRPr="006B08A4" w:rsidRDefault="005A1CE3" w:rsidP="005A1CE3">
      <w:pPr>
        <w:rPr>
          <w:lang w:val="ru-RU"/>
        </w:rPr>
      </w:pPr>
    </w:p>
    <w:p w14:paraId="458D6DB9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5DB718F0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Следователь по особо важным делам прокуратуры РСФСР Боков. Что случилось-то?</w:t>
      </w:r>
    </w:p>
    <w:p w14:paraId="54449B02" w14:textId="77777777" w:rsidR="005A1CE3" w:rsidRPr="006B08A4" w:rsidRDefault="005A1CE3" w:rsidP="005A1CE3">
      <w:pPr>
        <w:rPr>
          <w:lang w:val="ru-RU"/>
        </w:rPr>
      </w:pPr>
    </w:p>
    <w:p w14:paraId="66FB842D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МАЛЬЦЕВА</w:t>
      </w:r>
    </w:p>
    <w:p w14:paraId="5A0A9421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Здравствуйте, да Игорю кошмар приснился, он встал в окно посмотрел, а там вы калитку открываете, вот он и испугался.</w:t>
      </w:r>
    </w:p>
    <w:p w14:paraId="62E19166" w14:textId="77777777" w:rsidR="005A1CE3" w:rsidRPr="006B08A4" w:rsidRDefault="005A1CE3" w:rsidP="005A1CE3">
      <w:pPr>
        <w:ind w:left="2303"/>
        <w:rPr>
          <w:lang w:val="ru-RU"/>
        </w:rPr>
      </w:pPr>
      <w:r w:rsidRPr="006B08A4">
        <w:rPr>
          <w:color w:val="000000"/>
          <w:lang w:val="ru-RU"/>
        </w:rPr>
        <w:t>(пауза)</w:t>
      </w:r>
    </w:p>
    <w:p w14:paraId="0293E6FA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Проходите. Предложить вам что-нибудь?</w:t>
      </w:r>
    </w:p>
    <w:p w14:paraId="7F10AE07" w14:textId="77777777" w:rsidR="005A1CE3" w:rsidRPr="006B08A4" w:rsidRDefault="005A1CE3" w:rsidP="005A1CE3">
      <w:pPr>
        <w:rPr>
          <w:lang w:val="ru-RU"/>
        </w:rPr>
      </w:pPr>
    </w:p>
    <w:p w14:paraId="3DF13F00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Мальцева нарочито интеллигентна, “держит лицо”. Убирает с сервировочного столика у дивана Массандру и стакан, подушку. Видно, что Мальцев уснул здесь, а Мальцева этого стесняется. Игорь, между тем, не успокаивается. Мальцев садится на край дивана, ему, похоже, хуже всех.</w:t>
      </w:r>
    </w:p>
    <w:p w14:paraId="6B0AC887" w14:textId="77777777" w:rsidR="005A1CE3" w:rsidRPr="006B08A4" w:rsidRDefault="005A1CE3" w:rsidP="005A1CE3">
      <w:pPr>
        <w:rPr>
          <w:lang w:val="ru-RU"/>
        </w:rPr>
      </w:pPr>
    </w:p>
    <w:p w14:paraId="17BBC19B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18FF13C7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Игорь Мальцев, ты чего испугался? Что баловался с милицией и тебя сейчас ругать будут? Не будут, рассказывай, зачем звонил.</w:t>
      </w:r>
    </w:p>
    <w:p w14:paraId="0CA6832D" w14:textId="77777777" w:rsidR="005A1CE3" w:rsidRPr="006B08A4" w:rsidRDefault="005A1CE3" w:rsidP="005A1CE3">
      <w:pPr>
        <w:rPr>
          <w:lang w:val="ru-RU"/>
        </w:rPr>
      </w:pPr>
    </w:p>
    <w:p w14:paraId="6B030C91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Мальцева не даёт Игорю ответить и обращается к Бокову.</w:t>
      </w:r>
    </w:p>
    <w:p w14:paraId="6F0611DB" w14:textId="77777777" w:rsidR="005A1CE3" w:rsidRPr="006B08A4" w:rsidRDefault="005A1CE3" w:rsidP="005A1CE3">
      <w:pPr>
        <w:rPr>
          <w:lang w:val="ru-RU"/>
        </w:rPr>
      </w:pPr>
    </w:p>
    <w:p w14:paraId="56E7F013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МАЛЬЦЕВА</w:t>
      </w:r>
    </w:p>
    <w:p w14:paraId="1AF1E9F0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У меня муж - журналист-международник. Мы в Америке вот работали. Игорь весь в него. Так же талантливо сочиняет. Простите, что побеспокоили. Мы проведём беседу.</w:t>
      </w:r>
    </w:p>
    <w:p w14:paraId="4DA85848" w14:textId="77777777" w:rsidR="005A1CE3" w:rsidRPr="006B08A4" w:rsidRDefault="005A1CE3" w:rsidP="005A1CE3">
      <w:pPr>
        <w:rPr>
          <w:lang w:val="ru-RU"/>
        </w:rPr>
      </w:pPr>
    </w:p>
    <w:p w14:paraId="4E4F8F8E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Хван обречённо садится на стул, понимая, что опять налетел на “шишек”. На Бокова информация не производит должного впечатления.</w:t>
      </w:r>
    </w:p>
    <w:p w14:paraId="5D432CC6" w14:textId="77777777" w:rsidR="005A1CE3" w:rsidRPr="006B08A4" w:rsidRDefault="005A1CE3" w:rsidP="005A1CE3">
      <w:pPr>
        <w:rPr>
          <w:lang w:val="ru-RU"/>
        </w:rPr>
      </w:pPr>
    </w:p>
    <w:p w14:paraId="7519A13C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734B7DEB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Рассказывай, Игорь Мальцев.</w:t>
      </w:r>
    </w:p>
    <w:p w14:paraId="322A9BC7" w14:textId="77777777" w:rsidR="005A1CE3" w:rsidRPr="006B08A4" w:rsidRDefault="005A1CE3" w:rsidP="005A1CE3">
      <w:pPr>
        <w:rPr>
          <w:lang w:val="ru-RU"/>
        </w:rPr>
      </w:pPr>
    </w:p>
    <w:p w14:paraId="27A7016E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ИГОРЬ</w:t>
      </w:r>
    </w:p>
    <w:p w14:paraId="4CEE8E29" w14:textId="3A19DE07" w:rsidR="005A1CE3" w:rsidRPr="00E1472F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lastRenderedPageBreak/>
        <w:t>Мы с Лэсси гуляли сегодня, и она начала лаять. Я посмотрел - а там лес раздвинулся и оттуда выходит человек. Огромный, высоченный, настоящий великан. И весь в крови... И у него волосы белые, длинные. И он как зарычит! На весь лес!</w:t>
      </w:r>
      <w:r w:rsidR="0022189E" w:rsidRPr="00E1472F">
        <w:rPr>
          <w:color w:val="000000"/>
          <w:lang w:val="ru-RU"/>
        </w:rPr>
        <w:t xml:space="preserve"> [</w:t>
      </w:r>
      <w:r w:rsidR="0022189E">
        <w:rPr>
          <w:color w:val="000000"/>
        </w:rPr>
        <w:t>ep</w:t>
      </w:r>
      <w:r w:rsidR="0022189E" w:rsidRPr="00E1472F">
        <w:rPr>
          <w:color w:val="000000"/>
          <w:lang w:val="ru-RU"/>
        </w:rPr>
        <w:t xml:space="preserve">: </w:t>
      </w:r>
      <w:r w:rsidR="0022189E">
        <w:rPr>
          <w:color w:val="000000"/>
        </w:rPr>
        <w:t>v</w:t>
      </w:r>
      <w:r w:rsidR="0022189E" w:rsidRPr="00E1472F">
        <w:rPr>
          <w:color w:val="000000"/>
          <w:lang w:val="ru-RU"/>
        </w:rPr>
        <w:t>=</w:t>
      </w:r>
      <w:r w:rsidR="0022189E">
        <w:rPr>
          <w:color w:val="000000"/>
        </w:rPr>
        <w:t>Mild</w:t>
      </w:r>
      <w:r w:rsidR="0022189E" w:rsidRPr="00E1472F">
        <w:rPr>
          <w:color w:val="000000"/>
          <w:lang w:val="ru-RU"/>
        </w:rPr>
        <w:t>]</w:t>
      </w:r>
    </w:p>
    <w:p w14:paraId="76D09362" w14:textId="77777777" w:rsidR="005A1CE3" w:rsidRPr="006B08A4" w:rsidRDefault="005A1CE3" w:rsidP="005A1CE3">
      <w:pPr>
        <w:rPr>
          <w:lang w:val="ru-RU"/>
        </w:rPr>
      </w:pPr>
    </w:p>
    <w:p w14:paraId="3AB3044C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</w:t>
      </w:r>
    </w:p>
    <w:p w14:paraId="00B8AE75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Молодец, больше деталей - тогда точно поверят.</w:t>
      </w:r>
    </w:p>
    <w:p w14:paraId="48095F9F" w14:textId="77777777" w:rsidR="005A1CE3" w:rsidRPr="006B08A4" w:rsidRDefault="005A1CE3" w:rsidP="005A1CE3">
      <w:pPr>
        <w:rPr>
          <w:lang w:val="ru-RU"/>
        </w:rPr>
      </w:pPr>
    </w:p>
    <w:p w14:paraId="2AA63B8B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Игорь не считывает иронии, воспринимает слова отца как поддержку.</w:t>
      </w:r>
    </w:p>
    <w:p w14:paraId="46470E33" w14:textId="77777777" w:rsidR="005A1CE3" w:rsidRPr="006B08A4" w:rsidRDefault="005A1CE3" w:rsidP="005A1CE3">
      <w:pPr>
        <w:rPr>
          <w:lang w:val="ru-RU"/>
        </w:rPr>
      </w:pPr>
    </w:p>
    <w:p w14:paraId="2EF8980A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ИГОРЬ</w:t>
      </w:r>
    </w:p>
    <w:p w14:paraId="11ED857D" w14:textId="1F8D4314" w:rsidR="005A1CE3" w:rsidRPr="00E1472F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Вы “Сказку за сказкой про сказочное путешествие мистера Бильбо Беггинса, Хоббита, через дикий край, чёрный лес, за туманные горы” видели? Вот он как Гендальф был, только весь в крови. И руки, и волосы белые, и мальчик у него на руках.</w:t>
      </w:r>
      <w:r w:rsidR="0022189E" w:rsidRPr="0022189E">
        <w:rPr>
          <w:color w:val="000000"/>
          <w:lang w:val="ru-RU"/>
        </w:rPr>
        <w:t xml:space="preserve"> </w:t>
      </w:r>
      <w:r w:rsidR="0022189E" w:rsidRPr="00E1472F">
        <w:rPr>
          <w:color w:val="000000"/>
          <w:lang w:val="ru-RU"/>
        </w:rPr>
        <w:t>[</w:t>
      </w:r>
      <w:r w:rsidR="0022189E">
        <w:rPr>
          <w:color w:val="000000"/>
        </w:rPr>
        <w:t>ep</w:t>
      </w:r>
      <w:r w:rsidR="0022189E" w:rsidRPr="00E1472F">
        <w:rPr>
          <w:color w:val="000000"/>
          <w:lang w:val="ru-RU"/>
        </w:rPr>
        <w:t xml:space="preserve">: </w:t>
      </w:r>
      <w:r w:rsidR="0022189E">
        <w:rPr>
          <w:color w:val="000000"/>
        </w:rPr>
        <w:t>v</w:t>
      </w:r>
      <w:r w:rsidR="0022189E" w:rsidRPr="00E1472F">
        <w:rPr>
          <w:color w:val="000000"/>
          <w:lang w:val="ru-RU"/>
        </w:rPr>
        <w:t>=</w:t>
      </w:r>
      <w:r w:rsidR="0022189E">
        <w:rPr>
          <w:color w:val="000000"/>
        </w:rPr>
        <w:t>Mild</w:t>
      </w:r>
      <w:r w:rsidR="0022189E" w:rsidRPr="00E1472F">
        <w:rPr>
          <w:color w:val="000000"/>
          <w:lang w:val="ru-RU"/>
        </w:rPr>
        <w:t>]</w:t>
      </w:r>
    </w:p>
    <w:p w14:paraId="6026B552" w14:textId="77777777" w:rsidR="005A1CE3" w:rsidRPr="006B08A4" w:rsidRDefault="005A1CE3" w:rsidP="005A1CE3">
      <w:pPr>
        <w:rPr>
          <w:lang w:val="ru-RU"/>
        </w:rPr>
      </w:pPr>
    </w:p>
    <w:p w14:paraId="4806EB5F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4C807A85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Это во сколько было?</w:t>
      </w:r>
    </w:p>
    <w:p w14:paraId="77E92671" w14:textId="77777777" w:rsidR="005A1CE3" w:rsidRPr="006B08A4" w:rsidRDefault="005A1CE3" w:rsidP="005A1CE3">
      <w:pPr>
        <w:rPr>
          <w:lang w:val="ru-RU"/>
        </w:rPr>
      </w:pPr>
    </w:p>
    <w:p w14:paraId="4674ACFE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ИГОРЬ</w:t>
      </w:r>
    </w:p>
    <w:p w14:paraId="051D7481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Не знаю.</w:t>
      </w:r>
    </w:p>
    <w:p w14:paraId="560B1F60" w14:textId="77777777" w:rsidR="005A1CE3" w:rsidRPr="006B08A4" w:rsidRDefault="005A1CE3" w:rsidP="005A1CE3">
      <w:pPr>
        <w:rPr>
          <w:lang w:val="ru-RU"/>
        </w:rPr>
      </w:pPr>
    </w:p>
    <w:p w14:paraId="03BF8DA8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66AA0918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Он во сколько гулял?</w:t>
      </w:r>
    </w:p>
    <w:p w14:paraId="242BDE39" w14:textId="77777777" w:rsidR="005A1CE3" w:rsidRPr="006B08A4" w:rsidRDefault="005A1CE3" w:rsidP="005A1CE3">
      <w:pPr>
        <w:rPr>
          <w:lang w:val="ru-RU"/>
        </w:rPr>
      </w:pPr>
    </w:p>
    <w:p w14:paraId="41F8F7E4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МАЛЬЦЕВА</w:t>
      </w:r>
    </w:p>
    <w:p w14:paraId="074AAEBD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В начале девятого дома был.</w:t>
      </w:r>
    </w:p>
    <w:p w14:paraId="571E3205" w14:textId="77777777" w:rsidR="005A1CE3" w:rsidRPr="006B08A4" w:rsidRDefault="005A1CE3" w:rsidP="005A1CE3">
      <w:pPr>
        <w:rPr>
          <w:lang w:val="ru-RU"/>
        </w:rPr>
      </w:pPr>
    </w:p>
    <w:p w14:paraId="3C71CDD9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74F2C41D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А можешь нарисовать?</w:t>
      </w:r>
    </w:p>
    <w:p w14:paraId="205A74EA" w14:textId="77777777" w:rsidR="005A1CE3" w:rsidRPr="006B08A4" w:rsidRDefault="005A1CE3" w:rsidP="005A1CE3">
      <w:pPr>
        <w:rPr>
          <w:lang w:val="ru-RU"/>
        </w:rPr>
      </w:pPr>
    </w:p>
    <w:p w14:paraId="4943E988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МАЛЬЦЕВА</w:t>
      </w:r>
    </w:p>
    <w:p w14:paraId="4D62ECE8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Да он вам сейчас нарисует… Он просто очень много смотрит фильмов. Извините.</w:t>
      </w:r>
    </w:p>
    <w:p w14:paraId="67276CB3" w14:textId="77777777" w:rsidR="005A1CE3" w:rsidRPr="006B08A4" w:rsidRDefault="005A1CE3" w:rsidP="005A1CE3">
      <w:pPr>
        <w:rPr>
          <w:lang w:val="ru-RU"/>
        </w:rPr>
      </w:pPr>
    </w:p>
    <w:p w14:paraId="6E8208DC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0D9AC71A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Мама, дайте лист бумаги и ручку.</w:t>
      </w:r>
    </w:p>
    <w:p w14:paraId="05D4E892" w14:textId="77777777" w:rsidR="005A1CE3" w:rsidRPr="006B08A4" w:rsidRDefault="005A1CE3" w:rsidP="005A1CE3">
      <w:pPr>
        <w:rPr>
          <w:lang w:val="ru-RU"/>
        </w:rPr>
      </w:pPr>
    </w:p>
    <w:p w14:paraId="53EADE63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Мальцева отходит к столу.</w:t>
      </w:r>
    </w:p>
    <w:p w14:paraId="74626264" w14:textId="77777777" w:rsidR="005A1CE3" w:rsidRPr="006B08A4" w:rsidRDefault="005A1CE3" w:rsidP="005A1CE3">
      <w:pPr>
        <w:rPr>
          <w:lang w:val="ru-RU"/>
        </w:rPr>
      </w:pPr>
    </w:p>
    <w:p w14:paraId="7D657BC7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394A7F66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Нарисуй только и себя, и его, хорошо?</w:t>
      </w:r>
    </w:p>
    <w:p w14:paraId="7A063A80" w14:textId="77777777" w:rsidR="005A1CE3" w:rsidRPr="006B08A4" w:rsidRDefault="005A1CE3" w:rsidP="005A1CE3">
      <w:pPr>
        <w:rPr>
          <w:lang w:val="ru-RU"/>
        </w:rPr>
      </w:pPr>
    </w:p>
    <w:p w14:paraId="5BFF4785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lastRenderedPageBreak/>
        <w:t>Игорь кивает. Мама подаёт бумагу и ручку. Игорь начинает рисовать, рисует голову с длинными волосами, но вскакивает и убегает.</w:t>
      </w:r>
    </w:p>
    <w:p w14:paraId="6B679F71" w14:textId="77777777" w:rsidR="005A1CE3" w:rsidRPr="006B08A4" w:rsidRDefault="005A1CE3" w:rsidP="005A1CE3">
      <w:pPr>
        <w:rPr>
          <w:lang w:val="ru-RU"/>
        </w:rPr>
      </w:pPr>
    </w:p>
    <w:p w14:paraId="015CA1FF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МАЛЬЦЕВА</w:t>
      </w:r>
    </w:p>
    <w:p w14:paraId="59BF757F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Игорь! Что случилось?</w:t>
      </w:r>
    </w:p>
    <w:p w14:paraId="210B7C61" w14:textId="77777777" w:rsidR="005A1CE3" w:rsidRPr="006B08A4" w:rsidRDefault="005A1CE3" w:rsidP="005A1CE3">
      <w:pPr>
        <w:rPr>
          <w:lang w:val="ru-RU"/>
        </w:rPr>
      </w:pPr>
    </w:p>
    <w:p w14:paraId="50AF621D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ИГОРЬ (ЗК)</w:t>
      </w:r>
    </w:p>
    <w:p w14:paraId="7353DA4F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Я сейчас!</w:t>
      </w:r>
    </w:p>
    <w:p w14:paraId="72EAF87D" w14:textId="77777777" w:rsidR="005A1CE3" w:rsidRPr="006B08A4" w:rsidRDefault="005A1CE3" w:rsidP="005A1CE3">
      <w:pPr>
        <w:rPr>
          <w:lang w:val="ru-RU"/>
        </w:rPr>
      </w:pPr>
    </w:p>
    <w:p w14:paraId="3B4BD3EA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Мальцева выходит за Игорем, Мальцев практически спит. Боков берёт рисунок.</w:t>
      </w:r>
    </w:p>
    <w:p w14:paraId="670D7F43" w14:textId="77777777" w:rsidR="005A1CE3" w:rsidRPr="006B08A4" w:rsidRDefault="005A1CE3" w:rsidP="005A1CE3">
      <w:pPr>
        <w:rPr>
          <w:lang w:val="ru-RU"/>
        </w:rPr>
      </w:pPr>
    </w:p>
    <w:p w14:paraId="0BD82395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7DD9B05D" w14:textId="77777777" w:rsidR="005A1CE3" w:rsidRPr="006B08A4" w:rsidRDefault="005A1CE3" w:rsidP="005A1CE3">
      <w:pPr>
        <w:ind w:left="2303"/>
        <w:rPr>
          <w:lang w:val="ru-RU"/>
        </w:rPr>
      </w:pPr>
      <w:r w:rsidRPr="006B08A4">
        <w:rPr>
          <w:color w:val="000000"/>
          <w:lang w:val="ru-RU"/>
        </w:rPr>
        <w:t>(Хвану)</w:t>
      </w:r>
    </w:p>
    <w:p w14:paraId="234FEA8E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На отца Панова совсем не похож, да?</w:t>
      </w:r>
    </w:p>
    <w:p w14:paraId="4BE60C59" w14:textId="77777777" w:rsidR="005A1CE3" w:rsidRPr="006B08A4" w:rsidRDefault="005A1CE3" w:rsidP="005A1CE3">
      <w:pPr>
        <w:rPr>
          <w:lang w:val="ru-RU"/>
        </w:rPr>
      </w:pPr>
    </w:p>
    <w:p w14:paraId="5374861A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ХВАН</w:t>
      </w:r>
    </w:p>
    <w:p w14:paraId="38497022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Но по времени это должен быть отец. Что-то выдумывает он.</w:t>
      </w:r>
    </w:p>
    <w:p w14:paraId="745F9646" w14:textId="77777777" w:rsidR="005A1CE3" w:rsidRPr="006B08A4" w:rsidRDefault="005A1CE3" w:rsidP="005A1CE3">
      <w:pPr>
        <w:rPr>
          <w:lang w:val="ru-RU"/>
        </w:rPr>
      </w:pPr>
    </w:p>
    <w:p w14:paraId="1214F80A" w14:textId="5FB769EB" w:rsidR="005A1CE3" w:rsidRPr="00E1472F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Прибегает Игорь. Он принёс фломастеры. Начинает быстро дорисовывать: огромный человек с длинными ногами, много красного, всё в крови, маленький мальчик с маленькой собакой. Боков внимательно смотрит.</w:t>
      </w:r>
      <w:r w:rsidR="0022189E" w:rsidRPr="00E1472F">
        <w:rPr>
          <w:color w:val="000000"/>
          <w:lang w:val="ru-RU"/>
        </w:rPr>
        <w:t xml:space="preserve"> [</w:t>
      </w:r>
      <w:r w:rsidR="0022189E">
        <w:rPr>
          <w:color w:val="000000"/>
        </w:rPr>
        <w:t>ep</w:t>
      </w:r>
      <w:r w:rsidR="0022189E" w:rsidRPr="00E1472F">
        <w:rPr>
          <w:color w:val="000000"/>
          <w:lang w:val="ru-RU"/>
        </w:rPr>
        <w:t xml:space="preserve">: </w:t>
      </w:r>
      <w:r w:rsidR="0022189E">
        <w:rPr>
          <w:color w:val="000000"/>
        </w:rPr>
        <w:t>v</w:t>
      </w:r>
      <w:r w:rsidR="0022189E" w:rsidRPr="00E1472F">
        <w:rPr>
          <w:color w:val="000000"/>
          <w:lang w:val="ru-RU"/>
        </w:rPr>
        <w:t>=</w:t>
      </w:r>
      <w:r w:rsidR="0022189E">
        <w:rPr>
          <w:color w:val="000000"/>
        </w:rPr>
        <w:t>Mild</w:t>
      </w:r>
      <w:r w:rsidR="0022189E" w:rsidRPr="00E1472F">
        <w:rPr>
          <w:color w:val="000000"/>
          <w:lang w:val="ru-RU"/>
        </w:rPr>
        <w:t>]</w:t>
      </w:r>
    </w:p>
    <w:p w14:paraId="497C4DCE" w14:textId="77777777" w:rsidR="005A1CE3" w:rsidRPr="006B08A4" w:rsidRDefault="005A1CE3" w:rsidP="005A1CE3">
      <w:pPr>
        <w:rPr>
          <w:lang w:val="ru-RU"/>
        </w:rPr>
      </w:pPr>
    </w:p>
    <w:p w14:paraId="40C1BE30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63AA15EC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Ничего не перепутал? Огромный человек с длинными волосами?</w:t>
      </w:r>
    </w:p>
    <w:p w14:paraId="0F17DA73" w14:textId="77777777" w:rsidR="005A1CE3" w:rsidRPr="006B08A4" w:rsidRDefault="005A1CE3" w:rsidP="005A1CE3">
      <w:pPr>
        <w:rPr>
          <w:lang w:val="ru-RU"/>
        </w:rPr>
      </w:pPr>
    </w:p>
    <w:p w14:paraId="21242DD8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ИГОРЬ</w:t>
      </w:r>
    </w:p>
    <w:p w14:paraId="03FF7690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Честное слово!</w:t>
      </w:r>
    </w:p>
    <w:p w14:paraId="7A74238A" w14:textId="77777777" w:rsidR="005A1CE3" w:rsidRPr="006B08A4" w:rsidRDefault="005A1CE3" w:rsidP="005A1CE3">
      <w:pPr>
        <w:rPr>
          <w:lang w:val="ru-RU"/>
        </w:rPr>
      </w:pPr>
    </w:p>
    <w:p w14:paraId="54844BEF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7261F1C1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Что ещё рассмотрел? Одет как был человек?</w:t>
      </w:r>
    </w:p>
    <w:p w14:paraId="32846277" w14:textId="77777777" w:rsidR="005A1CE3" w:rsidRPr="006B08A4" w:rsidRDefault="005A1CE3" w:rsidP="005A1CE3">
      <w:pPr>
        <w:rPr>
          <w:lang w:val="ru-RU"/>
        </w:rPr>
      </w:pPr>
    </w:p>
    <w:p w14:paraId="1BC231B2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ИГОРЬ</w:t>
      </w:r>
    </w:p>
    <w:p w14:paraId="03F93191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Больше ничего не рассмотрел. Я испугался очень.</w:t>
      </w:r>
    </w:p>
    <w:p w14:paraId="09EF2820" w14:textId="77777777" w:rsidR="005A1CE3" w:rsidRPr="006B08A4" w:rsidRDefault="005A1CE3" w:rsidP="005A1CE3">
      <w:pPr>
        <w:rPr>
          <w:lang w:val="ru-RU"/>
        </w:rPr>
      </w:pPr>
    </w:p>
    <w:p w14:paraId="36E2F9B1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3C91B944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А на мальчике была одежда? Он тут на рисунке у тебя как будто голый.</w:t>
      </w:r>
    </w:p>
    <w:p w14:paraId="3D7D47DC" w14:textId="77777777" w:rsidR="005A1CE3" w:rsidRPr="006B08A4" w:rsidRDefault="005A1CE3" w:rsidP="005A1CE3">
      <w:pPr>
        <w:rPr>
          <w:lang w:val="ru-RU"/>
        </w:rPr>
      </w:pPr>
    </w:p>
    <w:p w14:paraId="0A3A9AD1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ИГОРЬ</w:t>
      </w:r>
    </w:p>
    <w:p w14:paraId="0551F9E1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Кажется, не было.</w:t>
      </w:r>
    </w:p>
    <w:p w14:paraId="34EBD7D3" w14:textId="77777777" w:rsidR="005A1CE3" w:rsidRPr="006B08A4" w:rsidRDefault="005A1CE3" w:rsidP="005A1CE3">
      <w:pPr>
        <w:rPr>
          <w:lang w:val="ru-RU"/>
        </w:rPr>
      </w:pPr>
    </w:p>
    <w:p w14:paraId="56C37E23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24CADF4E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Хорошо, Игорь Мальцев, спасибо за рассказ. Ничего не бойся, спи спокойно, ты теперь под нашей надёжной защитой!</w:t>
      </w:r>
    </w:p>
    <w:p w14:paraId="15E57DF8" w14:textId="77777777" w:rsidR="005A1CE3" w:rsidRPr="006B08A4" w:rsidRDefault="005A1CE3" w:rsidP="005A1CE3">
      <w:pPr>
        <w:rPr>
          <w:lang w:val="ru-RU"/>
        </w:rPr>
      </w:pPr>
    </w:p>
    <w:p w14:paraId="201E4346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lastRenderedPageBreak/>
        <w:t>Берёт рисунок.</w:t>
      </w:r>
    </w:p>
    <w:p w14:paraId="4407A667" w14:textId="77777777" w:rsidR="005A1CE3" w:rsidRPr="006B08A4" w:rsidRDefault="005A1CE3" w:rsidP="005A1CE3">
      <w:pPr>
        <w:rPr>
          <w:lang w:val="ru-RU"/>
        </w:rPr>
      </w:pPr>
    </w:p>
    <w:p w14:paraId="74878C51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0F1EE389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Я возьму, ладно?</w:t>
      </w:r>
    </w:p>
    <w:p w14:paraId="2F0BA5A9" w14:textId="77777777" w:rsidR="005A1CE3" w:rsidRPr="006B08A4" w:rsidRDefault="005A1CE3" w:rsidP="005A1CE3">
      <w:pPr>
        <w:rPr>
          <w:lang w:val="ru-RU"/>
        </w:rPr>
      </w:pPr>
    </w:p>
    <w:p w14:paraId="6CDF0248" w14:textId="1A67352A" w:rsidR="005A1CE3" w:rsidRDefault="005A1CE3" w:rsidP="005A1CE3">
      <w:pPr>
        <w:rPr>
          <w:color w:val="000000"/>
          <w:lang w:val="ru-RU"/>
        </w:rPr>
      </w:pPr>
      <w:r w:rsidRPr="006B08A4">
        <w:rPr>
          <w:color w:val="000000"/>
          <w:lang w:val="ru-RU"/>
        </w:rPr>
        <w:t>Игорь кивает. Боков жмёт мальчику руку.</w:t>
      </w:r>
    </w:p>
    <w:p w14:paraId="046F491B" w14:textId="3C5430CE" w:rsidR="0022189E" w:rsidRDefault="0022189E" w:rsidP="005A1CE3">
      <w:pPr>
        <w:rPr>
          <w:color w:val="000000"/>
          <w:lang w:val="ru-RU"/>
        </w:rPr>
      </w:pPr>
    </w:p>
    <w:p w14:paraId="04E117D2" w14:textId="7B529E39" w:rsidR="0022189E" w:rsidRPr="0022189E" w:rsidRDefault="0022189E" w:rsidP="005A1CE3">
      <w:r>
        <w:rPr>
          <w:color w:val="000000"/>
        </w:rPr>
        <w:t>[Labels: v=Mild, sc=None, p=None, s=None, a=None]</w:t>
      </w:r>
    </w:p>
    <w:p w14:paraId="426785B5" w14:textId="77777777" w:rsidR="005A1CE3" w:rsidRPr="0022189E" w:rsidRDefault="005A1CE3" w:rsidP="005A1CE3"/>
    <w:p w14:paraId="18814CD8" w14:textId="77777777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1-13. ИНТ. ДОМ ПАНОВЫХ НОЧЬ 1.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ДОБРОВОЛЬСКАЯ, ПАНОВА, БАБУШКА ПАНОВА (01:45)</w:t>
      </w:r>
      <w:r w:rsidRPr="006B08A4">
        <w:rPr>
          <w:lang w:val="ru-RU"/>
        </w:rPr>
        <w:br/>
      </w:r>
    </w:p>
    <w:p w14:paraId="336DB703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Обычный деревенский дом, ковёр с оленями на стене, диван, на диване 2 заплаканные женщины мать и бабушка Андрея (ПАНОВА и БАБУШКА ПАНОВА), напротив – Добровольская, с блокнотом.</w:t>
      </w:r>
    </w:p>
    <w:p w14:paraId="1312BEF1" w14:textId="77777777" w:rsidR="005A1CE3" w:rsidRPr="006B08A4" w:rsidRDefault="005A1CE3" w:rsidP="005A1CE3">
      <w:pPr>
        <w:rPr>
          <w:lang w:val="ru-RU"/>
        </w:rPr>
      </w:pPr>
    </w:p>
    <w:p w14:paraId="5133D6A7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ДОБРОВОЛЬСКАЯ</w:t>
      </w:r>
    </w:p>
    <w:p w14:paraId="4CBE99DC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То есть вы до утра вообще не волновались, что сын не пришёл?</w:t>
      </w:r>
    </w:p>
    <w:p w14:paraId="47217AEB" w14:textId="77777777" w:rsidR="005A1CE3" w:rsidRPr="006B08A4" w:rsidRDefault="005A1CE3" w:rsidP="005A1CE3">
      <w:pPr>
        <w:rPr>
          <w:lang w:val="ru-RU"/>
        </w:rPr>
      </w:pPr>
    </w:p>
    <w:p w14:paraId="6A7555B9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ПАНОВА</w:t>
      </w:r>
    </w:p>
    <w:p w14:paraId="32667792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Нет. Он собирался на рыбалку с Петей Александровым. Я думала, у них и заночевал. Телефон бабушке ещё не провели.</w:t>
      </w:r>
    </w:p>
    <w:p w14:paraId="2005DBF5" w14:textId="77777777" w:rsidR="005A1CE3" w:rsidRPr="006B08A4" w:rsidRDefault="005A1CE3" w:rsidP="005A1CE3">
      <w:pPr>
        <w:rPr>
          <w:lang w:val="ru-RU"/>
        </w:rPr>
      </w:pPr>
    </w:p>
    <w:p w14:paraId="1BD3F729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БАБУШКА ПАНОВА</w:t>
      </w:r>
    </w:p>
    <w:p w14:paraId="2DBD995E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Ну он обычно всегда заезжал вечером, чтоб сказать, что у Пети останется, тут на велосипеде близко, а вчера дождь вечером лил, ну и я подумала, чего он в дождь поедет. Ну и не волновалась. Ночью отец приехал. А утром, дождь когда кончился - и говорит, это где столько шастать можно?! И пошёл искать его.</w:t>
      </w:r>
    </w:p>
    <w:p w14:paraId="5DB16AD6" w14:textId="77777777" w:rsidR="005A1CE3" w:rsidRPr="006B08A4" w:rsidRDefault="005A1CE3" w:rsidP="005A1CE3">
      <w:pPr>
        <w:rPr>
          <w:lang w:val="ru-RU"/>
        </w:rPr>
      </w:pPr>
    </w:p>
    <w:p w14:paraId="7A5C7CB7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ПАНОВА</w:t>
      </w:r>
    </w:p>
    <w:p w14:paraId="492964AD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Он очень злой был, что в выходной надо идти куда-то, мы же отдыхать сюда приезжали. Говорил всё: «Найду – убью».</w:t>
      </w:r>
    </w:p>
    <w:p w14:paraId="540825C6" w14:textId="77777777" w:rsidR="005A1CE3" w:rsidRPr="006B08A4" w:rsidRDefault="005A1CE3" w:rsidP="005A1CE3">
      <w:pPr>
        <w:rPr>
          <w:lang w:val="ru-RU"/>
        </w:rPr>
      </w:pPr>
    </w:p>
    <w:p w14:paraId="579E1078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ДОБРОВОЛЬСКАЯ</w:t>
      </w:r>
    </w:p>
    <w:p w14:paraId="65EAA8E1" w14:textId="7BF87556" w:rsidR="005A1CE3" w:rsidRPr="00E1472F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То есть вы считаете, что ваш муж мог его убить?</w:t>
      </w:r>
      <w:r w:rsidR="0022189E" w:rsidRPr="0022189E">
        <w:rPr>
          <w:color w:val="000000"/>
          <w:lang w:val="ru-RU"/>
        </w:rPr>
        <w:t xml:space="preserve"> </w:t>
      </w:r>
      <w:r w:rsidR="0022189E" w:rsidRPr="00E1472F">
        <w:rPr>
          <w:color w:val="000000"/>
          <w:lang w:val="ru-RU"/>
        </w:rPr>
        <w:t>[</w:t>
      </w:r>
      <w:r w:rsidR="0022189E">
        <w:rPr>
          <w:color w:val="000000"/>
        </w:rPr>
        <w:t>ep</w:t>
      </w:r>
      <w:r w:rsidR="0022189E" w:rsidRPr="00E1472F">
        <w:rPr>
          <w:color w:val="000000"/>
          <w:lang w:val="ru-RU"/>
        </w:rPr>
        <w:t xml:space="preserve">: </w:t>
      </w:r>
      <w:r w:rsidR="0022189E">
        <w:rPr>
          <w:color w:val="000000"/>
        </w:rPr>
        <w:t>v</w:t>
      </w:r>
      <w:r w:rsidR="00B57C20" w:rsidRPr="00E1472F">
        <w:rPr>
          <w:color w:val="000000"/>
          <w:lang w:val="ru-RU"/>
        </w:rPr>
        <w:t>=</w:t>
      </w:r>
      <w:r w:rsidR="0022189E">
        <w:rPr>
          <w:color w:val="000000"/>
        </w:rPr>
        <w:t>Mild</w:t>
      </w:r>
      <w:r w:rsidR="0022189E" w:rsidRPr="00E1472F">
        <w:rPr>
          <w:color w:val="000000"/>
          <w:lang w:val="ru-RU"/>
        </w:rPr>
        <w:t>]</w:t>
      </w:r>
    </w:p>
    <w:p w14:paraId="765D9F0B" w14:textId="77777777" w:rsidR="005A1CE3" w:rsidRPr="006B08A4" w:rsidRDefault="005A1CE3" w:rsidP="005A1CE3">
      <w:pPr>
        <w:rPr>
          <w:lang w:val="ru-RU"/>
        </w:rPr>
      </w:pPr>
    </w:p>
    <w:p w14:paraId="00AB6B00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ПАНОВА</w:t>
      </w:r>
    </w:p>
    <w:p w14:paraId="4B34982C" w14:textId="77777777" w:rsidR="005A1CE3" w:rsidRPr="006B08A4" w:rsidRDefault="005A1CE3" w:rsidP="005A1CE3">
      <w:pPr>
        <w:ind w:left="2303"/>
        <w:rPr>
          <w:lang w:val="ru-RU"/>
        </w:rPr>
      </w:pPr>
      <w:r w:rsidRPr="006B08A4">
        <w:rPr>
          <w:color w:val="000000"/>
          <w:lang w:val="ru-RU"/>
        </w:rPr>
        <w:t>(вдруг задумывается)</w:t>
      </w:r>
    </w:p>
    <w:p w14:paraId="3BBE9A2A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Я вот Андрея опознавала. Ну вот сказала, что он. А сейчас думаю - нет. Не он это. Это не мой сын.</w:t>
      </w:r>
    </w:p>
    <w:p w14:paraId="1A2D1BD2" w14:textId="77777777" w:rsidR="005A1CE3" w:rsidRPr="006B08A4" w:rsidRDefault="005A1CE3" w:rsidP="005A1CE3">
      <w:pPr>
        <w:rPr>
          <w:lang w:val="ru-RU"/>
        </w:rPr>
      </w:pPr>
    </w:p>
    <w:p w14:paraId="4F91039B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Панова внезапно начинает плакать. Резко, словно открыли кран.</w:t>
      </w:r>
    </w:p>
    <w:p w14:paraId="0944339E" w14:textId="77777777" w:rsidR="005A1CE3" w:rsidRPr="006B08A4" w:rsidRDefault="005A1CE3" w:rsidP="005A1CE3">
      <w:pPr>
        <w:rPr>
          <w:lang w:val="ru-RU"/>
        </w:rPr>
      </w:pPr>
    </w:p>
    <w:p w14:paraId="187CF3DE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ДОБРОВОЛЬСКАЯ</w:t>
      </w:r>
    </w:p>
    <w:p w14:paraId="0CA4395C" w14:textId="436B30BE" w:rsidR="005A1CE3" w:rsidRPr="00E1472F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Мог ваш зять убить внука?</w:t>
      </w:r>
      <w:r w:rsidR="00B57C20" w:rsidRPr="00B57C20">
        <w:rPr>
          <w:color w:val="000000"/>
          <w:lang w:val="ru-RU"/>
        </w:rPr>
        <w:t xml:space="preserve"> </w:t>
      </w:r>
      <w:r w:rsidR="00B57C20" w:rsidRPr="00E1472F">
        <w:rPr>
          <w:color w:val="000000"/>
          <w:lang w:val="ru-RU"/>
        </w:rPr>
        <w:t>[</w:t>
      </w:r>
      <w:r w:rsidR="00B57C20">
        <w:rPr>
          <w:color w:val="000000"/>
        </w:rPr>
        <w:t>ep</w:t>
      </w:r>
      <w:r w:rsidR="00B57C20" w:rsidRPr="00E1472F">
        <w:rPr>
          <w:color w:val="000000"/>
          <w:lang w:val="ru-RU"/>
        </w:rPr>
        <w:t xml:space="preserve">: </w:t>
      </w:r>
      <w:r w:rsidR="00B57C20">
        <w:rPr>
          <w:color w:val="000000"/>
        </w:rPr>
        <w:t>v</w:t>
      </w:r>
      <w:r w:rsidR="00B57C20" w:rsidRPr="00E1472F">
        <w:rPr>
          <w:color w:val="000000"/>
          <w:lang w:val="ru-RU"/>
        </w:rPr>
        <w:t>=</w:t>
      </w:r>
      <w:r w:rsidR="00B57C20">
        <w:rPr>
          <w:color w:val="000000"/>
        </w:rPr>
        <w:t>Mild</w:t>
      </w:r>
      <w:r w:rsidR="00B57C20" w:rsidRPr="00E1472F">
        <w:rPr>
          <w:color w:val="000000"/>
          <w:lang w:val="ru-RU"/>
        </w:rPr>
        <w:t>]</w:t>
      </w:r>
    </w:p>
    <w:p w14:paraId="13392A42" w14:textId="77777777" w:rsidR="005A1CE3" w:rsidRPr="006B08A4" w:rsidRDefault="005A1CE3" w:rsidP="005A1CE3">
      <w:pPr>
        <w:rPr>
          <w:lang w:val="ru-RU"/>
        </w:rPr>
      </w:pPr>
    </w:p>
    <w:p w14:paraId="1316E36C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БАБУШКА ПАНОВА</w:t>
      </w:r>
    </w:p>
    <w:p w14:paraId="701F579C" w14:textId="6FA4F8CB" w:rsidR="005A1CE3" w:rsidRPr="00E1472F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Ну он же у нас афганец. На него находит иногда. Мог его ударить. Побить даже мог. Ну чтоб не курил, за дело. Но чтоб убить - ну не знаю.</w:t>
      </w:r>
      <w:r w:rsidR="00B57C20" w:rsidRPr="00E1472F">
        <w:rPr>
          <w:color w:val="000000"/>
          <w:lang w:val="ru-RU"/>
        </w:rPr>
        <w:t xml:space="preserve"> [</w:t>
      </w:r>
      <w:r w:rsidR="00B57C20">
        <w:rPr>
          <w:color w:val="000000"/>
        </w:rPr>
        <w:t>ep</w:t>
      </w:r>
      <w:r w:rsidR="00B57C20" w:rsidRPr="00E1472F">
        <w:rPr>
          <w:color w:val="000000"/>
          <w:lang w:val="ru-RU"/>
        </w:rPr>
        <w:t xml:space="preserve">: </w:t>
      </w:r>
      <w:r w:rsidR="00B57C20">
        <w:rPr>
          <w:color w:val="000000"/>
        </w:rPr>
        <w:t>v</w:t>
      </w:r>
      <w:r w:rsidR="00B57C20" w:rsidRPr="00E1472F">
        <w:rPr>
          <w:color w:val="000000"/>
          <w:lang w:val="ru-RU"/>
        </w:rPr>
        <w:t>=</w:t>
      </w:r>
      <w:r w:rsidR="00B57C20">
        <w:rPr>
          <w:color w:val="000000"/>
        </w:rPr>
        <w:t>Mild</w:t>
      </w:r>
      <w:r w:rsidR="00B57C20" w:rsidRPr="00E1472F">
        <w:rPr>
          <w:color w:val="000000"/>
          <w:lang w:val="ru-RU"/>
        </w:rPr>
        <w:t>]</w:t>
      </w:r>
    </w:p>
    <w:p w14:paraId="7D70F068" w14:textId="77777777" w:rsidR="005A1CE3" w:rsidRPr="006B08A4" w:rsidRDefault="005A1CE3" w:rsidP="005A1CE3">
      <w:pPr>
        <w:rPr>
          <w:lang w:val="ru-RU"/>
        </w:rPr>
      </w:pPr>
    </w:p>
    <w:p w14:paraId="70C3C5FB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ДОБРОВОЛЬСКАЯ</w:t>
      </w:r>
    </w:p>
    <w:p w14:paraId="218F264C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Можно посмотреть комнату мальчика?</w:t>
      </w:r>
    </w:p>
    <w:p w14:paraId="0BBCEBAF" w14:textId="77777777" w:rsidR="005A1CE3" w:rsidRPr="006B08A4" w:rsidRDefault="005A1CE3" w:rsidP="005A1CE3">
      <w:pPr>
        <w:rPr>
          <w:lang w:val="ru-RU"/>
        </w:rPr>
      </w:pPr>
    </w:p>
    <w:p w14:paraId="69AA4348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БАБУШКА ПАНОВА</w:t>
      </w:r>
    </w:p>
    <w:p w14:paraId="43E40F87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Да у него нет комнаты тут, он вот здесь на диване спал.</w:t>
      </w:r>
    </w:p>
    <w:p w14:paraId="1F3476E0" w14:textId="77777777" w:rsidR="005A1CE3" w:rsidRPr="006B08A4" w:rsidRDefault="005A1CE3" w:rsidP="005A1CE3">
      <w:pPr>
        <w:rPr>
          <w:lang w:val="ru-RU"/>
        </w:rPr>
      </w:pPr>
    </w:p>
    <w:p w14:paraId="3AC13822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ДОБРОВОЛЬСКАЯ</w:t>
      </w:r>
    </w:p>
    <w:p w14:paraId="21933224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А вещи какие-то есть Андрея?</w:t>
      </w:r>
    </w:p>
    <w:p w14:paraId="26F754FD" w14:textId="77777777" w:rsidR="005A1CE3" w:rsidRPr="006B08A4" w:rsidRDefault="005A1CE3" w:rsidP="005A1CE3">
      <w:pPr>
        <w:rPr>
          <w:lang w:val="ru-RU"/>
        </w:rPr>
      </w:pPr>
    </w:p>
    <w:p w14:paraId="79843371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БАБУШКА ПАНОВА</w:t>
      </w:r>
    </w:p>
    <w:p w14:paraId="5FB66578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Ну вон там брюки, носки в серванте, вы посмотрите сами.</w:t>
      </w:r>
    </w:p>
    <w:p w14:paraId="735F8A54" w14:textId="77777777" w:rsidR="005A1CE3" w:rsidRPr="006B08A4" w:rsidRDefault="005A1CE3" w:rsidP="005A1CE3">
      <w:pPr>
        <w:rPr>
          <w:lang w:val="ru-RU"/>
        </w:rPr>
      </w:pPr>
    </w:p>
    <w:p w14:paraId="334A9B46" w14:textId="1C7CACDB" w:rsidR="005A1CE3" w:rsidRPr="00B57C20" w:rsidRDefault="005A1CE3" w:rsidP="005A1CE3">
      <w:pPr>
        <w:rPr>
          <w:color w:val="000000"/>
          <w:lang w:val="ru-RU"/>
        </w:rPr>
      </w:pPr>
      <w:r w:rsidRPr="006B08A4">
        <w:rPr>
          <w:color w:val="000000"/>
          <w:lang w:val="ru-RU"/>
        </w:rPr>
        <w:t>Добровольская открывает сервант, обращает внимание на стоящую за стеклом стереоткрытку с подмигивающей японкой, а за ней видит ручку с девушкой в купальнике. Открывает стекло - переворачивает ручку, девушка на картинке остаётся обнажённой.</w:t>
      </w:r>
      <w:r w:rsidR="00B57C20" w:rsidRPr="00B57C20">
        <w:rPr>
          <w:color w:val="000000"/>
          <w:lang w:val="ru-RU"/>
        </w:rPr>
        <w:t xml:space="preserve"> [</w:t>
      </w:r>
      <w:r w:rsidR="00B57C20">
        <w:rPr>
          <w:color w:val="000000"/>
        </w:rPr>
        <w:t>ep</w:t>
      </w:r>
      <w:r w:rsidR="00B57C20" w:rsidRPr="00B57C20">
        <w:rPr>
          <w:color w:val="000000"/>
          <w:lang w:val="ru-RU"/>
        </w:rPr>
        <w:t xml:space="preserve">: </w:t>
      </w:r>
      <w:r w:rsidR="00B57C20">
        <w:rPr>
          <w:color w:val="000000"/>
        </w:rPr>
        <w:t>s</w:t>
      </w:r>
      <w:r w:rsidR="00B57C20" w:rsidRPr="00B57C20">
        <w:rPr>
          <w:color w:val="000000"/>
          <w:lang w:val="ru-RU"/>
        </w:rPr>
        <w:t>=</w:t>
      </w:r>
      <w:r w:rsidR="00B57C20">
        <w:rPr>
          <w:color w:val="000000"/>
        </w:rPr>
        <w:t>Severe</w:t>
      </w:r>
      <w:r w:rsidR="00B57C20" w:rsidRPr="00B57C20">
        <w:rPr>
          <w:color w:val="000000"/>
          <w:lang w:val="ru-RU"/>
        </w:rPr>
        <w:t>]</w:t>
      </w:r>
    </w:p>
    <w:p w14:paraId="76000CF2" w14:textId="7AFD9360" w:rsidR="00B57C20" w:rsidRDefault="00B57C20" w:rsidP="005A1CE3">
      <w:pPr>
        <w:rPr>
          <w:color w:val="000000"/>
          <w:lang w:val="ru-RU"/>
        </w:rPr>
      </w:pPr>
    </w:p>
    <w:p w14:paraId="6D0BC6A1" w14:textId="6E5D10DA" w:rsidR="00B57C20" w:rsidRPr="00B57C20" w:rsidRDefault="00B57C20" w:rsidP="005A1CE3">
      <w:r>
        <w:rPr>
          <w:color w:val="000000"/>
        </w:rPr>
        <w:t>[Labels: v=Mild, sc=None, p=None, s=Severe, a=None]</w:t>
      </w:r>
    </w:p>
    <w:p w14:paraId="50338F7D" w14:textId="77777777" w:rsidR="005A1CE3" w:rsidRPr="00B57C20" w:rsidRDefault="005A1CE3" w:rsidP="005A1CE3"/>
    <w:p w14:paraId="65149E0D" w14:textId="77777777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1-14. НАТ. МИЛИЦЕЙСКИЙ АВТОМОБИЛЬ НОЧЬ 1.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БОКОВ, ХВАН (01:04)</w:t>
      </w:r>
      <w:r w:rsidRPr="006B08A4">
        <w:rPr>
          <w:lang w:val="ru-RU"/>
        </w:rPr>
        <w:br/>
      </w:r>
    </w:p>
    <w:p w14:paraId="63004B49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 xml:space="preserve">Едут. </w:t>
      </w:r>
      <w:r>
        <w:rPr>
          <w:color w:val="000000"/>
        </w:rPr>
        <w:t> </w:t>
      </w:r>
      <w:r w:rsidRPr="006B08A4">
        <w:rPr>
          <w:color w:val="000000"/>
          <w:lang w:val="ru-RU"/>
        </w:rPr>
        <w:t>Боков смотрит на рисунок.</w:t>
      </w:r>
    </w:p>
    <w:p w14:paraId="1D55254F" w14:textId="77777777" w:rsidR="005A1CE3" w:rsidRPr="006B08A4" w:rsidRDefault="005A1CE3" w:rsidP="005A1CE3">
      <w:pPr>
        <w:rPr>
          <w:lang w:val="ru-RU"/>
        </w:rPr>
      </w:pPr>
    </w:p>
    <w:p w14:paraId="66850FDA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ХВАН</w:t>
      </w:r>
    </w:p>
    <w:p w14:paraId="19BE1B54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Я думаю, врёт он все.</w:t>
      </w:r>
    </w:p>
    <w:p w14:paraId="2D2B2608" w14:textId="77777777" w:rsidR="005A1CE3" w:rsidRPr="006B08A4" w:rsidRDefault="005A1CE3" w:rsidP="005A1CE3">
      <w:pPr>
        <w:rPr>
          <w:lang w:val="ru-RU"/>
        </w:rPr>
      </w:pPr>
    </w:p>
    <w:p w14:paraId="6B5EC371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2D7CAB48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Да он просто стоял внизу, а человек на пригорке, отсюда и такая перспектива. К тому же испугался сильно, видишь, какой он крохотный сам? Размером с собаку. Только вот с волосами непонятно. Нет у вас тут каких-то волосатиков? Подумай.</w:t>
      </w:r>
    </w:p>
    <w:p w14:paraId="22C3ABEB" w14:textId="77777777" w:rsidR="005A1CE3" w:rsidRPr="006B08A4" w:rsidRDefault="005A1CE3" w:rsidP="005A1CE3">
      <w:pPr>
        <w:rPr>
          <w:lang w:val="ru-RU"/>
        </w:rPr>
      </w:pPr>
    </w:p>
    <w:p w14:paraId="47A72A24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Едут по ночному посёлку.</w:t>
      </w:r>
    </w:p>
    <w:p w14:paraId="730883C3" w14:textId="77777777" w:rsidR="005A1CE3" w:rsidRPr="006B08A4" w:rsidRDefault="005A1CE3" w:rsidP="005A1CE3">
      <w:pPr>
        <w:rPr>
          <w:lang w:val="ru-RU"/>
        </w:rPr>
      </w:pPr>
    </w:p>
    <w:p w14:paraId="28B3C421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ХВАН</w:t>
      </w:r>
    </w:p>
    <w:p w14:paraId="1377FC3C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Так навскидку вроде нету.</w:t>
      </w:r>
    </w:p>
    <w:p w14:paraId="7D143FE4" w14:textId="77777777" w:rsidR="005A1CE3" w:rsidRPr="006B08A4" w:rsidRDefault="005A1CE3" w:rsidP="005A1CE3">
      <w:pPr>
        <w:rPr>
          <w:lang w:val="ru-RU"/>
        </w:rPr>
      </w:pPr>
    </w:p>
    <w:p w14:paraId="0CE41394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24CFD116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lastRenderedPageBreak/>
        <w:t>Сделай ориентировку на всякий случай. Ну мало ли.</w:t>
      </w:r>
    </w:p>
    <w:p w14:paraId="5394F4EF" w14:textId="77777777" w:rsidR="005A1CE3" w:rsidRPr="006B08A4" w:rsidRDefault="005A1CE3" w:rsidP="005A1CE3">
      <w:pPr>
        <w:rPr>
          <w:lang w:val="ru-RU"/>
        </w:rPr>
      </w:pPr>
    </w:p>
    <w:p w14:paraId="14855AA8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ХВАН</w:t>
      </w:r>
    </w:p>
    <w:p w14:paraId="5AF38CBC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Хорошо, Евгений Афанасьевич, сделаем.</w:t>
      </w:r>
    </w:p>
    <w:p w14:paraId="4C6B00DB" w14:textId="77777777" w:rsidR="005A1CE3" w:rsidRPr="006B08A4" w:rsidRDefault="005A1CE3" w:rsidP="005A1CE3">
      <w:pPr>
        <w:rPr>
          <w:lang w:val="ru-RU"/>
        </w:rPr>
      </w:pPr>
    </w:p>
    <w:p w14:paraId="400CB55D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42968887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Мне позвонить надо. По межгороду. Быстро.</w:t>
      </w:r>
    </w:p>
    <w:p w14:paraId="2400716C" w14:textId="77777777" w:rsidR="005A1CE3" w:rsidRPr="006B08A4" w:rsidRDefault="005A1CE3" w:rsidP="005A1CE3">
      <w:pPr>
        <w:rPr>
          <w:lang w:val="ru-RU"/>
        </w:rPr>
      </w:pPr>
    </w:p>
    <w:p w14:paraId="400BEF90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ХВАН</w:t>
      </w:r>
    </w:p>
    <w:p w14:paraId="24F22B0D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Так из отдела позвоните.</w:t>
      </w:r>
    </w:p>
    <w:p w14:paraId="796A4CFD" w14:textId="77777777" w:rsidR="005A1CE3" w:rsidRPr="006B08A4" w:rsidRDefault="005A1CE3" w:rsidP="005A1CE3">
      <w:pPr>
        <w:rPr>
          <w:lang w:val="ru-RU"/>
        </w:rPr>
      </w:pPr>
    </w:p>
    <w:p w14:paraId="7E1879BF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0C038DB3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Тогда сначала в морг, потом в отдел.</w:t>
      </w:r>
    </w:p>
    <w:p w14:paraId="7F5FC27F" w14:textId="77777777" w:rsidR="005A1CE3" w:rsidRPr="006B08A4" w:rsidRDefault="005A1CE3" w:rsidP="005A1CE3">
      <w:pPr>
        <w:rPr>
          <w:lang w:val="ru-RU"/>
        </w:rPr>
      </w:pPr>
    </w:p>
    <w:p w14:paraId="17B5845D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Боков всматривается в темноту. Молчат. Срабатывает рация.</w:t>
      </w:r>
    </w:p>
    <w:p w14:paraId="29A3B1F0" w14:textId="77777777" w:rsidR="005A1CE3" w:rsidRPr="006B08A4" w:rsidRDefault="005A1CE3" w:rsidP="005A1CE3">
      <w:pPr>
        <w:rPr>
          <w:lang w:val="ru-RU"/>
        </w:rPr>
      </w:pPr>
    </w:p>
    <w:p w14:paraId="07EE08FA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ДОБРОВОЛЬСКАЯ (ЗК)</w:t>
      </w:r>
    </w:p>
    <w:p w14:paraId="51DB088E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Витя, у меня есть косвенные доказательства, что это Панов. Срочно езжай к нему в автопарк, как раз смена скоро начинается. поговори с работниками, узнай, проявлял ли он жестокость, был ли вспыльчив и главное, не отлучался ли с работы вчера.</w:t>
      </w:r>
    </w:p>
    <w:p w14:paraId="5AE41018" w14:textId="77777777" w:rsidR="005A1CE3" w:rsidRPr="006B08A4" w:rsidRDefault="005A1CE3" w:rsidP="005A1CE3">
      <w:pPr>
        <w:rPr>
          <w:lang w:val="ru-RU"/>
        </w:rPr>
      </w:pPr>
    </w:p>
    <w:p w14:paraId="7A4A40C2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ХВАН</w:t>
      </w:r>
    </w:p>
    <w:p w14:paraId="0DA33CBA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Мне товарища Бокова устроить надо.</w:t>
      </w:r>
    </w:p>
    <w:p w14:paraId="4A5D74ED" w14:textId="77777777" w:rsidR="005A1CE3" w:rsidRPr="006B08A4" w:rsidRDefault="005A1CE3" w:rsidP="005A1CE3">
      <w:pPr>
        <w:rPr>
          <w:lang w:val="ru-RU"/>
        </w:rPr>
      </w:pPr>
    </w:p>
    <w:p w14:paraId="7E5B7B44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ДОБРОВОЛЬСКАЯ</w:t>
      </w:r>
    </w:p>
    <w:p w14:paraId="1694D15F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Высади его по дороге у санатория, не маленький, сам разберётся.</w:t>
      </w:r>
    </w:p>
    <w:p w14:paraId="6630F21D" w14:textId="77777777" w:rsidR="005A1CE3" w:rsidRPr="006B08A4" w:rsidRDefault="005A1CE3" w:rsidP="005A1CE3">
      <w:pPr>
        <w:rPr>
          <w:lang w:val="ru-RU"/>
        </w:rPr>
      </w:pPr>
    </w:p>
    <w:p w14:paraId="7EC5431C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70AC7DAF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В морг отвези меня.</w:t>
      </w:r>
    </w:p>
    <w:p w14:paraId="245E8DCC" w14:textId="77777777" w:rsidR="005A1CE3" w:rsidRPr="006B08A4" w:rsidRDefault="005A1CE3" w:rsidP="005A1CE3">
      <w:pPr>
        <w:rPr>
          <w:lang w:val="ru-RU"/>
        </w:rPr>
      </w:pPr>
    </w:p>
    <w:p w14:paraId="5A72A240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Берёт рацию.</w:t>
      </w:r>
    </w:p>
    <w:p w14:paraId="7AC7549A" w14:textId="77777777" w:rsidR="005A1CE3" w:rsidRPr="006B08A4" w:rsidRDefault="005A1CE3" w:rsidP="005A1CE3">
      <w:pPr>
        <w:rPr>
          <w:lang w:val="ru-RU"/>
        </w:rPr>
      </w:pPr>
    </w:p>
    <w:p w14:paraId="4C05929A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0CD60520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Жду вас в морге как можно скорее, Наталья.</w:t>
      </w:r>
    </w:p>
    <w:p w14:paraId="098F54AD" w14:textId="77777777" w:rsidR="005A1CE3" w:rsidRPr="006B08A4" w:rsidRDefault="005A1CE3" w:rsidP="005A1CE3">
      <w:pPr>
        <w:rPr>
          <w:lang w:val="ru-RU"/>
        </w:rPr>
      </w:pPr>
    </w:p>
    <w:p w14:paraId="5AB01F3A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Выключает рацию.</w:t>
      </w:r>
    </w:p>
    <w:p w14:paraId="31AADE9F" w14:textId="77777777" w:rsidR="005A1CE3" w:rsidRPr="006B08A4" w:rsidRDefault="005A1CE3" w:rsidP="005A1CE3">
      <w:pPr>
        <w:rPr>
          <w:lang w:val="ru-RU"/>
        </w:rPr>
      </w:pPr>
    </w:p>
    <w:p w14:paraId="032B387B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2C227B6F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Повезло тебе с начальством, ничё не скажешь.</w:t>
      </w:r>
    </w:p>
    <w:p w14:paraId="41E6265F" w14:textId="77777777" w:rsidR="005A1CE3" w:rsidRPr="006B08A4" w:rsidRDefault="005A1CE3" w:rsidP="005A1CE3">
      <w:pPr>
        <w:rPr>
          <w:lang w:val="ru-RU"/>
        </w:rPr>
      </w:pPr>
    </w:p>
    <w:p w14:paraId="355ADB36" w14:textId="75577267" w:rsidR="005A1CE3" w:rsidRPr="00E1472F" w:rsidRDefault="005A1CE3" w:rsidP="005A1CE3">
      <w:pPr>
        <w:rPr>
          <w:color w:val="000000"/>
        </w:rPr>
      </w:pPr>
      <w:r w:rsidRPr="006B08A4">
        <w:rPr>
          <w:color w:val="000000"/>
          <w:lang w:val="ru-RU"/>
        </w:rPr>
        <w:t>Хван</w:t>
      </w:r>
      <w:r w:rsidRPr="00E1472F">
        <w:rPr>
          <w:color w:val="000000"/>
        </w:rPr>
        <w:t xml:space="preserve"> </w:t>
      </w:r>
      <w:r w:rsidRPr="006B08A4">
        <w:rPr>
          <w:color w:val="000000"/>
          <w:lang w:val="ru-RU"/>
        </w:rPr>
        <w:t>смущённо</w:t>
      </w:r>
      <w:r w:rsidRPr="00E1472F">
        <w:rPr>
          <w:color w:val="000000"/>
        </w:rPr>
        <w:t xml:space="preserve"> </w:t>
      </w:r>
      <w:r w:rsidRPr="006B08A4">
        <w:rPr>
          <w:color w:val="000000"/>
          <w:lang w:val="ru-RU"/>
        </w:rPr>
        <w:t>улыбается</w:t>
      </w:r>
      <w:r w:rsidRPr="00E1472F">
        <w:rPr>
          <w:color w:val="000000"/>
        </w:rPr>
        <w:t>.</w:t>
      </w:r>
    </w:p>
    <w:p w14:paraId="36CCDE7E" w14:textId="6C805206" w:rsidR="00D5500B" w:rsidRPr="00E1472F" w:rsidRDefault="00D5500B" w:rsidP="005A1CE3">
      <w:pPr>
        <w:rPr>
          <w:color w:val="000000"/>
        </w:rPr>
      </w:pPr>
    </w:p>
    <w:p w14:paraId="11D7B09C" w14:textId="5B915B4E" w:rsidR="00D5500B" w:rsidRPr="00D5500B" w:rsidRDefault="00D5500B" w:rsidP="005A1CE3">
      <w:r>
        <w:rPr>
          <w:color w:val="000000"/>
        </w:rPr>
        <w:t>[Labels: v=None, sc=None, p=None, s=None, a=None]</w:t>
      </w:r>
    </w:p>
    <w:p w14:paraId="79987224" w14:textId="77777777" w:rsidR="005A1CE3" w:rsidRPr="00D5500B" w:rsidRDefault="005A1CE3" w:rsidP="005A1CE3"/>
    <w:p w14:paraId="685FD2E0" w14:textId="528ABF61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lastRenderedPageBreak/>
        <w:t xml:space="preserve">1-15. ИНТ. МОРГ.ПРОЗЕКТОРСКАЯ НОЧЬ 1.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БОКОВ, ДОБРОВОЛЬСКАЯ, ЭКСПЕРТ</w:t>
      </w:r>
      <w:r w:rsidR="006B08A4">
        <w:rPr>
          <w:b/>
          <w:color w:val="000000"/>
          <w:lang w:val="ru-RU"/>
        </w:rPr>
        <w:t>, труп Андрея Панова</w:t>
      </w:r>
      <w:r w:rsidRPr="006B08A4">
        <w:rPr>
          <w:b/>
          <w:color w:val="000000"/>
          <w:lang w:val="ru-RU"/>
        </w:rPr>
        <w:t xml:space="preserve"> (01:55)</w:t>
      </w:r>
      <w:r w:rsidRPr="006B08A4">
        <w:rPr>
          <w:lang w:val="ru-RU"/>
        </w:rPr>
        <w:br/>
      </w:r>
    </w:p>
    <w:p w14:paraId="3F29C8B2" w14:textId="0D7AE3A3" w:rsidR="005A1CE3" w:rsidRDefault="005A1CE3" w:rsidP="005A1CE3">
      <w:pPr>
        <w:rPr>
          <w:color w:val="000000"/>
          <w:lang w:val="ru-RU"/>
        </w:rPr>
      </w:pPr>
      <w:r w:rsidRPr="006B08A4">
        <w:rPr>
          <w:color w:val="000000"/>
          <w:lang w:val="ru-RU"/>
        </w:rPr>
        <w:t>На столе - труп ребёнка. Вокруг - Боков, Добровольская и ЭКСПЕРТ.</w:t>
      </w:r>
      <w:r w:rsidR="00D5500B" w:rsidRPr="00D5500B">
        <w:rPr>
          <w:color w:val="000000"/>
          <w:lang w:val="ru-RU"/>
        </w:rPr>
        <w:t xml:space="preserve"> </w:t>
      </w:r>
      <w:r w:rsidR="00D5500B" w:rsidRPr="00E1472F">
        <w:rPr>
          <w:color w:val="000000"/>
          <w:lang w:val="ru-RU"/>
        </w:rPr>
        <w:t>[</w:t>
      </w:r>
      <w:r w:rsidR="00D5500B">
        <w:rPr>
          <w:color w:val="000000"/>
        </w:rPr>
        <w:t>ep</w:t>
      </w:r>
      <w:r w:rsidR="00D5500B" w:rsidRPr="00E1472F">
        <w:rPr>
          <w:color w:val="000000"/>
          <w:lang w:val="ru-RU"/>
        </w:rPr>
        <w:t xml:space="preserve">: </w:t>
      </w:r>
      <w:r w:rsidR="00D5500B">
        <w:rPr>
          <w:color w:val="000000"/>
        </w:rPr>
        <w:t>v</w:t>
      </w:r>
      <w:r w:rsidR="00D5500B" w:rsidRPr="00E1472F">
        <w:rPr>
          <w:color w:val="000000"/>
          <w:lang w:val="ru-RU"/>
        </w:rPr>
        <w:t>=</w:t>
      </w:r>
      <w:r w:rsidR="00D5500B">
        <w:rPr>
          <w:color w:val="000000"/>
        </w:rPr>
        <w:t>Severe</w:t>
      </w:r>
      <w:r w:rsidR="00D5500B" w:rsidRPr="00E1472F">
        <w:rPr>
          <w:color w:val="000000"/>
          <w:lang w:val="ru-RU"/>
        </w:rPr>
        <w:t xml:space="preserve">, </w:t>
      </w:r>
      <w:r w:rsidR="00D5500B">
        <w:rPr>
          <w:color w:val="000000"/>
        </w:rPr>
        <w:t>sc</w:t>
      </w:r>
      <w:r w:rsidR="00D5500B" w:rsidRPr="00E1472F">
        <w:rPr>
          <w:color w:val="000000"/>
          <w:lang w:val="ru-RU"/>
        </w:rPr>
        <w:t>=</w:t>
      </w:r>
      <w:r w:rsidR="00D5500B">
        <w:rPr>
          <w:color w:val="000000"/>
        </w:rPr>
        <w:t>Mild</w:t>
      </w:r>
      <w:r w:rsidR="00D5500B" w:rsidRPr="00E1472F">
        <w:rPr>
          <w:color w:val="000000"/>
          <w:lang w:val="ru-RU"/>
        </w:rPr>
        <w:t>]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Время смерти?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ЭКСПЕРТ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5-6 часов вечера.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Изнасилован?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ЭКСПЕРТ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Нет, следов изнасилования нет.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 внимательно рассматривает повреждения. Смотрит на зияющую дыру на месте половых органов.</w:t>
      </w:r>
      <w:r w:rsidR="00D5500B" w:rsidRPr="00D5500B">
        <w:rPr>
          <w:color w:val="000000"/>
          <w:lang w:val="ru-RU"/>
        </w:rPr>
        <w:t xml:space="preserve"> [</w:t>
      </w:r>
      <w:r w:rsidR="00D5500B">
        <w:rPr>
          <w:color w:val="000000"/>
        </w:rPr>
        <w:t>ep</w:t>
      </w:r>
      <w:r w:rsidR="00D5500B" w:rsidRPr="00D5500B">
        <w:rPr>
          <w:color w:val="000000"/>
          <w:lang w:val="ru-RU"/>
        </w:rPr>
        <w:t xml:space="preserve">: </w:t>
      </w:r>
      <w:r w:rsidR="00D5500B">
        <w:rPr>
          <w:color w:val="000000"/>
        </w:rPr>
        <w:t>v</w:t>
      </w:r>
      <w:r w:rsidR="00D5500B" w:rsidRPr="00D5500B">
        <w:rPr>
          <w:color w:val="000000"/>
          <w:lang w:val="ru-RU"/>
        </w:rPr>
        <w:t>=</w:t>
      </w:r>
      <w:r w:rsidR="00D5500B">
        <w:rPr>
          <w:color w:val="000000"/>
        </w:rPr>
        <w:t>Severe</w:t>
      </w:r>
      <w:r w:rsidR="00D5500B" w:rsidRPr="00D5500B">
        <w:rPr>
          <w:color w:val="000000"/>
          <w:lang w:val="ru-RU"/>
        </w:rPr>
        <w:t>]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Края повреждений вялые, ткани в глубине бледные, края ран не зияют, кровоизлияния отсутствуют. Правильно понимаю, шо это всё он отрезал после смерти?</w:t>
      </w:r>
      <w:r w:rsidR="00D5500B" w:rsidRPr="00D5500B">
        <w:rPr>
          <w:color w:val="000000"/>
          <w:lang w:val="ru-RU"/>
        </w:rPr>
        <w:t xml:space="preserve"> [</w:t>
      </w:r>
      <w:r w:rsidR="00D5500B">
        <w:rPr>
          <w:color w:val="000000"/>
        </w:rPr>
        <w:t>ep</w:t>
      </w:r>
      <w:r w:rsidR="00D5500B" w:rsidRPr="00D5500B">
        <w:rPr>
          <w:color w:val="000000"/>
          <w:lang w:val="ru-RU"/>
        </w:rPr>
        <w:t xml:space="preserve">: </w:t>
      </w:r>
      <w:r w:rsidR="00D5500B">
        <w:rPr>
          <w:color w:val="000000"/>
        </w:rPr>
        <w:t>v</w:t>
      </w:r>
      <w:r w:rsidR="00D5500B" w:rsidRPr="00D5500B">
        <w:rPr>
          <w:color w:val="000000"/>
          <w:lang w:val="ru-RU"/>
        </w:rPr>
        <w:t>=</w:t>
      </w:r>
      <w:r w:rsidR="00D5500B">
        <w:rPr>
          <w:color w:val="000000"/>
        </w:rPr>
        <w:t>Severe</w:t>
      </w:r>
      <w:r w:rsidR="00D5500B" w:rsidRPr="00D5500B">
        <w:rPr>
          <w:color w:val="000000"/>
          <w:lang w:val="ru-RU"/>
        </w:rPr>
        <w:t>]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ЭКСПЕРТ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Да, все верно.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Значит, в момент нанесения повреждений, кровь уже не брызгала из трупа?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ЭКСПЕРТ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Ну фонтаном не била, да.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 победно смотрит на Бокова, тот не обращает на неё внимания, осматривает тело дальше.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То есть сначала он задушил мальчика, потом… потом, уже мёртвому, отрезал…</w:t>
      </w:r>
      <w:r w:rsidR="00D5500B" w:rsidRPr="00D5500B">
        <w:rPr>
          <w:color w:val="000000"/>
          <w:lang w:val="ru-RU"/>
        </w:rPr>
        <w:t xml:space="preserve"> [</w:t>
      </w:r>
      <w:r w:rsidR="00D5500B">
        <w:rPr>
          <w:color w:val="000000"/>
        </w:rPr>
        <w:t>ep</w:t>
      </w:r>
      <w:r w:rsidR="00D5500B" w:rsidRPr="00D5500B">
        <w:rPr>
          <w:color w:val="000000"/>
          <w:lang w:val="ru-RU"/>
        </w:rPr>
        <w:t xml:space="preserve">: </w:t>
      </w:r>
      <w:r w:rsidR="00D5500B">
        <w:rPr>
          <w:color w:val="000000"/>
        </w:rPr>
        <w:t>v</w:t>
      </w:r>
      <w:r w:rsidR="00D5500B" w:rsidRPr="00D5500B">
        <w:rPr>
          <w:color w:val="000000"/>
          <w:lang w:val="ru-RU"/>
        </w:rPr>
        <w:t>=</w:t>
      </w:r>
      <w:r w:rsidR="00D5500B">
        <w:rPr>
          <w:color w:val="000000"/>
        </w:rPr>
        <w:t>Severe</w:t>
      </w:r>
      <w:r w:rsidR="00D5500B" w:rsidRPr="00D5500B">
        <w:rPr>
          <w:color w:val="000000"/>
          <w:lang w:val="ru-RU"/>
        </w:rPr>
        <w:t>]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Косится на Добровольскую и не договаривает фразу.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Потом перерезал горло.</w:t>
      </w:r>
      <w:r w:rsidR="00D5500B" w:rsidRPr="00D5500B">
        <w:rPr>
          <w:color w:val="000000"/>
          <w:lang w:val="ru-RU"/>
        </w:rPr>
        <w:t xml:space="preserve"> [</w:t>
      </w:r>
      <w:r w:rsidR="00D5500B">
        <w:rPr>
          <w:color w:val="000000"/>
        </w:rPr>
        <w:t>ep</w:t>
      </w:r>
      <w:r w:rsidR="00D5500B" w:rsidRPr="00D5500B">
        <w:rPr>
          <w:color w:val="000000"/>
          <w:lang w:val="ru-RU"/>
        </w:rPr>
        <w:t xml:space="preserve">: </w:t>
      </w:r>
      <w:r w:rsidR="00D5500B">
        <w:rPr>
          <w:color w:val="000000"/>
        </w:rPr>
        <w:t>v</w:t>
      </w:r>
      <w:r w:rsidR="00D5500B" w:rsidRPr="00D5500B">
        <w:rPr>
          <w:color w:val="000000"/>
          <w:lang w:val="ru-RU"/>
        </w:rPr>
        <w:t>=</w:t>
      </w:r>
      <w:r w:rsidR="00D5500B">
        <w:rPr>
          <w:color w:val="000000"/>
        </w:rPr>
        <w:t>Severe</w:t>
      </w:r>
      <w:r w:rsidR="00D5500B" w:rsidRPr="00D5500B">
        <w:rPr>
          <w:color w:val="000000"/>
          <w:lang w:val="ru-RU"/>
        </w:rPr>
        <w:t>]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ЭКСПЕРТ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Скорее, горло перерезал, пока мальчик был ещё жив. Слишком много крови. А всё остальное да, так.</w:t>
      </w:r>
      <w:r w:rsidR="00D5500B" w:rsidRPr="00D5500B">
        <w:rPr>
          <w:color w:val="000000"/>
          <w:lang w:val="ru-RU"/>
        </w:rPr>
        <w:t xml:space="preserve"> [</w:t>
      </w:r>
      <w:r w:rsidR="00D5500B">
        <w:rPr>
          <w:color w:val="000000"/>
        </w:rPr>
        <w:t>ep</w:t>
      </w:r>
      <w:r w:rsidR="00D5500B" w:rsidRPr="00E1472F">
        <w:rPr>
          <w:color w:val="000000"/>
          <w:lang w:val="ru-RU"/>
        </w:rPr>
        <w:t xml:space="preserve">: </w:t>
      </w:r>
      <w:r w:rsidR="00D5500B">
        <w:rPr>
          <w:color w:val="000000"/>
        </w:rPr>
        <w:t>v</w:t>
      </w:r>
      <w:r w:rsidR="00D5500B" w:rsidRPr="00E1472F">
        <w:rPr>
          <w:color w:val="000000"/>
          <w:lang w:val="ru-RU"/>
        </w:rPr>
        <w:t>=</w:t>
      </w:r>
      <w:r w:rsidR="00D5500B">
        <w:rPr>
          <w:color w:val="000000"/>
        </w:rPr>
        <w:t>Severe</w:t>
      </w:r>
      <w:r w:rsidR="00D5500B" w:rsidRPr="00E1472F">
        <w:rPr>
          <w:color w:val="000000"/>
          <w:lang w:val="ru-RU"/>
        </w:rPr>
        <w:t>]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 выразительно смотрит на Добровольскую.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Следов спермы совсем нет?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ЭКСПЕРТ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Возможно, смыло всё дождём, не исключаю такого варианта.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А во рту смотрели?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Приятно иметь дело с профессионалом в своей области.</w:t>
      </w:r>
      <w:r w:rsidR="00D5500B" w:rsidRPr="00D5500B">
        <w:rPr>
          <w:color w:val="000000"/>
          <w:lang w:val="ru-RU"/>
        </w:rPr>
        <w:t xml:space="preserve"> [</w:t>
      </w:r>
      <w:r w:rsidR="00D5500B">
        <w:rPr>
          <w:color w:val="000000"/>
        </w:rPr>
        <w:t>ep</w:t>
      </w:r>
      <w:r w:rsidR="00D5500B" w:rsidRPr="00E1472F">
        <w:rPr>
          <w:color w:val="000000"/>
          <w:lang w:val="ru-RU"/>
        </w:rPr>
        <w:t xml:space="preserve">: </w:t>
      </w:r>
      <w:r w:rsidR="00D5500B">
        <w:rPr>
          <w:color w:val="000000"/>
        </w:rPr>
        <w:t>s</w:t>
      </w:r>
      <w:r w:rsidR="00D5500B" w:rsidRPr="00E1472F">
        <w:rPr>
          <w:color w:val="000000"/>
          <w:lang w:val="ru-RU"/>
        </w:rPr>
        <w:t>=</w:t>
      </w:r>
      <w:r w:rsidR="00D5500B">
        <w:rPr>
          <w:color w:val="000000"/>
        </w:rPr>
        <w:t>Mild</w:t>
      </w:r>
      <w:r w:rsidR="00D5500B" w:rsidRPr="00E1472F">
        <w:rPr>
          <w:color w:val="000000"/>
          <w:lang w:val="ru-RU"/>
        </w:rPr>
        <w:t>]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ЭКСПЕРТ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Ещё не дошли.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Отчёт по характеру повреждений подробный во сколько сделаете?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ЭКСПЕРТ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48 часов обычно.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lastRenderedPageBreak/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Мне завтра в Генке докладывать, и я улетаю вечером, так шо постарайтесь, шоб утром было всё. Спасибо.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Я могу вам заказать билет на завтра.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Только сначала докажи, что это Панов, а не мой, ростовский.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Но вы же уже сами как-то поняли и уверены, что это не ваш.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Но хотелось бы посмотреть на вашу мастерскую работу! Я вот таких как вы деятелей прям ненавижу. Взять убитого горем человека – и на тюрьму, глядишь, он там удавится, и дело можно закрывать.Тьфу!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 выходит, резко хлопнув дверью.</w:t>
      </w:r>
    </w:p>
    <w:p w14:paraId="3E7BA960" w14:textId="291D9474" w:rsidR="00D5500B" w:rsidRDefault="00D5500B" w:rsidP="005A1CE3">
      <w:pPr>
        <w:rPr>
          <w:color w:val="000000"/>
          <w:lang w:val="ru-RU"/>
        </w:rPr>
      </w:pPr>
    </w:p>
    <w:p w14:paraId="6ED4F20A" w14:textId="777B10EC" w:rsidR="00D5500B" w:rsidRPr="00E1472F" w:rsidRDefault="00D5500B" w:rsidP="005A1CE3">
      <w:pPr>
        <w:rPr>
          <w:lang w:val="ru-RU"/>
        </w:rPr>
      </w:pPr>
      <w:r w:rsidRPr="00E1472F">
        <w:rPr>
          <w:color w:val="000000"/>
          <w:lang w:val="ru-RU"/>
        </w:rPr>
        <w:t>[</w:t>
      </w:r>
      <w:r>
        <w:rPr>
          <w:color w:val="000000"/>
        </w:rPr>
        <w:t>Labels</w:t>
      </w:r>
      <w:r w:rsidRPr="00E1472F">
        <w:rPr>
          <w:color w:val="000000"/>
          <w:lang w:val="ru-RU"/>
        </w:rPr>
        <w:t xml:space="preserve">: </w:t>
      </w:r>
      <w:r>
        <w:rPr>
          <w:color w:val="000000"/>
        </w:rPr>
        <w:t>v</w:t>
      </w:r>
      <w:r w:rsidRPr="00E1472F">
        <w:rPr>
          <w:color w:val="000000"/>
          <w:lang w:val="ru-RU"/>
        </w:rPr>
        <w:t>=</w:t>
      </w:r>
      <w:r>
        <w:rPr>
          <w:color w:val="000000"/>
        </w:rPr>
        <w:t>Severe</w:t>
      </w:r>
      <w:r w:rsidRPr="00E1472F">
        <w:rPr>
          <w:color w:val="000000"/>
          <w:lang w:val="ru-RU"/>
        </w:rPr>
        <w:t xml:space="preserve">, </w:t>
      </w:r>
      <w:r>
        <w:rPr>
          <w:color w:val="000000"/>
        </w:rPr>
        <w:t>sc</w:t>
      </w:r>
      <w:r w:rsidRPr="00E1472F">
        <w:rPr>
          <w:color w:val="000000"/>
          <w:lang w:val="ru-RU"/>
        </w:rPr>
        <w:t>=</w:t>
      </w:r>
      <w:r>
        <w:rPr>
          <w:color w:val="000000"/>
        </w:rPr>
        <w:t>Mild</w:t>
      </w:r>
      <w:r w:rsidRPr="00E1472F">
        <w:rPr>
          <w:color w:val="000000"/>
          <w:lang w:val="ru-RU"/>
        </w:rPr>
        <w:t xml:space="preserve">, </w:t>
      </w:r>
      <w:r>
        <w:rPr>
          <w:color w:val="000000"/>
        </w:rPr>
        <w:t>p</w:t>
      </w:r>
      <w:r w:rsidRPr="00E1472F">
        <w:rPr>
          <w:color w:val="000000"/>
          <w:lang w:val="ru-RU"/>
        </w:rPr>
        <w:t>=</w:t>
      </w:r>
      <w:r>
        <w:rPr>
          <w:color w:val="000000"/>
        </w:rPr>
        <w:t>None</w:t>
      </w:r>
      <w:r w:rsidRPr="00E1472F">
        <w:rPr>
          <w:color w:val="000000"/>
          <w:lang w:val="ru-RU"/>
        </w:rPr>
        <w:t xml:space="preserve">, </w:t>
      </w:r>
      <w:r>
        <w:rPr>
          <w:color w:val="000000"/>
        </w:rPr>
        <w:t>s</w:t>
      </w:r>
      <w:r w:rsidRPr="00E1472F">
        <w:rPr>
          <w:color w:val="000000"/>
          <w:lang w:val="ru-RU"/>
        </w:rPr>
        <w:t>=</w:t>
      </w:r>
      <w:r>
        <w:rPr>
          <w:color w:val="000000"/>
        </w:rPr>
        <w:t>Mild</w:t>
      </w:r>
      <w:r w:rsidRPr="00E1472F">
        <w:rPr>
          <w:color w:val="000000"/>
          <w:lang w:val="ru-RU"/>
        </w:rPr>
        <w:t xml:space="preserve">, </w:t>
      </w:r>
      <w:r>
        <w:rPr>
          <w:color w:val="000000"/>
        </w:rPr>
        <w:t>a</w:t>
      </w:r>
      <w:r w:rsidRPr="00E1472F">
        <w:rPr>
          <w:color w:val="000000"/>
          <w:lang w:val="ru-RU"/>
        </w:rPr>
        <w:t>=</w:t>
      </w:r>
      <w:r>
        <w:rPr>
          <w:color w:val="000000"/>
        </w:rPr>
        <w:t>None</w:t>
      </w:r>
      <w:r w:rsidRPr="00E1472F">
        <w:rPr>
          <w:color w:val="000000"/>
          <w:lang w:val="ru-RU"/>
        </w:rPr>
        <w:t>]</w:t>
      </w:r>
    </w:p>
    <w:p w14:paraId="41052F07" w14:textId="77777777" w:rsidR="005A1CE3" w:rsidRPr="00E1472F" w:rsidRDefault="005A1CE3" w:rsidP="005A1CE3">
      <w:pPr>
        <w:rPr>
          <w:lang w:val="ru-RU"/>
        </w:rPr>
      </w:pPr>
    </w:p>
    <w:p w14:paraId="7EE9FBA0" w14:textId="3B366863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1-16. НАТ. АВТОБУСНЫЙ ПАРК НОЧЬ 1.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ХВАН, ДИРЕКТОР АВТОПАРКА</w:t>
      </w:r>
      <w:r w:rsidR="006B08A4">
        <w:rPr>
          <w:b/>
          <w:color w:val="000000"/>
          <w:lang w:val="ru-RU"/>
        </w:rPr>
        <w:t>, диспечер женщина, водитель, водители (2)</w:t>
      </w:r>
      <w:r w:rsidRPr="006B08A4">
        <w:rPr>
          <w:b/>
          <w:color w:val="000000"/>
          <w:lang w:val="ru-RU"/>
        </w:rPr>
        <w:t xml:space="preserve"> (00:40)</w:t>
      </w:r>
      <w:r w:rsidRPr="006B08A4">
        <w:rPr>
          <w:lang w:val="ru-RU"/>
        </w:rPr>
        <w:br/>
      </w:r>
    </w:p>
    <w:p w14:paraId="71673264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Хван разговаривает с водителями, ДИСПЕТЧЕРОМ и ДИРЕКТОРОМ автопарка. Все заспанные, явно их разбудили и привезли на работу.</w:t>
      </w:r>
    </w:p>
    <w:p w14:paraId="1F051D8B" w14:textId="77777777" w:rsidR="005A1CE3" w:rsidRPr="006B08A4" w:rsidRDefault="005A1CE3" w:rsidP="005A1CE3">
      <w:pPr>
        <w:rPr>
          <w:lang w:val="ru-RU"/>
        </w:rPr>
      </w:pPr>
    </w:p>
    <w:p w14:paraId="224B10AD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ХВАН</w:t>
      </w:r>
    </w:p>
    <w:p w14:paraId="34CB72A6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Панова как охарактеризовать можете?</w:t>
      </w:r>
    </w:p>
    <w:p w14:paraId="7BFA0DD0" w14:textId="77777777" w:rsidR="005A1CE3" w:rsidRPr="006B08A4" w:rsidRDefault="005A1CE3" w:rsidP="005A1CE3">
      <w:pPr>
        <w:rPr>
          <w:lang w:val="ru-RU"/>
        </w:rPr>
      </w:pPr>
    </w:p>
    <w:p w14:paraId="42F0D7A7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ДИРЕКТОР</w:t>
      </w:r>
    </w:p>
    <w:p w14:paraId="2C8DFB82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Ну… контуженный он, говорят. Я его, по-честному если, давно хотел уволить. На партком вызывал.</w:t>
      </w:r>
    </w:p>
    <w:p w14:paraId="5DF67BE6" w14:textId="77777777" w:rsidR="005A1CE3" w:rsidRPr="006B08A4" w:rsidRDefault="005A1CE3" w:rsidP="005A1CE3">
      <w:pPr>
        <w:rPr>
          <w:lang w:val="ru-RU"/>
        </w:rPr>
      </w:pPr>
    </w:p>
    <w:p w14:paraId="53FBFFF1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ХВАН</w:t>
      </w:r>
    </w:p>
    <w:p w14:paraId="0596B525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За что?</w:t>
      </w:r>
    </w:p>
    <w:p w14:paraId="01AFF1D6" w14:textId="77777777" w:rsidR="005A1CE3" w:rsidRPr="006B08A4" w:rsidRDefault="005A1CE3" w:rsidP="005A1CE3">
      <w:pPr>
        <w:rPr>
          <w:lang w:val="ru-RU"/>
        </w:rPr>
      </w:pPr>
    </w:p>
    <w:p w14:paraId="55DD445B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ДИРЕКТОР</w:t>
      </w:r>
    </w:p>
    <w:p w14:paraId="249437F2" w14:textId="48B021C1" w:rsidR="005A1CE3" w:rsidRPr="00E1472F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Он несколько раз избивал пассажиров. Кто-то ему замечания делал - он сразу в драку.</w:t>
      </w:r>
      <w:r w:rsidR="00597E88" w:rsidRPr="00597E88">
        <w:rPr>
          <w:color w:val="000000"/>
          <w:lang w:val="ru-RU"/>
        </w:rPr>
        <w:t xml:space="preserve"> </w:t>
      </w:r>
      <w:r w:rsidR="00597E88" w:rsidRPr="00E1472F">
        <w:rPr>
          <w:color w:val="000000"/>
          <w:lang w:val="ru-RU"/>
        </w:rPr>
        <w:t>[</w:t>
      </w:r>
      <w:r w:rsidR="00597E88">
        <w:rPr>
          <w:color w:val="000000"/>
        </w:rPr>
        <w:t>ep</w:t>
      </w:r>
      <w:r w:rsidR="00597E88" w:rsidRPr="00E1472F">
        <w:rPr>
          <w:color w:val="000000"/>
          <w:lang w:val="ru-RU"/>
        </w:rPr>
        <w:t xml:space="preserve">: </w:t>
      </w:r>
      <w:r w:rsidR="00597E88">
        <w:rPr>
          <w:color w:val="000000"/>
        </w:rPr>
        <w:t>v</w:t>
      </w:r>
      <w:r w:rsidR="00597E88" w:rsidRPr="00E1472F">
        <w:rPr>
          <w:color w:val="000000"/>
          <w:lang w:val="ru-RU"/>
        </w:rPr>
        <w:t>=</w:t>
      </w:r>
      <w:r w:rsidR="00597E88">
        <w:rPr>
          <w:color w:val="000000"/>
        </w:rPr>
        <w:t>Mild</w:t>
      </w:r>
      <w:r w:rsidR="00597E88" w:rsidRPr="00E1472F">
        <w:rPr>
          <w:color w:val="000000"/>
          <w:lang w:val="ru-RU"/>
        </w:rPr>
        <w:t>]</w:t>
      </w:r>
    </w:p>
    <w:p w14:paraId="65330412" w14:textId="77777777" w:rsidR="005A1CE3" w:rsidRPr="006B08A4" w:rsidRDefault="005A1CE3" w:rsidP="005A1CE3">
      <w:pPr>
        <w:rPr>
          <w:lang w:val="ru-RU"/>
        </w:rPr>
      </w:pPr>
    </w:p>
    <w:p w14:paraId="7130197A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ХВАН</w:t>
      </w:r>
    </w:p>
    <w:p w14:paraId="5D4E4F96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А вы что скажете?</w:t>
      </w:r>
    </w:p>
    <w:p w14:paraId="2050077C" w14:textId="77777777" w:rsidR="005A1CE3" w:rsidRPr="006B08A4" w:rsidRDefault="005A1CE3" w:rsidP="005A1CE3">
      <w:pPr>
        <w:rPr>
          <w:lang w:val="ru-RU"/>
        </w:rPr>
      </w:pPr>
    </w:p>
    <w:p w14:paraId="393BD94B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ВОДИТЕЛЬ</w:t>
      </w:r>
    </w:p>
    <w:p w14:paraId="480BE365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Нормальный он мужик. Всегда поможет, прикроет, ну горячий да, как чайник - раз, и засвистел уже.</w:t>
      </w:r>
    </w:p>
    <w:p w14:paraId="0B1F68AB" w14:textId="77777777" w:rsidR="005A1CE3" w:rsidRPr="006B08A4" w:rsidRDefault="005A1CE3" w:rsidP="005A1CE3">
      <w:pPr>
        <w:rPr>
          <w:lang w:val="ru-RU"/>
        </w:rPr>
      </w:pPr>
    </w:p>
    <w:p w14:paraId="4EFF2CD4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ХВАН</w:t>
      </w:r>
    </w:p>
    <w:p w14:paraId="2E67B083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В субботу работал? По минутам расписание дайте его.</w:t>
      </w:r>
    </w:p>
    <w:p w14:paraId="5AEB4FDB" w14:textId="77777777" w:rsidR="005A1CE3" w:rsidRPr="006B08A4" w:rsidRDefault="005A1CE3" w:rsidP="005A1CE3">
      <w:pPr>
        <w:rPr>
          <w:lang w:val="ru-RU"/>
        </w:rPr>
      </w:pPr>
    </w:p>
    <w:p w14:paraId="10635C3A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ДИСПЕТЧЕР</w:t>
      </w:r>
    </w:p>
    <w:p w14:paraId="4ED5E47A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Это я сейчас посмотрю по журналу.</w:t>
      </w:r>
    </w:p>
    <w:p w14:paraId="7EAAFA21" w14:textId="77777777" w:rsidR="005A1CE3" w:rsidRPr="006B08A4" w:rsidRDefault="005A1CE3" w:rsidP="005A1CE3">
      <w:pPr>
        <w:rPr>
          <w:lang w:val="ru-RU"/>
        </w:rPr>
      </w:pPr>
    </w:p>
    <w:p w14:paraId="004AADB7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ХВАН</w:t>
      </w:r>
    </w:p>
    <w:p w14:paraId="4BF70458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Автобус его покажете?</w:t>
      </w:r>
    </w:p>
    <w:p w14:paraId="5E6E8D05" w14:textId="77777777" w:rsidR="005A1CE3" w:rsidRPr="006B08A4" w:rsidRDefault="005A1CE3" w:rsidP="005A1CE3">
      <w:pPr>
        <w:rPr>
          <w:lang w:val="ru-RU"/>
        </w:rPr>
      </w:pPr>
    </w:p>
    <w:p w14:paraId="5224D401" w14:textId="280BD397" w:rsidR="005A1CE3" w:rsidRDefault="005A1CE3" w:rsidP="005A1CE3">
      <w:pPr>
        <w:rPr>
          <w:color w:val="000000"/>
          <w:lang w:val="ru-RU"/>
        </w:rPr>
      </w:pPr>
      <w:r w:rsidRPr="006B08A4">
        <w:rPr>
          <w:color w:val="000000"/>
          <w:lang w:val="ru-RU"/>
        </w:rPr>
        <w:t>Водитель показывает на ПАЗик, Хван подходит, залезает в кабину.</w:t>
      </w:r>
    </w:p>
    <w:p w14:paraId="68C0FF9A" w14:textId="4F1A962E" w:rsidR="00597E88" w:rsidRDefault="00597E88" w:rsidP="005A1CE3">
      <w:pPr>
        <w:rPr>
          <w:color w:val="000000"/>
          <w:lang w:val="ru-RU"/>
        </w:rPr>
      </w:pPr>
    </w:p>
    <w:p w14:paraId="4A003761" w14:textId="5A937F16" w:rsidR="00597E88" w:rsidRPr="00597E88" w:rsidRDefault="00597E88" w:rsidP="005A1CE3">
      <w:r>
        <w:rPr>
          <w:color w:val="000000"/>
        </w:rPr>
        <w:t>[Labels: v=Mild, sc=None, p=None, s=None, a=None]</w:t>
      </w:r>
    </w:p>
    <w:p w14:paraId="69E6065F" w14:textId="77777777" w:rsidR="005A1CE3" w:rsidRPr="00597E88" w:rsidRDefault="005A1CE3" w:rsidP="005A1CE3"/>
    <w:p w14:paraId="388F6CD0" w14:textId="798702FF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1-17. НАТ. АВТОБУС.КАБИНА НОЧЬ 1.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ХВАН</w:t>
      </w:r>
      <w:r w:rsidR="006B08A4">
        <w:rPr>
          <w:b/>
          <w:color w:val="000000"/>
          <w:lang w:val="ru-RU"/>
        </w:rPr>
        <w:t>, водитель</w:t>
      </w:r>
      <w:r w:rsidRPr="006B08A4">
        <w:rPr>
          <w:b/>
          <w:color w:val="000000"/>
          <w:lang w:val="ru-RU"/>
        </w:rPr>
        <w:t xml:space="preserve"> (00:12)</w:t>
      </w:r>
      <w:r w:rsidRPr="006B08A4">
        <w:rPr>
          <w:lang w:val="ru-RU"/>
        </w:rPr>
        <w:br/>
      </w:r>
    </w:p>
    <w:p w14:paraId="714E3C87" w14:textId="7BB07062" w:rsidR="005A1CE3" w:rsidRPr="00E1472F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Рядом с вымпелом, висящем на лобовом стекле, - наклейка с девушкой в купальнике. На торпеде - календарик с переливающейся красоткой.</w:t>
      </w:r>
      <w:r w:rsidR="0055343F" w:rsidRPr="00E1472F">
        <w:rPr>
          <w:color w:val="000000"/>
          <w:lang w:val="ru-RU"/>
        </w:rPr>
        <w:t xml:space="preserve"> [</w:t>
      </w:r>
      <w:r w:rsidR="0055343F">
        <w:rPr>
          <w:color w:val="000000"/>
        </w:rPr>
        <w:t>ep</w:t>
      </w:r>
      <w:r w:rsidR="0055343F" w:rsidRPr="00E1472F">
        <w:rPr>
          <w:color w:val="000000"/>
          <w:lang w:val="ru-RU"/>
        </w:rPr>
        <w:t xml:space="preserve">: </w:t>
      </w:r>
      <w:r w:rsidR="0055343F">
        <w:rPr>
          <w:color w:val="000000"/>
        </w:rPr>
        <w:t>s</w:t>
      </w:r>
      <w:r w:rsidR="0055343F" w:rsidRPr="00E1472F">
        <w:rPr>
          <w:color w:val="000000"/>
          <w:lang w:val="ru-RU"/>
        </w:rPr>
        <w:t>=</w:t>
      </w:r>
      <w:r w:rsidR="0055343F">
        <w:rPr>
          <w:color w:val="000000"/>
        </w:rPr>
        <w:t>Moderate</w:t>
      </w:r>
      <w:r w:rsidR="0055343F" w:rsidRPr="00E1472F">
        <w:rPr>
          <w:color w:val="000000"/>
          <w:lang w:val="ru-RU"/>
        </w:rPr>
        <w:t>]</w:t>
      </w:r>
    </w:p>
    <w:p w14:paraId="6175067F" w14:textId="77777777" w:rsidR="005A1CE3" w:rsidRPr="006B08A4" w:rsidRDefault="005A1CE3" w:rsidP="005A1CE3">
      <w:pPr>
        <w:rPr>
          <w:lang w:val="ru-RU"/>
        </w:rPr>
      </w:pPr>
    </w:p>
    <w:p w14:paraId="61870EED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ХВАН</w:t>
      </w:r>
    </w:p>
    <w:p w14:paraId="15547D4E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Он озабоченный, что ли?</w:t>
      </w:r>
    </w:p>
    <w:p w14:paraId="6557DFB1" w14:textId="77777777" w:rsidR="005A1CE3" w:rsidRPr="006B08A4" w:rsidRDefault="005A1CE3" w:rsidP="005A1CE3">
      <w:pPr>
        <w:rPr>
          <w:lang w:val="ru-RU"/>
        </w:rPr>
      </w:pPr>
    </w:p>
    <w:p w14:paraId="772D78A4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ВОДИТЕЛЬ</w:t>
      </w:r>
    </w:p>
    <w:p w14:paraId="267A28A3" w14:textId="59D725C3" w:rsidR="005A1CE3" w:rsidRPr="00E1472F" w:rsidRDefault="005A1CE3" w:rsidP="005A1CE3">
      <w:pPr>
        <w:ind w:left="1441" w:right="2161"/>
        <w:rPr>
          <w:color w:val="000000"/>
        </w:rPr>
      </w:pPr>
      <w:r w:rsidRPr="006B08A4">
        <w:rPr>
          <w:color w:val="000000"/>
          <w:lang w:val="ru-RU"/>
        </w:rPr>
        <w:t>Нууу… просто же красиво. Чего</w:t>
      </w:r>
      <w:r w:rsidRPr="00E1472F">
        <w:rPr>
          <w:color w:val="000000"/>
        </w:rPr>
        <w:t xml:space="preserve"> </w:t>
      </w:r>
      <w:r w:rsidRPr="006B08A4">
        <w:rPr>
          <w:color w:val="000000"/>
          <w:lang w:val="ru-RU"/>
        </w:rPr>
        <w:t>сразу</w:t>
      </w:r>
      <w:r w:rsidRPr="00E1472F">
        <w:rPr>
          <w:color w:val="000000"/>
        </w:rPr>
        <w:t xml:space="preserve"> </w:t>
      </w:r>
      <w:r w:rsidRPr="006B08A4">
        <w:rPr>
          <w:color w:val="000000"/>
          <w:lang w:val="ru-RU"/>
        </w:rPr>
        <w:t>озабоченный</w:t>
      </w:r>
      <w:r w:rsidRPr="00E1472F">
        <w:rPr>
          <w:color w:val="000000"/>
        </w:rPr>
        <w:t>?</w:t>
      </w:r>
    </w:p>
    <w:p w14:paraId="2DD09331" w14:textId="77777777" w:rsidR="0055343F" w:rsidRPr="00E1472F" w:rsidRDefault="0055343F" w:rsidP="005A1CE3">
      <w:pPr>
        <w:ind w:left="1441" w:right="2161"/>
        <w:rPr>
          <w:color w:val="000000"/>
        </w:rPr>
      </w:pPr>
    </w:p>
    <w:p w14:paraId="5F5D5C25" w14:textId="67D07056" w:rsidR="0055343F" w:rsidRPr="0055343F" w:rsidRDefault="0055343F" w:rsidP="0055343F">
      <w:r>
        <w:rPr>
          <w:color w:val="000000"/>
        </w:rPr>
        <w:t>[Labels: v=None, sc=None, p=None, s=Moderate, a=None]</w:t>
      </w:r>
    </w:p>
    <w:p w14:paraId="3775AED6" w14:textId="77777777" w:rsidR="005A1CE3" w:rsidRPr="0055343F" w:rsidRDefault="005A1CE3" w:rsidP="005A1CE3"/>
    <w:p w14:paraId="38C1155E" w14:textId="26121A63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1-18. ИНТ. ОТДЕЛЕНИЕ МИЛИЦИИ ОДИНЦОВО.КАБИНЕТ СЛЕДОВАТЕЛЕЙ НОЧЬ 2.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БОКОВ</w:t>
      </w:r>
      <w:r w:rsidR="00DC62A2">
        <w:rPr>
          <w:b/>
          <w:color w:val="000000"/>
          <w:lang w:val="ru-RU"/>
        </w:rPr>
        <w:t>, Марина ЗК</w:t>
      </w:r>
      <w:r w:rsidRPr="006B08A4">
        <w:rPr>
          <w:b/>
          <w:color w:val="000000"/>
          <w:lang w:val="ru-RU"/>
        </w:rPr>
        <w:t xml:space="preserve"> (00:38)</w:t>
      </w:r>
      <w:r w:rsidRPr="006B08A4">
        <w:rPr>
          <w:lang w:val="ru-RU"/>
        </w:rPr>
        <w:br/>
      </w:r>
    </w:p>
    <w:p w14:paraId="625D97E1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Боков звонит по телефону.</w:t>
      </w:r>
    </w:p>
    <w:p w14:paraId="3B987FAF" w14:textId="77777777" w:rsidR="005A1CE3" w:rsidRPr="006B08A4" w:rsidRDefault="005A1CE3" w:rsidP="005A1CE3">
      <w:pPr>
        <w:rPr>
          <w:lang w:val="ru-RU"/>
        </w:rPr>
      </w:pPr>
    </w:p>
    <w:p w14:paraId="64673A75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673A8B32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Привет, прости, что разбудил, номер мой запиши, 630 27 11.</w:t>
      </w:r>
    </w:p>
    <w:p w14:paraId="4BFADE32" w14:textId="77777777" w:rsidR="005A1CE3" w:rsidRPr="006B08A4" w:rsidRDefault="005A1CE3" w:rsidP="005A1CE3">
      <w:pPr>
        <w:rPr>
          <w:lang w:val="ru-RU"/>
        </w:rPr>
      </w:pPr>
    </w:p>
    <w:p w14:paraId="722B069E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МАРИНА (ЗК)</w:t>
      </w:r>
    </w:p>
    <w:p w14:paraId="77A9CF29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Не разбудил, мне больно очень.</w:t>
      </w:r>
    </w:p>
    <w:p w14:paraId="487D4A29" w14:textId="77777777" w:rsidR="005A1CE3" w:rsidRPr="006B08A4" w:rsidRDefault="005A1CE3" w:rsidP="005A1CE3">
      <w:pPr>
        <w:rPr>
          <w:lang w:val="ru-RU"/>
        </w:rPr>
      </w:pPr>
    </w:p>
    <w:p w14:paraId="0992E0E3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Голос такой тихий и хриплый, что слова едва можно разобрать.</w:t>
      </w:r>
    </w:p>
    <w:p w14:paraId="62CA1DB5" w14:textId="77777777" w:rsidR="005A1CE3" w:rsidRPr="006B08A4" w:rsidRDefault="005A1CE3" w:rsidP="005A1CE3">
      <w:pPr>
        <w:rPr>
          <w:lang w:val="ru-RU"/>
        </w:rPr>
      </w:pPr>
    </w:p>
    <w:p w14:paraId="7EE2A043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572B1FAD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Я приеду ночью и в больницу поедем сразу. Если что - сразу звони. Целую. Спи.</w:t>
      </w:r>
    </w:p>
    <w:p w14:paraId="2C6B1B12" w14:textId="77777777" w:rsidR="005A1CE3" w:rsidRPr="006B08A4" w:rsidRDefault="005A1CE3" w:rsidP="005A1CE3">
      <w:pPr>
        <w:rPr>
          <w:lang w:val="ru-RU"/>
        </w:rPr>
      </w:pPr>
    </w:p>
    <w:p w14:paraId="23FA589C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По окончании разговора Боков резко кладёт трубку, закуривает.</w:t>
      </w:r>
    </w:p>
    <w:p w14:paraId="56260EB2" w14:textId="77777777" w:rsidR="005A1CE3" w:rsidRPr="006B08A4" w:rsidRDefault="005A1CE3" w:rsidP="005A1CE3">
      <w:pPr>
        <w:rPr>
          <w:lang w:val="ru-RU"/>
        </w:rPr>
      </w:pPr>
    </w:p>
    <w:p w14:paraId="0D0E9B15" w14:textId="0F9E1952" w:rsidR="005A1CE3" w:rsidRDefault="005A1CE3" w:rsidP="005A1CE3">
      <w:pPr>
        <w:rPr>
          <w:color w:val="000000"/>
        </w:rPr>
      </w:pPr>
      <w:r w:rsidRPr="006B08A4">
        <w:rPr>
          <w:color w:val="000000"/>
          <w:lang w:val="ru-RU"/>
        </w:rPr>
        <w:t>Мы видим только очень быстро сгорающую сигарету, так бывает, когда человек делает одну затяжку за другой, то есть курит не в удовольствие, а от нервов.</w:t>
      </w:r>
      <w:r w:rsidR="00ED67CF" w:rsidRPr="00ED67CF">
        <w:rPr>
          <w:color w:val="000000"/>
          <w:lang w:val="ru-RU"/>
        </w:rPr>
        <w:t xml:space="preserve"> </w:t>
      </w:r>
      <w:r w:rsidR="00ED67CF">
        <w:rPr>
          <w:color w:val="000000"/>
        </w:rPr>
        <w:t>[ep: a=Mild]</w:t>
      </w:r>
    </w:p>
    <w:p w14:paraId="3F3E0C45" w14:textId="4A6996B9" w:rsidR="00ED67CF" w:rsidRDefault="00ED67CF" w:rsidP="005A1CE3">
      <w:pPr>
        <w:rPr>
          <w:color w:val="000000"/>
        </w:rPr>
      </w:pPr>
    </w:p>
    <w:p w14:paraId="4FC80103" w14:textId="6C4824CB" w:rsidR="00ED67CF" w:rsidRPr="00ED67CF" w:rsidRDefault="00ED67CF" w:rsidP="005A1CE3">
      <w:r>
        <w:rPr>
          <w:color w:val="000000"/>
        </w:rPr>
        <w:lastRenderedPageBreak/>
        <w:t>[Labels: v=None, sc=None, p=None, s=None, a=Mild]</w:t>
      </w:r>
    </w:p>
    <w:p w14:paraId="046034FF" w14:textId="77777777" w:rsidR="005A1CE3" w:rsidRPr="00ED67CF" w:rsidRDefault="005A1CE3" w:rsidP="005A1CE3"/>
    <w:p w14:paraId="79DDCF3C" w14:textId="1C4DB3B8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1-19. НАТ. ЛЕС.ЧАЩА УТРО 2.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 xml:space="preserve"> </w:t>
      </w:r>
      <w:r w:rsidR="00DC62A2">
        <w:rPr>
          <w:b/>
          <w:color w:val="000000"/>
          <w:lang w:val="ru-RU"/>
        </w:rPr>
        <w:t>сотрудник милиции 3, курсанты военные (25), сотрудники милиции (24)</w:t>
      </w:r>
      <w:r w:rsidRPr="006B08A4">
        <w:rPr>
          <w:b/>
          <w:color w:val="000000"/>
          <w:lang w:val="ru-RU"/>
        </w:rPr>
        <w:t>(00:05)</w:t>
      </w:r>
      <w:r w:rsidRPr="006B08A4">
        <w:rPr>
          <w:lang w:val="ru-RU"/>
        </w:rPr>
        <w:br/>
      </w:r>
    </w:p>
    <w:p w14:paraId="4D641E44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Масштабная сцена. Цепь курсантов и милиционеров прочёсывает лес.</w:t>
      </w:r>
    </w:p>
    <w:p w14:paraId="14E9FF15" w14:textId="77777777" w:rsidR="005A1CE3" w:rsidRPr="006B08A4" w:rsidRDefault="005A1CE3" w:rsidP="005A1CE3">
      <w:pPr>
        <w:rPr>
          <w:lang w:val="ru-RU"/>
        </w:rPr>
      </w:pPr>
    </w:p>
    <w:p w14:paraId="6FEB7D13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ГОЛОС (ЗК)</w:t>
      </w:r>
    </w:p>
    <w:p w14:paraId="382A47CD" w14:textId="26B87144" w:rsidR="005A1CE3" w:rsidRDefault="005A1CE3" w:rsidP="005A1CE3">
      <w:pPr>
        <w:ind w:left="1441" w:right="2161"/>
        <w:rPr>
          <w:color w:val="000000"/>
          <w:lang w:val="ru-RU"/>
        </w:rPr>
      </w:pPr>
      <w:r w:rsidRPr="006B08A4">
        <w:rPr>
          <w:color w:val="000000"/>
          <w:lang w:val="ru-RU"/>
        </w:rPr>
        <w:t>Велосипед “Орлёнок”, синего цвета...</w:t>
      </w:r>
    </w:p>
    <w:p w14:paraId="7CDF957E" w14:textId="2876F4F7" w:rsidR="00ED67CF" w:rsidRDefault="00ED67CF" w:rsidP="00ED67CF">
      <w:pPr>
        <w:ind w:right="2161"/>
        <w:rPr>
          <w:color w:val="000000"/>
          <w:lang w:val="ru-RU"/>
        </w:rPr>
      </w:pPr>
    </w:p>
    <w:p w14:paraId="76A07AAC" w14:textId="61210579" w:rsidR="00ED67CF" w:rsidRPr="00ED67CF" w:rsidRDefault="00ED67CF" w:rsidP="00ED67CF">
      <w:r>
        <w:rPr>
          <w:color w:val="000000"/>
        </w:rPr>
        <w:t>[Labels: v=None, sc=None, p=None, s=None, a=None]</w:t>
      </w:r>
    </w:p>
    <w:p w14:paraId="49114DBA" w14:textId="77777777" w:rsidR="005A1CE3" w:rsidRPr="00ED67CF" w:rsidRDefault="005A1CE3" w:rsidP="005A1CE3"/>
    <w:p w14:paraId="37DFB2A3" w14:textId="1004EF97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>1-19-</w:t>
      </w:r>
      <w:r>
        <w:rPr>
          <w:b/>
          <w:color w:val="000000"/>
        </w:rPr>
        <w:t>A</w:t>
      </w:r>
      <w:r w:rsidRPr="006B08A4">
        <w:rPr>
          <w:b/>
          <w:color w:val="000000"/>
          <w:lang w:val="ru-RU"/>
        </w:rPr>
        <w:t xml:space="preserve">. НАТ. ЛЕС.ЧАЩА УТРО 2.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ЭКСПЕРТ, ЭКСПЕРТ 1, ЭКСПЕРТ-ФОТОГРАФ, КИНОЛОГ</w:t>
      </w:r>
      <w:r w:rsidR="00DC62A2">
        <w:rPr>
          <w:b/>
          <w:color w:val="000000"/>
          <w:lang w:val="ru-RU"/>
        </w:rPr>
        <w:t>, сотрудник милиции 3, понятые (2), сотрудники милиции (24), немецкая овчарка</w:t>
      </w:r>
      <w:r w:rsidRPr="006B08A4">
        <w:rPr>
          <w:b/>
          <w:color w:val="000000"/>
          <w:lang w:val="ru-RU"/>
        </w:rPr>
        <w:t xml:space="preserve"> (00:07)</w:t>
      </w:r>
      <w:r w:rsidRPr="006B08A4">
        <w:rPr>
          <w:lang w:val="ru-RU"/>
        </w:rPr>
        <w:br/>
      </w:r>
    </w:p>
    <w:p w14:paraId="1BD4D76E" w14:textId="4ADBD796" w:rsidR="005A1CE3" w:rsidRDefault="005A1CE3" w:rsidP="005A1CE3">
      <w:pPr>
        <w:rPr>
          <w:color w:val="000000"/>
          <w:lang w:val="ru-RU"/>
        </w:rPr>
      </w:pPr>
      <w:r w:rsidRPr="006B08A4">
        <w:rPr>
          <w:color w:val="000000"/>
          <w:lang w:val="ru-RU"/>
        </w:rPr>
        <w:t>Прислонённый к дереву велосипед "Орлёнок", чуть дальше – удочки, пакет с рыбой.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Работают эксперты и понятые. Человек, присев на корточки, записывает.</w:t>
      </w:r>
    </w:p>
    <w:p w14:paraId="6EEA6D28" w14:textId="326A854D" w:rsidR="00ED67CF" w:rsidRDefault="00ED67CF" w:rsidP="005A1CE3">
      <w:pPr>
        <w:rPr>
          <w:color w:val="000000"/>
          <w:lang w:val="ru-RU"/>
        </w:rPr>
      </w:pPr>
    </w:p>
    <w:p w14:paraId="3B88B8DC" w14:textId="0B14BF4F" w:rsidR="00ED67CF" w:rsidRPr="00E1472F" w:rsidRDefault="00ED67CF" w:rsidP="005A1CE3">
      <w:pPr>
        <w:rPr>
          <w:lang w:val="ru-RU"/>
        </w:rPr>
      </w:pPr>
      <w:r w:rsidRPr="00E1472F">
        <w:rPr>
          <w:color w:val="000000"/>
          <w:lang w:val="ru-RU"/>
        </w:rPr>
        <w:t>[</w:t>
      </w:r>
      <w:r>
        <w:rPr>
          <w:color w:val="000000"/>
        </w:rPr>
        <w:t>Labels</w:t>
      </w:r>
      <w:r w:rsidRPr="00E1472F">
        <w:rPr>
          <w:color w:val="000000"/>
          <w:lang w:val="ru-RU"/>
        </w:rPr>
        <w:t xml:space="preserve">: </w:t>
      </w:r>
      <w:r>
        <w:rPr>
          <w:color w:val="000000"/>
        </w:rPr>
        <w:t>v</w:t>
      </w:r>
      <w:r w:rsidRPr="00E1472F">
        <w:rPr>
          <w:color w:val="000000"/>
          <w:lang w:val="ru-RU"/>
        </w:rPr>
        <w:t>=</w:t>
      </w:r>
      <w:r>
        <w:rPr>
          <w:color w:val="000000"/>
        </w:rPr>
        <w:t>None</w:t>
      </w:r>
      <w:r w:rsidRPr="00E1472F">
        <w:rPr>
          <w:color w:val="000000"/>
          <w:lang w:val="ru-RU"/>
        </w:rPr>
        <w:t xml:space="preserve">, </w:t>
      </w:r>
      <w:r>
        <w:rPr>
          <w:color w:val="000000"/>
        </w:rPr>
        <w:t>sc</w:t>
      </w:r>
      <w:r w:rsidRPr="00E1472F">
        <w:rPr>
          <w:color w:val="000000"/>
          <w:lang w:val="ru-RU"/>
        </w:rPr>
        <w:t>=</w:t>
      </w:r>
      <w:r>
        <w:rPr>
          <w:color w:val="000000"/>
        </w:rPr>
        <w:t>None</w:t>
      </w:r>
      <w:r w:rsidRPr="00E1472F">
        <w:rPr>
          <w:color w:val="000000"/>
          <w:lang w:val="ru-RU"/>
        </w:rPr>
        <w:t xml:space="preserve">, </w:t>
      </w:r>
      <w:r>
        <w:rPr>
          <w:color w:val="000000"/>
        </w:rPr>
        <w:t>p</w:t>
      </w:r>
      <w:r w:rsidRPr="00E1472F">
        <w:rPr>
          <w:color w:val="000000"/>
          <w:lang w:val="ru-RU"/>
        </w:rPr>
        <w:t>=</w:t>
      </w:r>
      <w:r>
        <w:rPr>
          <w:color w:val="000000"/>
        </w:rPr>
        <w:t>None</w:t>
      </w:r>
      <w:r w:rsidRPr="00E1472F">
        <w:rPr>
          <w:color w:val="000000"/>
          <w:lang w:val="ru-RU"/>
        </w:rPr>
        <w:t xml:space="preserve">, </w:t>
      </w:r>
      <w:r>
        <w:rPr>
          <w:color w:val="000000"/>
        </w:rPr>
        <w:t>s</w:t>
      </w:r>
      <w:r w:rsidRPr="00E1472F">
        <w:rPr>
          <w:color w:val="000000"/>
          <w:lang w:val="ru-RU"/>
        </w:rPr>
        <w:t>=</w:t>
      </w:r>
      <w:r>
        <w:rPr>
          <w:color w:val="000000"/>
        </w:rPr>
        <w:t>None</w:t>
      </w:r>
      <w:r w:rsidRPr="00E1472F">
        <w:rPr>
          <w:color w:val="000000"/>
          <w:lang w:val="ru-RU"/>
        </w:rPr>
        <w:t xml:space="preserve">, </w:t>
      </w:r>
      <w:r>
        <w:rPr>
          <w:color w:val="000000"/>
        </w:rPr>
        <w:t>a</w:t>
      </w:r>
      <w:r w:rsidRPr="00E1472F">
        <w:rPr>
          <w:color w:val="000000"/>
          <w:lang w:val="ru-RU"/>
        </w:rPr>
        <w:t>=</w:t>
      </w:r>
      <w:r>
        <w:rPr>
          <w:color w:val="000000"/>
        </w:rPr>
        <w:t>None</w:t>
      </w:r>
      <w:r w:rsidRPr="00E1472F">
        <w:rPr>
          <w:color w:val="000000"/>
          <w:lang w:val="ru-RU"/>
        </w:rPr>
        <w:t>]</w:t>
      </w:r>
    </w:p>
    <w:p w14:paraId="4F5963FD" w14:textId="77777777" w:rsidR="005A1CE3" w:rsidRPr="00E1472F" w:rsidRDefault="005A1CE3" w:rsidP="005A1CE3">
      <w:pPr>
        <w:rPr>
          <w:lang w:val="ru-RU"/>
        </w:rPr>
      </w:pPr>
    </w:p>
    <w:p w14:paraId="335DB043" w14:textId="64F23097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>1-19-</w:t>
      </w:r>
      <w:r>
        <w:rPr>
          <w:b/>
          <w:color w:val="000000"/>
        </w:rPr>
        <w:t>B</w:t>
      </w:r>
      <w:r w:rsidRPr="006B08A4">
        <w:rPr>
          <w:b/>
          <w:color w:val="000000"/>
          <w:lang w:val="ru-RU"/>
        </w:rPr>
        <w:t xml:space="preserve">. НАТ. ЛЕС.ЛЕСНАЯ ТРОПА МЕСТО УБИЙСТВА УТРО 2.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КИНОЛОГ</w:t>
      </w:r>
      <w:r w:rsidR="00DC62A2">
        <w:rPr>
          <w:b/>
          <w:color w:val="000000"/>
          <w:lang w:val="ru-RU"/>
        </w:rPr>
        <w:t>, немецкая овчарка</w:t>
      </w:r>
      <w:r w:rsidRPr="006B08A4">
        <w:rPr>
          <w:b/>
          <w:color w:val="000000"/>
          <w:lang w:val="ru-RU"/>
        </w:rPr>
        <w:t>(00:29)</w:t>
      </w:r>
      <w:r w:rsidRPr="006B08A4">
        <w:rPr>
          <w:lang w:val="ru-RU"/>
        </w:rPr>
        <w:br/>
      </w:r>
    </w:p>
    <w:p w14:paraId="2C3FBB87" w14:textId="49E754CE" w:rsidR="005A1CE3" w:rsidRPr="00E1472F" w:rsidRDefault="005A1CE3" w:rsidP="005A1CE3">
      <w:pPr>
        <w:rPr>
          <w:color w:val="000000"/>
        </w:rPr>
      </w:pPr>
      <w:r w:rsidRPr="006B08A4">
        <w:rPr>
          <w:color w:val="000000"/>
          <w:lang w:val="ru-RU"/>
        </w:rPr>
        <w:t>Собака, похоже, бежит по следу отца: через лес, на опушку, лесная тропа, раскатанная велосипедами.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Овчарка движется быстро, хотя иногда лапы соскальзывают в грязь, физически чувствуешь, насколько недружелюбен лес вокруг: чёрный, ледяной, продуваемый. Наконец след приводит к месту трагедии. Похоже, крови было много, но сейчас она осталась только некоторых лужицах. Красная вода… никаких предметов или одежды. Кинолог останавливается и вызывает по рации экспертов.</w:t>
      </w:r>
      <w:r w:rsidR="002572D6" w:rsidRPr="002572D6">
        <w:rPr>
          <w:color w:val="000000"/>
          <w:lang w:val="ru-RU"/>
        </w:rPr>
        <w:t xml:space="preserve"> </w:t>
      </w:r>
      <w:r w:rsidR="002572D6" w:rsidRPr="00E1472F">
        <w:rPr>
          <w:color w:val="000000"/>
        </w:rPr>
        <w:t>[</w:t>
      </w:r>
      <w:r w:rsidR="002572D6">
        <w:rPr>
          <w:color w:val="000000"/>
        </w:rPr>
        <w:t>ep</w:t>
      </w:r>
      <w:r w:rsidR="002572D6" w:rsidRPr="00E1472F">
        <w:rPr>
          <w:color w:val="000000"/>
        </w:rPr>
        <w:t xml:space="preserve">: </w:t>
      </w:r>
      <w:r w:rsidR="002572D6">
        <w:rPr>
          <w:color w:val="000000"/>
        </w:rPr>
        <w:t>v</w:t>
      </w:r>
      <w:r w:rsidR="002572D6" w:rsidRPr="00E1472F">
        <w:rPr>
          <w:color w:val="000000"/>
        </w:rPr>
        <w:t>=</w:t>
      </w:r>
      <w:r w:rsidR="002572D6">
        <w:rPr>
          <w:color w:val="000000"/>
        </w:rPr>
        <w:t>Mild</w:t>
      </w:r>
      <w:r w:rsidR="002572D6" w:rsidRPr="00E1472F">
        <w:rPr>
          <w:color w:val="000000"/>
        </w:rPr>
        <w:t>]</w:t>
      </w:r>
    </w:p>
    <w:p w14:paraId="4AAD4B49" w14:textId="752E114C" w:rsidR="002572D6" w:rsidRPr="00E1472F" w:rsidRDefault="002572D6" w:rsidP="005A1CE3">
      <w:pPr>
        <w:rPr>
          <w:color w:val="000000"/>
        </w:rPr>
      </w:pPr>
    </w:p>
    <w:p w14:paraId="035A9264" w14:textId="325A7574" w:rsidR="002572D6" w:rsidRPr="002572D6" w:rsidRDefault="002572D6" w:rsidP="005A1CE3">
      <w:r>
        <w:rPr>
          <w:color w:val="000000"/>
        </w:rPr>
        <w:t>[Labels: v=Mild, sc=None, p=None, s=None, a=None]</w:t>
      </w:r>
    </w:p>
    <w:p w14:paraId="240A04EF" w14:textId="77777777" w:rsidR="005A1CE3" w:rsidRPr="002572D6" w:rsidRDefault="005A1CE3" w:rsidP="005A1CE3"/>
    <w:p w14:paraId="2F6C04F7" w14:textId="2D59D569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1-19- </w:t>
      </w:r>
      <w:r>
        <w:rPr>
          <w:b/>
          <w:color w:val="000000"/>
        </w:rPr>
        <w:t>D</w:t>
      </w:r>
      <w:r w:rsidRPr="006B08A4">
        <w:rPr>
          <w:b/>
          <w:color w:val="000000"/>
          <w:lang w:val="ru-RU"/>
        </w:rPr>
        <w:t xml:space="preserve">. НАТ. ЛЕС.МЕСТО УБИЙСТВА УТРО 2.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БОКОВ, ДОБРОВОЛЬСКАЯ, ЭКСПЕРТ, ЭКСПЕРТ-ФОТОГРАФ, ЭКСПЕРТ 1, КИНОЛОГ</w:t>
      </w:r>
      <w:r w:rsidR="00DC62A2">
        <w:rPr>
          <w:b/>
          <w:color w:val="000000"/>
          <w:lang w:val="ru-RU"/>
        </w:rPr>
        <w:t>, немецкая овчарка</w:t>
      </w:r>
      <w:r w:rsidRPr="006B08A4">
        <w:rPr>
          <w:lang w:val="ru-RU"/>
        </w:rPr>
        <w:br/>
      </w:r>
    </w:p>
    <w:p w14:paraId="5E073DC9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Боков явно разочарован минималистичностью увиденного.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Шо-то я не понял. Велосипед стоит аккуратно. То есть пацан приехал, поставил его у дерева.А удочки и рыба уже дальше разбросаны. Зачем он остановился здесь?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Что тут непонятного? Ехал, удочки были на багажнике, упали, заметил, наклонился поднять.</w:t>
      </w:r>
    </w:p>
    <w:p w14:paraId="56DA41DA" w14:textId="77777777" w:rsidR="005A1CE3" w:rsidRPr="006B08A4" w:rsidRDefault="005A1CE3" w:rsidP="005A1CE3">
      <w:pPr>
        <w:rPr>
          <w:lang w:val="ru-RU"/>
        </w:rPr>
      </w:pPr>
    </w:p>
    <w:p w14:paraId="0E1D2F60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lastRenderedPageBreak/>
        <w:t>БОКОВ</w:t>
      </w:r>
    </w:p>
    <w:p w14:paraId="10AF2DED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А заодно рыб разбросал, ага.</w:t>
      </w:r>
    </w:p>
    <w:p w14:paraId="2B818B7B" w14:textId="77777777" w:rsidR="005A1CE3" w:rsidRPr="006B08A4" w:rsidRDefault="005A1CE3" w:rsidP="005A1CE3">
      <w:pPr>
        <w:rPr>
          <w:lang w:val="ru-RU"/>
        </w:rPr>
      </w:pPr>
    </w:p>
    <w:p w14:paraId="23D0B1DF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ДОБРОВОЛЬСКАЯ</w:t>
      </w:r>
    </w:p>
    <w:p w14:paraId="184476BB" w14:textId="0A574839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Убийца подошёл сзади и сразу стал его душить. Вы там если обратили внимание, следы на шее характерные, снизу вверх, то есть с большой высоты как бы. Вряд ли убийца такого высокого роста.</w:t>
      </w:r>
      <w:r w:rsidR="00460618" w:rsidRPr="00460618">
        <w:rPr>
          <w:color w:val="000000"/>
          <w:lang w:val="ru-RU"/>
        </w:rPr>
        <w:t xml:space="preserve"> [</w:t>
      </w:r>
      <w:r w:rsidR="00460618">
        <w:rPr>
          <w:color w:val="000000"/>
        </w:rPr>
        <w:t>ep</w:t>
      </w:r>
      <w:r w:rsidR="00460618" w:rsidRPr="00460618">
        <w:rPr>
          <w:color w:val="000000"/>
          <w:lang w:val="ru-RU"/>
        </w:rPr>
        <w:t xml:space="preserve">: </w:t>
      </w:r>
      <w:r w:rsidR="00460618">
        <w:rPr>
          <w:color w:val="000000"/>
        </w:rPr>
        <w:t>v</w:t>
      </w:r>
      <w:r w:rsidR="00460618" w:rsidRPr="00460618">
        <w:rPr>
          <w:color w:val="000000"/>
          <w:lang w:val="ru-RU"/>
        </w:rPr>
        <w:t>=</w:t>
      </w:r>
      <w:r w:rsidR="00460618">
        <w:rPr>
          <w:color w:val="000000"/>
        </w:rPr>
        <w:t>Mild</w:t>
      </w:r>
      <w:r w:rsidR="00460618" w:rsidRPr="00460618">
        <w:rPr>
          <w:color w:val="000000"/>
          <w:lang w:val="ru-RU"/>
        </w:rPr>
        <w:t>]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А вот Игорь Мальцев говорит, что видел с мальчиком человека очень высокого роста!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Ну вы не соизволили же отчёт написать, откуда я бы про это узнала, по-вашему?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ЭКСПЕРТ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Под ногтями у мальчика ни следов кожи, ни следов крови, ни волос.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Значит, ребёнок не сопротивлялся.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Потрясающе. Наталья, это ж просто госпремия за такие выводы!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</w:p>
    <w:p w14:paraId="158B98B0" w14:textId="77777777" w:rsidR="005A1CE3" w:rsidRPr="006B08A4" w:rsidRDefault="005A1CE3" w:rsidP="005A1CE3">
      <w:pPr>
        <w:ind w:left="2303"/>
        <w:rPr>
          <w:lang w:val="ru-RU"/>
        </w:rPr>
      </w:pPr>
      <w:r w:rsidRPr="006B08A4">
        <w:rPr>
          <w:color w:val="000000"/>
          <w:lang w:val="ru-RU"/>
        </w:rPr>
        <w:t>(эксперту)</w:t>
      </w:r>
    </w:p>
    <w:p w14:paraId="276D469F" w14:textId="7BBDFD60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То есть пацан ехал на велике, убийца его остановил, вступил в контакт, возможно попросил продать рыбу, Андрей стал рыбу показывать, и тут он его задушил. Потом тащил. Довольно далеко.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 и Эксперт идут по поляне с кровью. Добровольская за ними.</w:t>
      </w:r>
      <w:r w:rsidR="00460618" w:rsidRPr="00E1472F">
        <w:rPr>
          <w:color w:val="000000"/>
          <w:lang w:val="ru-RU"/>
        </w:rPr>
        <w:t xml:space="preserve"> [</w:t>
      </w:r>
      <w:r w:rsidR="00460618">
        <w:rPr>
          <w:color w:val="000000"/>
        </w:rPr>
        <w:t>ep</w:t>
      </w:r>
      <w:r w:rsidR="00460618" w:rsidRPr="00E1472F">
        <w:rPr>
          <w:color w:val="000000"/>
          <w:lang w:val="ru-RU"/>
        </w:rPr>
        <w:t xml:space="preserve">: </w:t>
      </w:r>
      <w:r w:rsidR="00460618">
        <w:rPr>
          <w:color w:val="000000"/>
        </w:rPr>
        <w:t>v</w:t>
      </w:r>
      <w:r w:rsidR="00460618" w:rsidRPr="00E1472F">
        <w:rPr>
          <w:color w:val="000000"/>
          <w:lang w:val="ru-RU"/>
        </w:rPr>
        <w:t>=</w:t>
      </w:r>
      <w:r w:rsidR="00460618">
        <w:rPr>
          <w:color w:val="000000"/>
        </w:rPr>
        <w:t>Mild</w:t>
      </w:r>
      <w:r w:rsidR="00460618" w:rsidRPr="00E1472F">
        <w:rPr>
          <w:color w:val="000000"/>
          <w:lang w:val="ru-RU"/>
        </w:rPr>
        <w:t>]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Раздел. Насиловать не стал, но резал ножом. Вот здесь. Потом забрал все его вещи и куда-то спрятал.</w:t>
      </w:r>
      <w:r w:rsidR="00460618" w:rsidRPr="00460618">
        <w:rPr>
          <w:color w:val="000000"/>
          <w:lang w:val="ru-RU"/>
        </w:rPr>
        <w:t xml:space="preserve"> [</w:t>
      </w:r>
      <w:r w:rsidR="00460618">
        <w:rPr>
          <w:color w:val="000000"/>
        </w:rPr>
        <w:t>ep</w:t>
      </w:r>
      <w:r w:rsidR="00460618" w:rsidRPr="00E1472F">
        <w:rPr>
          <w:color w:val="000000"/>
          <w:lang w:val="ru-RU"/>
        </w:rPr>
        <w:t xml:space="preserve">: </w:t>
      </w:r>
      <w:r w:rsidR="00460618">
        <w:rPr>
          <w:color w:val="000000"/>
        </w:rPr>
        <w:t>v</w:t>
      </w:r>
      <w:r w:rsidR="00460618" w:rsidRPr="00E1472F">
        <w:rPr>
          <w:color w:val="000000"/>
          <w:lang w:val="ru-RU"/>
        </w:rPr>
        <w:t>=</w:t>
      </w:r>
      <w:r w:rsidR="00460618">
        <w:rPr>
          <w:color w:val="000000"/>
        </w:rPr>
        <w:t>Severe</w:t>
      </w:r>
      <w:r w:rsidR="00460618" w:rsidRPr="00E1472F">
        <w:rPr>
          <w:color w:val="000000"/>
          <w:lang w:val="ru-RU"/>
        </w:rPr>
        <w:t>]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ЭКСПЕРТ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Или унёс с собой. Как фетиш.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Хуёво.</w:t>
      </w:r>
      <w:r w:rsidR="00460618" w:rsidRPr="00460618">
        <w:rPr>
          <w:color w:val="000000"/>
          <w:lang w:val="ru-RU"/>
        </w:rPr>
        <w:t xml:space="preserve"> [</w:t>
      </w:r>
      <w:r w:rsidR="00460618">
        <w:rPr>
          <w:color w:val="000000"/>
        </w:rPr>
        <w:t>ep</w:t>
      </w:r>
      <w:r w:rsidR="00460618" w:rsidRPr="00E1472F">
        <w:rPr>
          <w:color w:val="000000"/>
          <w:lang w:val="ru-RU"/>
        </w:rPr>
        <w:t xml:space="preserve">: </w:t>
      </w:r>
      <w:r w:rsidR="00460618">
        <w:rPr>
          <w:color w:val="000000"/>
        </w:rPr>
        <w:t>p</w:t>
      </w:r>
      <w:r w:rsidR="00460618" w:rsidRPr="00E1472F">
        <w:rPr>
          <w:color w:val="000000"/>
          <w:lang w:val="ru-RU"/>
        </w:rPr>
        <w:t>=</w:t>
      </w:r>
      <w:r w:rsidR="00460618">
        <w:rPr>
          <w:color w:val="000000"/>
        </w:rPr>
        <w:t>Severe</w:t>
      </w:r>
      <w:r w:rsidR="00460618" w:rsidRPr="00E1472F">
        <w:rPr>
          <w:color w:val="000000"/>
          <w:lang w:val="ru-RU"/>
        </w:rPr>
        <w:t>]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Оборачивается к Добровольской.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Не было у Панова вещей случайно, а, Наталья? Или может он их спрятал куда-то? Не рассказал вам? Может, есть идеи, зачем он это сделал?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 молчит.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 внимательно осматривает поляну.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Дождь ещё этот, всё, сука, смыло, всё…</w:t>
      </w:r>
      <w:r w:rsidR="00460618" w:rsidRPr="00460618">
        <w:rPr>
          <w:color w:val="000000"/>
          <w:lang w:val="ru-RU"/>
        </w:rPr>
        <w:t xml:space="preserve"> </w:t>
      </w:r>
      <w:r w:rsidR="00460618" w:rsidRPr="00460618">
        <w:rPr>
          <w:color w:val="000000"/>
          <w:lang w:val="ru-RU"/>
        </w:rPr>
        <w:lastRenderedPageBreak/>
        <w:t>[</w:t>
      </w:r>
      <w:r w:rsidR="00460618">
        <w:rPr>
          <w:color w:val="000000"/>
        </w:rPr>
        <w:t>ep</w:t>
      </w:r>
      <w:r w:rsidR="00460618" w:rsidRPr="00460618">
        <w:rPr>
          <w:color w:val="000000"/>
          <w:lang w:val="ru-RU"/>
        </w:rPr>
        <w:t xml:space="preserve">: </w:t>
      </w:r>
      <w:r w:rsidR="00460618">
        <w:rPr>
          <w:color w:val="000000"/>
        </w:rPr>
        <w:t>p</w:t>
      </w:r>
      <w:r w:rsidR="00460618" w:rsidRPr="00460618">
        <w:rPr>
          <w:color w:val="000000"/>
          <w:lang w:val="ru-RU"/>
        </w:rPr>
        <w:t>=</w:t>
      </w:r>
      <w:r w:rsidR="00460618">
        <w:rPr>
          <w:color w:val="000000"/>
        </w:rPr>
        <w:t>Severe</w:t>
      </w:r>
      <w:r w:rsidR="00460618" w:rsidRPr="00460618">
        <w:rPr>
          <w:color w:val="000000"/>
          <w:lang w:val="ru-RU"/>
        </w:rPr>
        <w:t>]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 вдруг обращает внимание на пакет с рыбами, аккуратно приподнимает его – удача: под пакетом сохранился отпечаток.Боков делает знак Эксперту и Кинологу. Закуривает.</w:t>
      </w:r>
      <w:r w:rsidR="00460618" w:rsidRPr="00E1472F">
        <w:rPr>
          <w:color w:val="000000"/>
          <w:lang w:val="ru-RU"/>
        </w:rPr>
        <w:t xml:space="preserve"> [</w:t>
      </w:r>
      <w:r w:rsidR="00460618">
        <w:rPr>
          <w:color w:val="000000"/>
        </w:rPr>
        <w:t>ep</w:t>
      </w:r>
      <w:r w:rsidR="00460618" w:rsidRPr="00E1472F">
        <w:rPr>
          <w:color w:val="000000"/>
          <w:lang w:val="ru-RU"/>
        </w:rPr>
        <w:t xml:space="preserve">: </w:t>
      </w:r>
      <w:r w:rsidR="00460618">
        <w:rPr>
          <w:color w:val="000000"/>
        </w:rPr>
        <w:t>a</w:t>
      </w:r>
      <w:r w:rsidR="00460618" w:rsidRPr="00E1472F">
        <w:rPr>
          <w:color w:val="000000"/>
          <w:lang w:val="ru-RU"/>
        </w:rPr>
        <w:t>=</w:t>
      </w:r>
      <w:r w:rsidR="00460618">
        <w:rPr>
          <w:color w:val="000000"/>
        </w:rPr>
        <w:t>Mild</w:t>
      </w:r>
      <w:r w:rsidR="00460618" w:rsidRPr="00E1472F">
        <w:rPr>
          <w:color w:val="000000"/>
          <w:lang w:val="ru-RU"/>
        </w:rPr>
        <w:t>]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Эксперт-фотограф фотографирует, измеряет, диктует.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ЭКСПЕРТ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След от обуви, длина 28 см, ширина 15, глубина 5.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Делает слепки.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</w:p>
    <w:p w14:paraId="263AFB75" w14:textId="77777777" w:rsidR="005A1CE3" w:rsidRPr="006B08A4" w:rsidRDefault="005A1CE3" w:rsidP="005A1CE3">
      <w:pPr>
        <w:ind w:left="2303"/>
        <w:rPr>
          <w:lang w:val="ru-RU"/>
        </w:rPr>
      </w:pPr>
      <w:r w:rsidRPr="006B08A4">
        <w:rPr>
          <w:color w:val="000000"/>
          <w:lang w:val="ru-RU"/>
        </w:rPr>
        <w:t>(Добровольской)</w:t>
      </w:r>
    </w:p>
    <w:p w14:paraId="3FCD8C19" w14:textId="42AE4C9A" w:rsidR="005A1CE3" w:rsidRDefault="005A1CE3" w:rsidP="005A1CE3">
      <w:pPr>
        <w:ind w:left="1441" w:right="2161"/>
        <w:rPr>
          <w:color w:val="000000"/>
          <w:lang w:val="ru-RU"/>
        </w:rPr>
      </w:pPr>
      <w:r w:rsidRPr="006B08A4">
        <w:rPr>
          <w:color w:val="000000"/>
          <w:lang w:val="ru-RU"/>
        </w:rPr>
        <w:t>У отца какой размер обуви?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Не знаю.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И снова браво! Ну молодец же ж! Золото, а не следак!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 разворачивается и уходит. Кинолог подводит овчарку к отпечатку.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КИНОЛОГ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След! Искать!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Собака принюхивается и срывается с места в чащу.</w:t>
      </w:r>
    </w:p>
    <w:p w14:paraId="67235D30" w14:textId="52BAFB03" w:rsidR="00460618" w:rsidRDefault="00460618" w:rsidP="005A1CE3">
      <w:pPr>
        <w:ind w:left="1441" w:right="2161"/>
        <w:rPr>
          <w:color w:val="000000"/>
          <w:lang w:val="ru-RU"/>
        </w:rPr>
      </w:pPr>
    </w:p>
    <w:p w14:paraId="6A3C969A" w14:textId="13D75B35" w:rsidR="00460618" w:rsidRPr="00460618" w:rsidRDefault="00460618" w:rsidP="00460618">
      <w:r>
        <w:rPr>
          <w:color w:val="000000"/>
        </w:rPr>
        <w:t>[Labels: v=Severe, sc=None, p=Severe, s=None, a=Mild]</w:t>
      </w:r>
    </w:p>
    <w:p w14:paraId="4B8477B1" w14:textId="77777777" w:rsidR="005A1CE3" w:rsidRPr="00460618" w:rsidRDefault="005A1CE3" w:rsidP="005A1CE3"/>
    <w:p w14:paraId="33F0AE9F" w14:textId="2A7D29F7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1-20. НАТ. ЛЕС.БЕРЕГ РЕКИ УТРО 2.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БОКОВ, ЭКСПЕРТ, КИНОЛОГ</w:t>
      </w:r>
      <w:r w:rsidR="00DC62A2">
        <w:rPr>
          <w:b/>
          <w:color w:val="000000"/>
          <w:lang w:val="ru-RU"/>
        </w:rPr>
        <w:t>, сотрудник милиции 3, понятые (2), сотрудники милиции (24),курсанты военные (25) немецкая овчарка</w:t>
      </w:r>
      <w:r w:rsidR="00DC62A2" w:rsidRPr="006B08A4">
        <w:rPr>
          <w:b/>
          <w:color w:val="000000"/>
          <w:lang w:val="ru-RU"/>
        </w:rPr>
        <w:t xml:space="preserve"> (01:54)</w:t>
      </w:r>
      <w:r w:rsidRPr="006B08A4">
        <w:rPr>
          <w:b/>
          <w:color w:val="000000"/>
          <w:lang w:val="ru-RU"/>
        </w:rPr>
        <w:t xml:space="preserve"> (00:40)</w:t>
      </w:r>
      <w:r w:rsidRPr="006B08A4">
        <w:rPr>
          <w:lang w:val="ru-RU"/>
        </w:rPr>
        <w:br/>
      </w:r>
    </w:p>
    <w:p w14:paraId="3367E420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След приводит собаку к кострищу. Костёр был довольно большой, но все выгорело дотла. Целая гора пепла. Эксперт изучает костровище.</w:t>
      </w:r>
    </w:p>
    <w:p w14:paraId="33A77BB7" w14:textId="77777777" w:rsidR="005A1CE3" w:rsidRPr="006B08A4" w:rsidRDefault="005A1CE3" w:rsidP="005A1CE3">
      <w:pPr>
        <w:rPr>
          <w:lang w:val="ru-RU"/>
        </w:rPr>
      </w:pPr>
    </w:p>
    <w:p w14:paraId="3B41D806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ЭКСПЕРТ</w:t>
      </w:r>
    </w:p>
    <w:p w14:paraId="68092F06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Явно следы бензина. Думаю, здесь он облил всю одежду мальчика и сжёг.</w:t>
      </w:r>
    </w:p>
    <w:p w14:paraId="435DF902" w14:textId="77777777" w:rsidR="005A1CE3" w:rsidRPr="006B08A4" w:rsidRDefault="005A1CE3" w:rsidP="005A1CE3">
      <w:pPr>
        <w:rPr>
          <w:lang w:val="ru-RU"/>
        </w:rPr>
      </w:pPr>
    </w:p>
    <w:p w14:paraId="072696EC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Чуть поодаль от костра раздаётся голос.</w:t>
      </w:r>
    </w:p>
    <w:p w14:paraId="6E78A35D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СОТРУДНИК 3 (ЗК)</w:t>
      </w:r>
    </w:p>
    <w:p w14:paraId="25201981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Есть! Нашёл!</w:t>
      </w:r>
    </w:p>
    <w:p w14:paraId="5B7F20EF" w14:textId="77777777" w:rsidR="005A1CE3" w:rsidRPr="006B08A4" w:rsidRDefault="005A1CE3" w:rsidP="005A1CE3">
      <w:pPr>
        <w:rPr>
          <w:lang w:val="ru-RU"/>
        </w:rPr>
      </w:pPr>
    </w:p>
    <w:p w14:paraId="371F5E12" w14:textId="64CD811A" w:rsidR="005A1CE3" w:rsidRPr="00E1472F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Подходит Эксперт, поднимает обгоревшую часть фотокарточки, очевидно, что это остатки порнографического сюжета, унесённые ветром из костра.</w:t>
      </w:r>
      <w:r w:rsidR="0079593B" w:rsidRPr="0079593B">
        <w:rPr>
          <w:color w:val="000000"/>
          <w:lang w:val="ru-RU"/>
        </w:rPr>
        <w:t xml:space="preserve"> </w:t>
      </w:r>
      <w:r w:rsidR="0079593B" w:rsidRPr="00E1472F">
        <w:rPr>
          <w:color w:val="000000"/>
          <w:lang w:val="ru-RU"/>
        </w:rPr>
        <w:t>[</w:t>
      </w:r>
      <w:r w:rsidR="0079593B">
        <w:rPr>
          <w:color w:val="000000"/>
        </w:rPr>
        <w:t>ep</w:t>
      </w:r>
      <w:r w:rsidR="0079593B" w:rsidRPr="00E1472F">
        <w:rPr>
          <w:color w:val="000000"/>
          <w:lang w:val="ru-RU"/>
        </w:rPr>
        <w:t xml:space="preserve">: </w:t>
      </w:r>
      <w:r w:rsidR="0079593B">
        <w:rPr>
          <w:color w:val="000000"/>
        </w:rPr>
        <w:t>s</w:t>
      </w:r>
      <w:r w:rsidR="0079593B" w:rsidRPr="00E1472F">
        <w:rPr>
          <w:color w:val="000000"/>
          <w:lang w:val="ru-RU"/>
        </w:rPr>
        <w:t>=</w:t>
      </w:r>
      <w:r w:rsidR="0079593B">
        <w:rPr>
          <w:color w:val="000000"/>
        </w:rPr>
        <w:t>Moderate</w:t>
      </w:r>
      <w:r w:rsidR="0079593B" w:rsidRPr="00E1472F">
        <w:rPr>
          <w:color w:val="000000"/>
          <w:lang w:val="ru-RU"/>
        </w:rPr>
        <w:t>]</w:t>
      </w:r>
    </w:p>
    <w:p w14:paraId="4968ABEF" w14:textId="77777777" w:rsidR="005A1CE3" w:rsidRPr="006B08A4" w:rsidRDefault="005A1CE3" w:rsidP="005A1CE3">
      <w:pPr>
        <w:rPr>
          <w:lang w:val="ru-RU"/>
        </w:rPr>
      </w:pPr>
    </w:p>
    <w:p w14:paraId="4F98D008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ЭКСПЕРТ</w:t>
      </w:r>
    </w:p>
    <w:p w14:paraId="3471A570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Обгоревший фрагмент фотографии.</w:t>
      </w:r>
    </w:p>
    <w:p w14:paraId="06E48E10" w14:textId="77777777" w:rsidR="005A1CE3" w:rsidRPr="006B08A4" w:rsidRDefault="005A1CE3" w:rsidP="005A1CE3">
      <w:pPr>
        <w:rPr>
          <w:lang w:val="ru-RU"/>
        </w:rPr>
      </w:pPr>
    </w:p>
    <w:p w14:paraId="092A9D29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lastRenderedPageBreak/>
        <w:t>Складывает в полиэтиленовый пакет для вещдоков, понятые расписываются.</w:t>
      </w:r>
    </w:p>
    <w:p w14:paraId="42DBDADA" w14:textId="77777777" w:rsidR="005A1CE3" w:rsidRPr="006B08A4" w:rsidRDefault="005A1CE3" w:rsidP="005A1CE3">
      <w:pPr>
        <w:rPr>
          <w:lang w:val="ru-RU"/>
        </w:rPr>
      </w:pPr>
    </w:p>
    <w:p w14:paraId="0767B670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КИНОЛОГ</w:t>
      </w:r>
    </w:p>
    <w:p w14:paraId="30CEA6FA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Следы уходят в реку и все, с концами. Будем искать вдоль реки и на том берегу.</w:t>
      </w:r>
    </w:p>
    <w:p w14:paraId="02E898D2" w14:textId="77777777" w:rsidR="005A1CE3" w:rsidRPr="006B08A4" w:rsidRDefault="005A1CE3" w:rsidP="005A1CE3">
      <w:pPr>
        <w:rPr>
          <w:lang w:val="ru-RU"/>
        </w:rPr>
      </w:pPr>
    </w:p>
    <w:p w14:paraId="303B5528" w14:textId="77777777" w:rsidR="005A1CE3" w:rsidRPr="00E1472F" w:rsidRDefault="005A1CE3" w:rsidP="005A1CE3">
      <w:pPr>
        <w:ind w:left="3166"/>
      </w:pPr>
      <w:r w:rsidRPr="006B08A4">
        <w:rPr>
          <w:color w:val="000000"/>
          <w:lang w:val="ru-RU"/>
        </w:rPr>
        <w:t>БОКОВ</w:t>
      </w:r>
    </w:p>
    <w:p w14:paraId="6F3EA118" w14:textId="77777777" w:rsidR="005A1CE3" w:rsidRPr="00E1472F" w:rsidRDefault="005A1CE3" w:rsidP="005A1CE3">
      <w:pPr>
        <w:ind w:left="2303"/>
      </w:pPr>
      <w:r w:rsidRPr="00E1472F">
        <w:rPr>
          <w:color w:val="000000"/>
        </w:rPr>
        <w:t>(</w:t>
      </w:r>
      <w:r w:rsidRPr="006B08A4">
        <w:rPr>
          <w:color w:val="000000"/>
          <w:lang w:val="ru-RU"/>
        </w:rPr>
        <w:t>в</w:t>
      </w:r>
      <w:r w:rsidRPr="00E1472F">
        <w:rPr>
          <w:color w:val="000000"/>
        </w:rPr>
        <w:t xml:space="preserve"> </w:t>
      </w:r>
      <w:r w:rsidRPr="006B08A4">
        <w:rPr>
          <w:color w:val="000000"/>
          <w:lang w:val="ru-RU"/>
        </w:rPr>
        <w:t>рацию</w:t>
      </w:r>
      <w:r w:rsidRPr="00E1472F">
        <w:rPr>
          <w:color w:val="000000"/>
        </w:rPr>
        <w:t>)</w:t>
      </w:r>
    </w:p>
    <w:p w14:paraId="50B70416" w14:textId="3ADEA5BA" w:rsidR="005A1CE3" w:rsidRPr="00E1472F" w:rsidRDefault="005A1CE3" w:rsidP="005A1CE3">
      <w:pPr>
        <w:ind w:left="1441" w:right="2161"/>
        <w:rPr>
          <w:color w:val="000000"/>
        </w:rPr>
      </w:pPr>
      <w:r w:rsidRPr="006B08A4">
        <w:rPr>
          <w:color w:val="000000"/>
          <w:lang w:val="ru-RU"/>
        </w:rPr>
        <w:t>Сворачиваемся</w:t>
      </w:r>
      <w:r w:rsidRPr="00E1472F">
        <w:rPr>
          <w:color w:val="000000"/>
        </w:rPr>
        <w:t>!</w:t>
      </w:r>
    </w:p>
    <w:p w14:paraId="4259CA93" w14:textId="09BD45CB" w:rsidR="0079593B" w:rsidRPr="00E1472F" w:rsidRDefault="0079593B" w:rsidP="005A1CE3">
      <w:pPr>
        <w:ind w:left="1441" w:right="2161"/>
        <w:rPr>
          <w:color w:val="000000"/>
        </w:rPr>
      </w:pPr>
    </w:p>
    <w:p w14:paraId="3D2B2ECC" w14:textId="2440A37B" w:rsidR="0079593B" w:rsidRPr="0079593B" w:rsidRDefault="0079593B" w:rsidP="0079593B">
      <w:r>
        <w:rPr>
          <w:color w:val="000000"/>
        </w:rPr>
        <w:t>[Labels: v=None, sc=None, p=None, s=Moderate, a=None]</w:t>
      </w:r>
    </w:p>
    <w:p w14:paraId="1824AF43" w14:textId="77777777" w:rsidR="005A1CE3" w:rsidRPr="0079593B" w:rsidRDefault="005A1CE3" w:rsidP="005A1CE3"/>
    <w:p w14:paraId="52646D10" w14:textId="77777777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1-21. ИНТ. ОТДЕЛЕНИЕ МИЛИЦИИ ОДИНЦОВО.КАБИНЕТ СЛЕДОВАТЕЛЕЙ УТРО 2.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БОКОВ, ХВАН, ДОБРОВОЛЬСКАЯ, ПАНОВ (04:20)</w:t>
      </w:r>
      <w:r w:rsidRPr="006B08A4">
        <w:rPr>
          <w:lang w:val="ru-RU"/>
        </w:rPr>
        <w:br/>
      </w:r>
    </w:p>
    <w:p w14:paraId="71B8E2D7" w14:textId="7E0A4881" w:rsidR="005A1CE3" w:rsidRPr="00E1472F" w:rsidRDefault="005A1CE3" w:rsidP="005A1CE3">
      <w:pPr>
        <w:rPr>
          <w:color w:val="000000"/>
        </w:rPr>
      </w:pPr>
      <w:r w:rsidRPr="006B08A4">
        <w:rPr>
          <w:color w:val="000000"/>
          <w:lang w:val="ru-RU"/>
        </w:rPr>
        <w:t>Хван докладывает Бокову новости.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ХВАН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Установили алиби отца Панова. В момент смерти мальчика был на работе. Диспетчер проверил по журналу и четверо свидетелей подтвердили, что никуда не отлучался.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Отпустили уже?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ХВАН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Нет, вас ждали. Привести? Наручники только снимать пока не буду, чтоб он с собой ничего не сделал.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Добровольской доложили уже?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ХВАН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Нет, её нету пока.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Очень хорошо! Без меня не докладывай, хочу посмотреть, как она будет закусывать губу, шоб не заплакать от обиды.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Хван выходит, Боков закуривает, звонит по телефону через восьмёрку. Никто не берёт трубку.</w:t>
      </w:r>
      <w:r w:rsidR="0079593B" w:rsidRPr="0079593B">
        <w:rPr>
          <w:color w:val="000000"/>
          <w:lang w:val="ru-RU"/>
        </w:rPr>
        <w:t xml:space="preserve"> [</w:t>
      </w:r>
      <w:r w:rsidR="0079593B">
        <w:rPr>
          <w:color w:val="000000"/>
        </w:rPr>
        <w:t>ep</w:t>
      </w:r>
      <w:r w:rsidR="0079593B" w:rsidRPr="0079593B">
        <w:rPr>
          <w:color w:val="000000"/>
          <w:lang w:val="ru-RU"/>
        </w:rPr>
        <w:t xml:space="preserve">: </w:t>
      </w:r>
      <w:r w:rsidR="0079593B">
        <w:rPr>
          <w:color w:val="000000"/>
        </w:rPr>
        <w:t>a</w:t>
      </w:r>
      <w:r w:rsidR="0079593B" w:rsidRPr="0079593B">
        <w:rPr>
          <w:color w:val="000000"/>
          <w:lang w:val="ru-RU"/>
        </w:rPr>
        <w:t>=</w:t>
      </w:r>
      <w:r w:rsidR="0079593B">
        <w:rPr>
          <w:color w:val="000000"/>
        </w:rPr>
        <w:t>Mild</w:t>
      </w:r>
      <w:r w:rsidR="0079593B" w:rsidRPr="0079593B">
        <w:rPr>
          <w:color w:val="000000"/>
          <w:lang w:val="ru-RU"/>
        </w:rPr>
        <w:t>]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В кабинет приводят Панова. Он по-прежнему в наручниках. Какой-то весь сгорбленный, маленький, идёт очень медленно, в бессознательном состоянии. Боков указывает ему на стул. Панов садится.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Я, следователь по особо важным делам Прокуратуры РСФСР, Боков. Приношу вам свои соболезнования.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(Хвану)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Наручники снимите с Андрей Андреича.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(Панову)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Если вы нам поможете - мы быстрее найдём преступника. Во сколько вы видели сына последний раз?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Панов плачет. Тихо, без истерики, без надрыва. И молчит.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(Хвану)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Чаю принеси. Сладкого.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lastRenderedPageBreak/>
        <w:t>Хван вставляет кипятильник в розетку и кипятит воду для чая.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Давайте для протокола. Фамилия, имя, отчество, год рождения.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Панов смотрит в одну точку и молчит.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Послушайте меня сейчас внимательно. Я за последний год видел столько убитых детей, сколько дай бог никому не видеть за всю жизнь. Тот, кто их убивает, - не просто убийца. Он, как бы вам объяснить. Он сам как ребёнок, такой… очень злой. Который лапки жукам отрывает и смотрит.</w:t>
      </w:r>
      <w:r w:rsidR="0079593B" w:rsidRPr="0079593B">
        <w:rPr>
          <w:color w:val="000000"/>
          <w:lang w:val="ru-RU"/>
        </w:rPr>
        <w:t xml:space="preserve"> [</w:t>
      </w:r>
      <w:r w:rsidR="0079593B">
        <w:rPr>
          <w:color w:val="000000"/>
        </w:rPr>
        <w:t>ep</w:t>
      </w:r>
      <w:r w:rsidR="0079593B" w:rsidRPr="00E1472F">
        <w:rPr>
          <w:color w:val="000000"/>
          <w:lang w:val="ru-RU"/>
        </w:rPr>
        <w:t xml:space="preserve">: </w:t>
      </w:r>
      <w:r w:rsidR="0079593B">
        <w:rPr>
          <w:color w:val="000000"/>
        </w:rPr>
        <w:t>v</w:t>
      </w:r>
      <w:r w:rsidR="0079593B" w:rsidRPr="00E1472F">
        <w:rPr>
          <w:color w:val="000000"/>
          <w:lang w:val="ru-RU"/>
        </w:rPr>
        <w:t>=</w:t>
      </w:r>
      <w:r w:rsidR="0079593B">
        <w:rPr>
          <w:color w:val="000000"/>
        </w:rPr>
        <w:t>Severe</w:t>
      </w:r>
      <w:r w:rsidR="0079593B" w:rsidRPr="00E1472F">
        <w:rPr>
          <w:color w:val="000000"/>
          <w:lang w:val="ru-RU"/>
        </w:rPr>
        <w:t>]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Панов как будто не слышит Бокова. Он продолжает смотреть в стену с совершенно отрешённым лицом.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У меня для вас важные слова есть. Если это так можно сказать. Ваш сын - не страдал. Он умер быстро и без мучений. Весь ужас, который вы видели - случился с ним уже после смерти.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В глазах Панова что-то изменилось, но он все равно молчит. Не реагирует и на чай, который подаёт Хван.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(обращается к Хвану)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Отвези его в больницу, к психиатру.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Только прям в кабинет чтоб отвёл. Без всяких “Сам дойдёшь”.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Уже на выходе из кабинета Панов вдруг оборачивается.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ПАНОВ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Я на войне много людей убил. И один раз убил ребёнка. И мать его меня прокляла. И вот это проклятье и забрало у меня сына. Вы ничего не найдёте. Это злой джин.</w:t>
      </w:r>
      <w:r w:rsidR="0079593B" w:rsidRPr="0079593B">
        <w:rPr>
          <w:color w:val="000000"/>
          <w:lang w:val="ru-RU"/>
        </w:rPr>
        <w:t xml:space="preserve"> [</w:t>
      </w:r>
      <w:r w:rsidR="0079593B">
        <w:rPr>
          <w:color w:val="000000"/>
        </w:rPr>
        <w:t>ep</w:t>
      </w:r>
      <w:r w:rsidR="0079593B" w:rsidRPr="0079593B">
        <w:rPr>
          <w:color w:val="000000"/>
          <w:lang w:val="ru-RU"/>
        </w:rPr>
        <w:t xml:space="preserve">: </w:t>
      </w:r>
      <w:r w:rsidR="0079593B">
        <w:rPr>
          <w:color w:val="000000"/>
        </w:rPr>
        <w:t>v</w:t>
      </w:r>
      <w:r w:rsidR="0079593B" w:rsidRPr="0079593B">
        <w:rPr>
          <w:color w:val="000000"/>
          <w:lang w:val="ru-RU"/>
        </w:rPr>
        <w:t>=</w:t>
      </w:r>
      <w:r w:rsidR="0079593B">
        <w:rPr>
          <w:color w:val="000000"/>
        </w:rPr>
        <w:t>Severe</w:t>
      </w:r>
      <w:r w:rsidR="0079593B" w:rsidRPr="0079593B">
        <w:rPr>
          <w:color w:val="000000"/>
          <w:lang w:val="ru-RU"/>
        </w:rPr>
        <w:t>]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Хван выводит Панова из кабинета. Боков закуривает, смотрит в окно.</w:t>
      </w:r>
      <w:r w:rsidR="0079593B" w:rsidRPr="0079593B">
        <w:rPr>
          <w:color w:val="000000"/>
          <w:lang w:val="ru-RU"/>
        </w:rPr>
        <w:t xml:space="preserve"> [</w:t>
      </w:r>
      <w:r w:rsidR="0079593B">
        <w:rPr>
          <w:color w:val="000000"/>
        </w:rPr>
        <w:t>ep</w:t>
      </w:r>
      <w:r w:rsidR="0079593B" w:rsidRPr="0079593B">
        <w:rPr>
          <w:color w:val="000000"/>
          <w:lang w:val="ru-RU"/>
        </w:rPr>
        <w:t xml:space="preserve">: </w:t>
      </w:r>
      <w:r w:rsidR="0079593B">
        <w:rPr>
          <w:color w:val="000000"/>
        </w:rPr>
        <w:t>a</w:t>
      </w:r>
      <w:r w:rsidR="0079593B" w:rsidRPr="0079593B">
        <w:rPr>
          <w:color w:val="000000"/>
          <w:lang w:val="ru-RU"/>
        </w:rPr>
        <w:t>=</w:t>
      </w:r>
      <w:r w:rsidR="0079593B">
        <w:rPr>
          <w:color w:val="000000"/>
        </w:rPr>
        <w:t>Mild</w:t>
      </w:r>
      <w:r w:rsidR="0079593B" w:rsidRPr="0079593B">
        <w:rPr>
          <w:color w:val="000000"/>
          <w:lang w:val="ru-RU"/>
        </w:rPr>
        <w:t>]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Заходит Добровольская.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Готово заключение экспертов, и я написала опрос родственников погибшего, готова доложить.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От вас пахнет “Дружбой народов”.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(пауза)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То есть уже доложили?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Не понял. У меня просто жена их тоже любит.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 вынимает блокнот.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Я опросила родственников и знакомых. Составила буквально поминутный план дня Андрея. Он с утра приехал с мамой на дачу к бабушке, из Москвы.В 15 поехал на рыбалку. по времениотец может быть причастен.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Очень полезная информация. У отца стопроцентное алиби. Я его уже отпустил.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По какому праву?! Я следователь по этому делу! Я напишу рапорт!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 xml:space="preserve">Прекрасная идея! И билет закажите сразу мне. К рапорту </w:t>
      </w:r>
      <w:r w:rsidRPr="006B08A4">
        <w:rPr>
          <w:color w:val="000000"/>
          <w:lang w:val="ru-RU"/>
        </w:rPr>
        <w:lastRenderedPageBreak/>
        <w:t>приложите. И отчёт по следу. Сравнили его с Пановым-старшим наконец-то?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Сравнили. Не совпадает.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Ну и как вот уезжать и вас такую умную на этом деле оставить?!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(пауза)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Кроме Александрова с кем ещё общался убитый? Чем увлекался?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Может, новые странные знакомства в последнее время появились?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Нет, не появились. Ходил кататься на лошадях на конезавод, ходил в кино. Ещё поговорила с ребятами его возраста, говорят, что пекли картошку в лесу, видели человека в штормовке и в капюшоне, лица толком не рассмотрели, словесный портрет я составила. Темноволосый, сутулый, курит.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(1-21-А):Боков видит в окно, как сотрудник и отец выходят, отец надевает шапку с длинными белыми ушами и… действительно, становится похож на Гэндальфа с длинными волосами.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 показывает Добровольской рисунок и Игоря и кивает на окно.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Я ночью, когда мальчика опрашивал, надеялся, вдруг он видел кого-то, не отца. Вдруг свидетель.А сейчас понимаю, шо ошибся. Панова он видел. И по времени всё сходится.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 как будто расстроился.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Спасибо за отчёт.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 открывает отчёты, начинает читать.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В Генпрокуратуре вам нужно быть в 12.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Опять с вами поедем?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Нет, меня на такие важные совещания не зовут. Я же даже не мужчина, как вы говорите. И все остальные с этим согласны.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Добровольская выходит. Боков смотрит на часы. Звонит.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Мам, привет. Я в Москву улетел, подожди, не перебивай. Ты пойди щас к Марине, посмотри там за ней, покорми. А я ночью вернусь.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Мать начинает быстро причитать и тараторить.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МАТЬ БОКОВА(ЗК)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Ну ты одним днём, шо ли? Да мы тут…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 резко перебивает её.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БОКОВ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Мне работать надо, мам, всё, пока, спасибо.</w:t>
      </w:r>
      <w:r w:rsidRPr="006B08A4">
        <w:rPr>
          <w:lang w:val="ru-RU"/>
        </w:rPr>
        <w:br/>
      </w:r>
      <w:r w:rsidRPr="006B08A4">
        <w:rPr>
          <w:color w:val="000000"/>
          <w:lang w:val="ru-RU"/>
        </w:rPr>
        <w:t>Кладёт</w:t>
      </w:r>
      <w:r w:rsidRPr="00E1472F">
        <w:rPr>
          <w:color w:val="000000"/>
        </w:rPr>
        <w:t xml:space="preserve"> </w:t>
      </w:r>
      <w:r w:rsidRPr="006B08A4">
        <w:rPr>
          <w:color w:val="000000"/>
          <w:lang w:val="ru-RU"/>
        </w:rPr>
        <w:t>трубку</w:t>
      </w:r>
      <w:r w:rsidRPr="00E1472F">
        <w:rPr>
          <w:color w:val="000000"/>
        </w:rPr>
        <w:t>.</w:t>
      </w:r>
    </w:p>
    <w:p w14:paraId="6B8C792B" w14:textId="07114DA7" w:rsidR="005E0899" w:rsidRPr="00E1472F" w:rsidRDefault="005E0899" w:rsidP="005A1CE3">
      <w:pPr>
        <w:rPr>
          <w:color w:val="000000"/>
        </w:rPr>
      </w:pPr>
    </w:p>
    <w:p w14:paraId="3DDCA9DA" w14:textId="5B9E0990" w:rsidR="005E0899" w:rsidRPr="005E0899" w:rsidRDefault="005E0899" w:rsidP="005A1CE3">
      <w:r>
        <w:rPr>
          <w:color w:val="000000"/>
        </w:rPr>
        <w:t>[Labels: v=Severe, sc=None, p=None, s=None, a=Mild]</w:t>
      </w:r>
    </w:p>
    <w:p w14:paraId="5CE33EC0" w14:textId="77777777" w:rsidR="005A1CE3" w:rsidRPr="005E0899" w:rsidRDefault="005A1CE3" w:rsidP="005A1CE3"/>
    <w:p w14:paraId="14EB3447" w14:textId="77777777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1-21-А. НАТ. ОТДЕЛЕНИЕ МИЛИЦИИ ОДИНЦОВО.ЧЕРЕЗ ОКНО ИЗ КАБИНЕТА УТРО 2.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 xml:space="preserve">ХВАН, ПАНОВ </w:t>
      </w:r>
      <w:r w:rsidRPr="006B08A4">
        <w:rPr>
          <w:lang w:val="ru-RU"/>
        </w:rPr>
        <w:br/>
      </w:r>
    </w:p>
    <w:p w14:paraId="1E414A2F" w14:textId="58E1D35F" w:rsidR="005A1CE3" w:rsidRDefault="005A1CE3" w:rsidP="005A1CE3">
      <w:pPr>
        <w:rPr>
          <w:color w:val="000000"/>
          <w:lang w:val="ru-RU"/>
        </w:rPr>
      </w:pPr>
      <w:r w:rsidRPr="006B08A4">
        <w:rPr>
          <w:color w:val="000000"/>
          <w:lang w:val="ru-RU"/>
        </w:rPr>
        <w:lastRenderedPageBreak/>
        <w:t>Хван и отец выходят, отец надевает шапку с длинными белыми ушами и… действительно, становится похож на Гэндальфа с длинными волосами.</w:t>
      </w:r>
    </w:p>
    <w:p w14:paraId="6A76B93A" w14:textId="67ACDE7A" w:rsidR="005E0899" w:rsidRDefault="005E0899" w:rsidP="005A1CE3">
      <w:pPr>
        <w:rPr>
          <w:color w:val="000000"/>
          <w:lang w:val="ru-RU"/>
        </w:rPr>
      </w:pPr>
    </w:p>
    <w:p w14:paraId="6DDFEA8D" w14:textId="1A65F3CF" w:rsidR="005E0899" w:rsidRPr="005E0899" w:rsidRDefault="005E0899" w:rsidP="005A1CE3">
      <w:r>
        <w:rPr>
          <w:color w:val="000000"/>
        </w:rPr>
        <w:t>[Labels: v=None, sc=None, p=None, s=None, a=None]</w:t>
      </w:r>
    </w:p>
    <w:p w14:paraId="49C79E01" w14:textId="77777777" w:rsidR="005A1CE3" w:rsidRPr="005E0899" w:rsidRDefault="005A1CE3" w:rsidP="005A1CE3"/>
    <w:p w14:paraId="0A05574C" w14:textId="77777777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1-22. ИНТ. ГЕНПРОКУРАТУРА МОСКВА.КАБИНЕТ ГЕНПРОКУРОРА СССР УТРО 2.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КОЗЫРЕВ, БОКОВ, ГЕНПРОКУРОР (02:40)</w:t>
      </w:r>
      <w:r w:rsidRPr="006B08A4">
        <w:rPr>
          <w:lang w:val="ru-RU"/>
        </w:rPr>
        <w:br/>
      </w:r>
    </w:p>
    <w:p w14:paraId="09F2A44D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Большой кабинет для совещаний. Вокруг длинного стола - несколько сотрудников в форме, несколько в гражданской одежде, во главе стола - Генпрокурор, напротив - свободный стул. Один из присутствующих - следователь КОЗЫРЕВ. Большой, грузный, немного неповоротливый. Внимательный взгляд, подчёркнуто вежлив со всеми, спокоен.</w:t>
      </w:r>
    </w:p>
    <w:p w14:paraId="3C95DF76" w14:textId="77777777" w:rsidR="005A1CE3" w:rsidRPr="006B08A4" w:rsidRDefault="005A1CE3" w:rsidP="005A1CE3">
      <w:pPr>
        <w:rPr>
          <w:lang w:val="ru-RU"/>
        </w:rPr>
      </w:pPr>
    </w:p>
    <w:p w14:paraId="5CAA8244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Заходит Боков.</w:t>
      </w:r>
    </w:p>
    <w:p w14:paraId="145440B9" w14:textId="77777777" w:rsidR="005A1CE3" w:rsidRPr="006B08A4" w:rsidRDefault="005A1CE3" w:rsidP="005A1CE3">
      <w:pPr>
        <w:rPr>
          <w:lang w:val="ru-RU"/>
        </w:rPr>
      </w:pPr>
    </w:p>
    <w:p w14:paraId="7F43C0C3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ГЕНПРОКУРОР</w:t>
      </w:r>
    </w:p>
    <w:p w14:paraId="6546E496" w14:textId="77777777" w:rsidR="005A1CE3" w:rsidRPr="006B08A4" w:rsidRDefault="005A1CE3" w:rsidP="005A1CE3">
      <w:pPr>
        <w:ind w:left="2303"/>
        <w:rPr>
          <w:lang w:val="ru-RU"/>
        </w:rPr>
      </w:pPr>
      <w:r w:rsidRPr="006B08A4">
        <w:rPr>
          <w:color w:val="000000"/>
          <w:lang w:val="ru-RU"/>
        </w:rPr>
        <w:t>(указывает на стул напротив)</w:t>
      </w:r>
    </w:p>
    <w:p w14:paraId="6BBC301F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А вот и товарищ Боков, следователь по особо важным делам прокуратуры РСФСР. Сейчас доложит нам, как идёт расследование.</w:t>
      </w:r>
    </w:p>
    <w:p w14:paraId="2D8F091A" w14:textId="77777777" w:rsidR="005A1CE3" w:rsidRPr="006B08A4" w:rsidRDefault="005A1CE3" w:rsidP="005A1CE3">
      <w:pPr>
        <w:rPr>
          <w:lang w:val="ru-RU"/>
        </w:rPr>
      </w:pPr>
    </w:p>
    <w:p w14:paraId="635CFD64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0171C218" w14:textId="1D9E8987" w:rsidR="005A1CE3" w:rsidRPr="00E1472F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В ходе следственно-розыскных мероприятий установлено, что Андрей Панов, 13 лет, поехал на велосипеде в лес на рыбалку. Его сначала задушили, потом зарезали. После чего преступник сжёг одежду и вещи ребёнка, и исчез в реке. Отпечатков пальцев нет, из улик - биоматериалы преступника во рту мальчика, отпечаток ноги и обгоревшая порнографическая карточка.</w:t>
      </w:r>
      <w:r w:rsidR="004D35DB" w:rsidRPr="004D35DB">
        <w:rPr>
          <w:color w:val="000000"/>
          <w:lang w:val="ru-RU"/>
        </w:rPr>
        <w:t xml:space="preserve"> </w:t>
      </w:r>
      <w:r w:rsidR="004D35DB" w:rsidRPr="00E1472F">
        <w:rPr>
          <w:color w:val="000000"/>
          <w:lang w:val="ru-RU"/>
        </w:rPr>
        <w:t>[</w:t>
      </w:r>
      <w:r w:rsidR="004D35DB">
        <w:rPr>
          <w:color w:val="000000"/>
        </w:rPr>
        <w:t>ep</w:t>
      </w:r>
      <w:r w:rsidR="004D35DB" w:rsidRPr="00E1472F">
        <w:rPr>
          <w:color w:val="000000"/>
          <w:lang w:val="ru-RU"/>
        </w:rPr>
        <w:t xml:space="preserve">: </w:t>
      </w:r>
      <w:r w:rsidR="004D35DB">
        <w:rPr>
          <w:color w:val="000000"/>
        </w:rPr>
        <w:t>v</w:t>
      </w:r>
      <w:r w:rsidR="004D35DB" w:rsidRPr="00E1472F">
        <w:rPr>
          <w:color w:val="000000"/>
          <w:lang w:val="ru-RU"/>
        </w:rPr>
        <w:t>=</w:t>
      </w:r>
      <w:r w:rsidR="004D35DB">
        <w:rPr>
          <w:color w:val="000000"/>
        </w:rPr>
        <w:t>Mild</w:t>
      </w:r>
      <w:r w:rsidR="004D35DB" w:rsidRPr="00E1472F">
        <w:rPr>
          <w:color w:val="000000"/>
          <w:lang w:val="ru-RU"/>
        </w:rPr>
        <w:t xml:space="preserve">, </w:t>
      </w:r>
      <w:r w:rsidR="004D35DB">
        <w:rPr>
          <w:color w:val="000000"/>
        </w:rPr>
        <w:t>s</w:t>
      </w:r>
      <w:r w:rsidR="004D35DB" w:rsidRPr="00E1472F">
        <w:rPr>
          <w:color w:val="000000"/>
          <w:lang w:val="ru-RU"/>
        </w:rPr>
        <w:t>=</w:t>
      </w:r>
      <w:r w:rsidR="004D35DB">
        <w:rPr>
          <w:color w:val="000000"/>
        </w:rPr>
        <w:t>Moderate</w:t>
      </w:r>
      <w:r w:rsidR="004D35DB" w:rsidRPr="00E1472F">
        <w:rPr>
          <w:color w:val="000000"/>
          <w:lang w:val="ru-RU"/>
        </w:rPr>
        <w:t>]</w:t>
      </w:r>
    </w:p>
    <w:p w14:paraId="042FC141" w14:textId="77777777" w:rsidR="005A1CE3" w:rsidRPr="006B08A4" w:rsidRDefault="005A1CE3" w:rsidP="005A1CE3">
      <w:pPr>
        <w:rPr>
          <w:lang w:val="ru-RU"/>
        </w:rPr>
      </w:pPr>
    </w:p>
    <w:p w14:paraId="37158660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КОЗЫРЕВ</w:t>
      </w:r>
    </w:p>
    <w:p w14:paraId="4FD0D2D8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Козырев, следователь по особо важным делам при прокуратуре СССР. Нас пока мало интересуют детали. Давайте сразу с выводов. Это Ростовский маньяк?</w:t>
      </w:r>
    </w:p>
    <w:p w14:paraId="19358B60" w14:textId="77777777" w:rsidR="005A1CE3" w:rsidRPr="006B08A4" w:rsidRDefault="005A1CE3" w:rsidP="005A1CE3">
      <w:pPr>
        <w:rPr>
          <w:lang w:val="ru-RU"/>
        </w:rPr>
      </w:pPr>
    </w:p>
    <w:p w14:paraId="3630B2B9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05453CAD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 xml:space="preserve">За этот вопрос могу точно сказать: нет! Наш всегда мучает живых, а этот пытал уже мёртвого ребёнка. Опять же, наш всех жертв насилует, а здесь изнасилования нет. Характер порезов тоже выдаёт другую руку. Совсем другой почерк. И раз это не ростовский </w:t>
      </w:r>
      <w:r w:rsidRPr="006B08A4">
        <w:rPr>
          <w:color w:val="000000"/>
          <w:lang w:val="ru-RU"/>
        </w:rPr>
        <w:lastRenderedPageBreak/>
        <w:t>гастролёр, могу я приступить к своим обязанностям в Ростове? Материалы дела готов передать хоть сейчас.</w:t>
      </w:r>
    </w:p>
    <w:p w14:paraId="4C3567AD" w14:textId="77777777" w:rsidR="005A1CE3" w:rsidRPr="006B08A4" w:rsidRDefault="005A1CE3" w:rsidP="005A1CE3">
      <w:pPr>
        <w:rPr>
          <w:lang w:val="ru-RU"/>
        </w:rPr>
      </w:pPr>
    </w:p>
    <w:p w14:paraId="37D745D8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Козырев на протяжении речи Бокова смотрит на него прямым немигающим взглядом.</w:t>
      </w:r>
    </w:p>
    <w:p w14:paraId="589F3BD2" w14:textId="77777777" w:rsidR="005A1CE3" w:rsidRPr="006B08A4" w:rsidRDefault="005A1CE3" w:rsidP="005A1CE3">
      <w:pPr>
        <w:rPr>
          <w:lang w:val="ru-RU"/>
        </w:rPr>
      </w:pPr>
    </w:p>
    <w:p w14:paraId="6FC6C4A6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КОЗЫРЕВ</w:t>
      </w:r>
    </w:p>
    <w:p w14:paraId="3772FA95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Я правильно понял, что основной подозреваемый сейчас - отец мальчика?</w:t>
      </w:r>
    </w:p>
    <w:p w14:paraId="5103FDB8" w14:textId="77777777" w:rsidR="005A1CE3" w:rsidRPr="006B08A4" w:rsidRDefault="005A1CE3" w:rsidP="005A1CE3">
      <w:pPr>
        <w:rPr>
          <w:lang w:val="ru-RU"/>
        </w:rPr>
      </w:pPr>
    </w:p>
    <w:p w14:paraId="212962A6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4BBA35DF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У отца алиби. А у меня чуйка. И она говорит, шо это точно не он.</w:t>
      </w:r>
    </w:p>
    <w:p w14:paraId="41B1955C" w14:textId="77777777" w:rsidR="005A1CE3" w:rsidRPr="006B08A4" w:rsidRDefault="005A1CE3" w:rsidP="005A1CE3">
      <w:pPr>
        <w:rPr>
          <w:lang w:val="ru-RU"/>
        </w:rPr>
      </w:pPr>
    </w:p>
    <w:p w14:paraId="54BBD319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КОЗЫРЕВ</w:t>
      </w:r>
    </w:p>
    <w:p w14:paraId="449E3668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Алиби может быть частью сговора. Отец, надеюсь, задержан?</w:t>
      </w:r>
    </w:p>
    <w:p w14:paraId="049A02D6" w14:textId="77777777" w:rsidR="005A1CE3" w:rsidRPr="006B08A4" w:rsidRDefault="005A1CE3" w:rsidP="005A1CE3">
      <w:pPr>
        <w:rPr>
          <w:lang w:val="ru-RU"/>
        </w:rPr>
      </w:pPr>
    </w:p>
    <w:p w14:paraId="236B710F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6BDD1175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Отца я отпустил. Ещё раз говорю - он невиновный.</w:t>
      </w:r>
    </w:p>
    <w:p w14:paraId="1AF39A83" w14:textId="77777777" w:rsidR="005A1CE3" w:rsidRPr="006B08A4" w:rsidRDefault="005A1CE3" w:rsidP="005A1CE3">
      <w:pPr>
        <w:rPr>
          <w:lang w:val="ru-RU"/>
        </w:rPr>
      </w:pPr>
    </w:p>
    <w:p w14:paraId="0E7B4160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Козырев смотрит на генпрокурора.</w:t>
      </w:r>
    </w:p>
    <w:p w14:paraId="2987B2AE" w14:textId="77777777" w:rsidR="005A1CE3" w:rsidRPr="006B08A4" w:rsidRDefault="005A1CE3" w:rsidP="005A1CE3">
      <w:pPr>
        <w:rPr>
          <w:lang w:val="ru-RU"/>
        </w:rPr>
      </w:pPr>
    </w:p>
    <w:p w14:paraId="55DE7688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КОЗЫРЕВ</w:t>
      </w:r>
    </w:p>
    <w:p w14:paraId="52761785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А я бы его арестовал. И все предусмотренные законом процедуры провёл.</w:t>
      </w:r>
    </w:p>
    <w:p w14:paraId="17713A89" w14:textId="77777777" w:rsidR="005A1CE3" w:rsidRPr="006B08A4" w:rsidRDefault="005A1CE3" w:rsidP="005A1CE3">
      <w:pPr>
        <w:rPr>
          <w:lang w:val="ru-RU"/>
        </w:rPr>
      </w:pPr>
    </w:p>
    <w:p w14:paraId="6DDF5EDA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2D46BD2B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Ему с женой надо быть рядом. Сына хоронить. Сказал же, это не он виноват в смерти.</w:t>
      </w:r>
    </w:p>
    <w:p w14:paraId="0DD3EAB9" w14:textId="77777777" w:rsidR="005A1CE3" w:rsidRPr="006B08A4" w:rsidRDefault="005A1CE3" w:rsidP="005A1CE3">
      <w:pPr>
        <w:rPr>
          <w:lang w:val="ru-RU"/>
        </w:rPr>
      </w:pPr>
    </w:p>
    <w:p w14:paraId="15E0755B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КОЗЫРЕВ</w:t>
      </w:r>
    </w:p>
    <w:p w14:paraId="5F02D5BC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А если это серийник?</w:t>
      </w:r>
    </w:p>
    <w:p w14:paraId="0ACE778C" w14:textId="77777777" w:rsidR="005A1CE3" w:rsidRPr="006B08A4" w:rsidRDefault="005A1CE3" w:rsidP="005A1CE3">
      <w:pPr>
        <w:rPr>
          <w:lang w:val="ru-RU"/>
        </w:rPr>
      </w:pPr>
    </w:p>
    <w:p w14:paraId="2DCCFF11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ГЕНПРОКУРОР</w:t>
      </w:r>
    </w:p>
    <w:p w14:paraId="2C61F469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Если в эти лапы удава попадёт ещё хоть один ребёнок - виноваты будем мы. И с тебя, Боков, ответственность я снимать не готов. Ты вон за сутки все сделал, что они б мне со своими процедурами месяц вола тянули.</w:t>
      </w:r>
    </w:p>
    <w:p w14:paraId="44EA33B1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 xml:space="preserve">Ни в какой Ростов ты не поедешь, пока дело не двинется. Но ты тут не барагозь. Уже звонили, жаловались, что вчера шумел на дачах. И дорогу перекрыл. Вот тебе в помощь Козырев. Он всё про наши законы и правила знает. И умный. Будете работать вместе. Прокуратура СССР и РСФСР на благо </w:t>
      </w:r>
      <w:r w:rsidRPr="006B08A4">
        <w:rPr>
          <w:color w:val="000000"/>
          <w:lang w:val="ru-RU"/>
        </w:rPr>
        <w:lastRenderedPageBreak/>
        <w:t>страны объединятся и дадут результат. Идите и ищите. Найдёте - приходите. У тебя, Козырев, между прочим, сын - ровесник убитого. Подумай, в каком мире он будет жить, если вы будете плохо работать. Свободны.</w:t>
      </w:r>
    </w:p>
    <w:p w14:paraId="67CDD514" w14:textId="77777777" w:rsidR="005A1CE3" w:rsidRPr="006B08A4" w:rsidRDefault="005A1CE3" w:rsidP="005A1CE3">
      <w:pPr>
        <w:rPr>
          <w:lang w:val="ru-RU"/>
        </w:rPr>
      </w:pPr>
    </w:p>
    <w:p w14:paraId="5E7460EA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31B6EC7E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Извините, можно?</w:t>
      </w:r>
    </w:p>
    <w:p w14:paraId="519B5E70" w14:textId="77777777" w:rsidR="005A1CE3" w:rsidRPr="006B08A4" w:rsidRDefault="005A1CE3" w:rsidP="005A1CE3">
      <w:pPr>
        <w:rPr>
          <w:lang w:val="ru-RU"/>
        </w:rPr>
      </w:pPr>
    </w:p>
    <w:p w14:paraId="5082BF29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ГЕНПРОКУРОР</w:t>
      </w:r>
    </w:p>
    <w:p w14:paraId="42EC64E1" w14:textId="7C823991" w:rsidR="005A1CE3" w:rsidRDefault="005A1CE3" w:rsidP="005A1CE3">
      <w:pPr>
        <w:ind w:left="1441" w:right="2161"/>
        <w:rPr>
          <w:color w:val="000000"/>
          <w:lang w:val="ru-RU"/>
        </w:rPr>
      </w:pPr>
      <w:r w:rsidRPr="006B08A4">
        <w:rPr>
          <w:color w:val="000000"/>
          <w:lang w:val="ru-RU"/>
        </w:rPr>
        <w:t>Свободны, я сказал.</w:t>
      </w:r>
    </w:p>
    <w:p w14:paraId="58778393" w14:textId="7BFF8C78" w:rsidR="00EC08B7" w:rsidRDefault="00EC08B7" w:rsidP="005A1CE3">
      <w:pPr>
        <w:ind w:left="1441" w:right="2161"/>
        <w:rPr>
          <w:color w:val="000000"/>
          <w:lang w:val="ru-RU"/>
        </w:rPr>
      </w:pPr>
    </w:p>
    <w:p w14:paraId="13888DBC" w14:textId="45929978" w:rsidR="00EC08B7" w:rsidRPr="00E1472F" w:rsidRDefault="00EC08B7" w:rsidP="00EC08B7">
      <w:pPr>
        <w:rPr>
          <w:lang w:val="ru-RU"/>
        </w:rPr>
      </w:pPr>
      <w:r w:rsidRPr="00E1472F">
        <w:rPr>
          <w:color w:val="000000"/>
          <w:lang w:val="ru-RU"/>
        </w:rPr>
        <w:t>[</w:t>
      </w:r>
      <w:r>
        <w:rPr>
          <w:color w:val="000000"/>
        </w:rPr>
        <w:t>Labels</w:t>
      </w:r>
      <w:r w:rsidRPr="00E1472F">
        <w:rPr>
          <w:color w:val="000000"/>
          <w:lang w:val="ru-RU"/>
        </w:rPr>
        <w:t xml:space="preserve">: </w:t>
      </w:r>
      <w:r>
        <w:rPr>
          <w:color w:val="000000"/>
        </w:rPr>
        <w:t>v</w:t>
      </w:r>
      <w:r w:rsidRPr="00E1472F">
        <w:rPr>
          <w:color w:val="000000"/>
          <w:lang w:val="ru-RU"/>
        </w:rPr>
        <w:t>=</w:t>
      </w:r>
      <w:r>
        <w:rPr>
          <w:color w:val="000000"/>
        </w:rPr>
        <w:t>Mild</w:t>
      </w:r>
      <w:r w:rsidRPr="00E1472F">
        <w:rPr>
          <w:color w:val="000000"/>
          <w:lang w:val="ru-RU"/>
        </w:rPr>
        <w:t xml:space="preserve">, </w:t>
      </w:r>
      <w:r>
        <w:rPr>
          <w:color w:val="000000"/>
        </w:rPr>
        <w:t>sc</w:t>
      </w:r>
      <w:r w:rsidRPr="00E1472F">
        <w:rPr>
          <w:color w:val="000000"/>
          <w:lang w:val="ru-RU"/>
        </w:rPr>
        <w:t>=</w:t>
      </w:r>
      <w:r>
        <w:rPr>
          <w:color w:val="000000"/>
        </w:rPr>
        <w:t>None</w:t>
      </w:r>
      <w:r w:rsidRPr="00E1472F">
        <w:rPr>
          <w:color w:val="000000"/>
          <w:lang w:val="ru-RU"/>
        </w:rPr>
        <w:t xml:space="preserve">, </w:t>
      </w:r>
      <w:r>
        <w:rPr>
          <w:color w:val="000000"/>
        </w:rPr>
        <w:t>p</w:t>
      </w:r>
      <w:r w:rsidRPr="00E1472F">
        <w:rPr>
          <w:color w:val="000000"/>
          <w:lang w:val="ru-RU"/>
        </w:rPr>
        <w:t>=</w:t>
      </w:r>
      <w:r>
        <w:rPr>
          <w:color w:val="000000"/>
        </w:rPr>
        <w:t>None</w:t>
      </w:r>
      <w:r w:rsidRPr="00E1472F">
        <w:rPr>
          <w:color w:val="000000"/>
          <w:lang w:val="ru-RU"/>
        </w:rPr>
        <w:t xml:space="preserve">, </w:t>
      </w:r>
      <w:r>
        <w:rPr>
          <w:color w:val="000000"/>
        </w:rPr>
        <w:t>s</w:t>
      </w:r>
      <w:r w:rsidRPr="00E1472F">
        <w:rPr>
          <w:color w:val="000000"/>
          <w:lang w:val="ru-RU"/>
        </w:rPr>
        <w:t>=</w:t>
      </w:r>
      <w:r>
        <w:rPr>
          <w:color w:val="000000"/>
        </w:rPr>
        <w:t>Moderate</w:t>
      </w:r>
      <w:r w:rsidRPr="00E1472F">
        <w:rPr>
          <w:color w:val="000000"/>
          <w:lang w:val="ru-RU"/>
        </w:rPr>
        <w:t xml:space="preserve">, </w:t>
      </w:r>
      <w:r>
        <w:rPr>
          <w:color w:val="000000"/>
        </w:rPr>
        <w:t>a</w:t>
      </w:r>
      <w:r w:rsidRPr="00E1472F">
        <w:rPr>
          <w:color w:val="000000"/>
          <w:lang w:val="ru-RU"/>
        </w:rPr>
        <w:t>=</w:t>
      </w:r>
      <w:r>
        <w:rPr>
          <w:color w:val="000000"/>
        </w:rPr>
        <w:t>None</w:t>
      </w:r>
      <w:r w:rsidRPr="00E1472F">
        <w:rPr>
          <w:color w:val="000000"/>
          <w:lang w:val="ru-RU"/>
        </w:rPr>
        <w:t>]</w:t>
      </w:r>
    </w:p>
    <w:p w14:paraId="01E6F58B" w14:textId="77777777" w:rsidR="005A1CE3" w:rsidRPr="00E1472F" w:rsidRDefault="005A1CE3" w:rsidP="005A1CE3">
      <w:pPr>
        <w:rPr>
          <w:lang w:val="ru-RU"/>
        </w:rPr>
      </w:pPr>
    </w:p>
    <w:p w14:paraId="146674E5" w14:textId="5B55E132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1-23. НАТ. УЛИЦА МОСКВЫ ДЕНЬ 2.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БОКОВ, КОЗЫРЕВ</w:t>
      </w:r>
      <w:r w:rsidR="00DC62A2">
        <w:rPr>
          <w:b/>
          <w:color w:val="000000"/>
          <w:lang w:val="ru-RU"/>
        </w:rPr>
        <w:t xml:space="preserve">, прохожие (5), люди в очереди (25), продавщица </w:t>
      </w:r>
      <w:r w:rsidRPr="006B08A4">
        <w:rPr>
          <w:b/>
          <w:color w:val="000000"/>
          <w:lang w:val="ru-RU"/>
        </w:rPr>
        <w:t>(02:10)</w:t>
      </w:r>
      <w:r w:rsidRPr="006B08A4">
        <w:rPr>
          <w:lang w:val="ru-RU"/>
        </w:rPr>
        <w:br/>
      </w:r>
    </w:p>
    <w:p w14:paraId="399F2CCB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Козырев и Боков выходят из генпрокуратуры, Козырев в модном нейлоновом пальто, Боков в синей форме и коричневой куртке. Даже внешне они слишком разные, чтобы подружиться.</w:t>
      </w:r>
    </w:p>
    <w:p w14:paraId="2A8629AF" w14:textId="77777777" w:rsidR="005A1CE3" w:rsidRPr="006B08A4" w:rsidRDefault="005A1CE3" w:rsidP="005A1CE3">
      <w:pPr>
        <w:rPr>
          <w:lang w:val="ru-RU"/>
        </w:rPr>
      </w:pPr>
    </w:p>
    <w:p w14:paraId="77F9F26A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Несколько шагов идут молча, пока не доходят до очереди.</w:t>
      </w:r>
    </w:p>
    <w:p w14:paraId="4AD5D687" w14:textId="77777777" w:rsidR="005A1CE3" w:rsidRPr="006B08A4" w:rsidRDefault="005A1CE3" w:rsidP="005A1CE3">
      <w:pPr>
        <w:rPr>
          <w:lang w:val="ru-RU"/>
        </w:rPr>
      </w:pPr>
    </w:p>
    <w:p w14:paraId="0893C300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КОЗЫРЕВ</w:t>
      </w:r>
    </w:p>
    <w:p w14:paraId="27AC9531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Слушай, бананы выбросили. Давай постоим? Мне домой надо.</w:t>
      </w:r>
    </w:p>
    <w:p w14:paraId="22E44980" w14:textId="77777777" w:rsidR="005A1CE3" w:rsidRPr="006B08A4" w:rsidRDefault="005A1CE3" w:rsidP="005A1CE3">
      <w:pPr>
        <w:rPr>
          <w:lang w:val="ru-RU"/>
        </w:rPr>
      </w:pPr>
    </w:p>
    <w:p w14:paraId="2AE47F08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1AEA0CFB" w14:textId="7EDEE1DE" w:rsidR="005A1CE3" w:rsidRPr="00EC08B7" w:rsidRDefault="005A1CE3" w:rsidP="005A1CE3">
      <w:pPr>
        <w:ind w:left="1441" w:right="2161"/>
      </w:pPr>
      <w:r w:rsidRPr="006B08A4">
        <w:rPr>
          <w:color w:val="000000"/>
          <w:lang w:val="ru-RU"/>
        </w:rPr>
        <w:t>На хера? Они</w:t>
      </w:r>
      <w:r w:rsidRPr="00EC08B7">
        <w:rPr>
          <w:color w:val="000000"/>
        </w:rPr>
        <w:t xml:space="preserve"> </w:t>
      </w:r>
      <w:r w:rsidRPr="006B08A4">
        <w:rPr>
          <w:color w:val="000000"/>
          <w:lang w:val="ru-RU"/>
        </w:rPr>
        <w:t>ж</w:t>
      </w:r>
      <w:r w:rsidRPr="00EC08B7">
        <w:rPr>
          <w:color w:val="000000"/>
        </w:rPr>
        <w:t xml:space="preserve"> </w:t>
      </w:r>
      <w:r w:rsidRPr="006B08A4">
        <w:rPr>
          <w:color w:val="000000"/>
          <w:lang w:val="ru-RU"/>
        </w:rPr>
        <w:t>зелёные</w:t>
      </w:r>
      <w:r w:rsidRPr="00EC08B7">
        <w:rPr>
          <w:color w:val="000000"/>
        </w:rPr>
        <w:t>.</w:t>
      </w:r>
      <w:r w:rsidR="00EC08B7">
        <w:rPr>
          <w:color w:val="000000"/>
        </w:rPr>
        <w:t xml:space="preserve"> [ep: p=Moderate]</w:t>
      </w:r>
    </w:p>
    <w:p w14:paraId="2000C011" w14:textId="77777777" w:rsidR="005A1CE3" w:rsidRPr="00EC08B7" w:rsidRDefault="005A1CE3" w:rsidP="005A1CE3"/>
    <w:p w14:paraId="57D51F92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КОЗЫРЕВ</w:t>
      </w:r>
    </w:p>
    <w:p w14:paraId="26290440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На антресоли положить - и дозреют. В них, между прочим, источник эндорфинов - гормонов счастья.</w:t>
      </w:r>
    </w:p>
    <w:p w14:paraId="0E94C76C" w14:textId="77777777" w:rsidR="005A1CE3" w:rsidRPr="006B08A4" w:rsidRDefault="005A1CE3" w:rsidP="005A1CE3">
      <w:pPr>
        <w:rPr>
          <w:lang w:val="ru-RU"/>
        </w:rPr>
      </w:pPr>
    </w:p>
    <w:p w14:paraId="7CB3283D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001B9A3C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Хорошо тебе живётся, если ты от бананов счастливым становишься.</w:t>
      </w:r>
    </w:p>
    <w:p w14:paraId="3DF89CD4" w14:textId="77777777" w:rsidR="005A1CE3" w:rsidRPr="006B08A4" w:rsidRDefault="005A1CE3" w:rsidP="005A1CE3">
      <w:pPr>
        <w:rPr>
          <w:lang w:val="ru-RU"/>
        </w:rPr>
      </w:pPr>
    </w:p>
    <w:p w14:paraId="05A5513B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КОЗЫРЕВ</w:t>
      </w:r>
    </w:p>
    <w:p w14:paraId="3229E8A0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Слушай, а может все-таки это ростовский? Я вчера поднял архивы, ну нет в последнее время похожих убийств в Союзе. Я запросы отправил, чтоб все списки пассажиров рейсов из Ростова</w:t>
      </w:r>
      <w:r>
        <w:rPr>
          <w:color w:val="000000"/>
        </w:rPr>
        <w:t> </w:t>
      </w:r>
      <w:r w:rsidRPr="006B08A4">
        <w:rPr>
          <w:color w:val="000000"/>
          <w:lang w:val="ru-RU"/>
        </w:rPr>
        <w:t>дали. Может там кто-то на мысль наведёт.</w:t>
      </w:r>
    </w:p>
    <w:p w14:paraId="0CCE11B4" w14:textId="77777777" w:rsidR="005A1CE3" w:rsidRPr="006B08A4" w:rsidRDefault="005A1CE3" w:rsidP="005A1CE3">
      <w:pPr>
        <w:rPr>
          <w:lang w:val="ru-RU"/>
        </w:rPr>
      </w:pPr>
    </w:p>
    <w:p w14:paraId="5889D61E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3AE831CA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lastRenderedPageBreak/>
        <w:t>Я этот пассажир. Давай, меня арестуй. Я как раз прилетел. И будет все по закону, как ты любишь. Опись, протокол, 10 часов со мной понудишь - я и признаюсь, чтоб только тебя не слышать больше.</w:t>
      </w:r>
    </w:p>
    <w:p w14:paraId="78CAD3A4" w14:textId="77777777" w:rsidR="005A1CE3" w:rsidRPr="006B08A4" w:rsidRDefault="005A1CE3" w:rsidP="005A1CE3">
      <w:pPr>
        <w:rPr>
          <w:lang w:val="ru-RU"/>
        </w:rPr>
      </w:pPr>
    </w:p>
    <w:p w14:paraId="182642CD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КОЗЫРЕВ</w:t>
      </w:r>
    </w:p>
    <w:p w14:paraId="0EDD6EA5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Ты позже прилетел, я уточнял. Тебе как Москва? Первый раз?</w:t>
      </w:r>
    </w:p>
    <w:p w14:paraId="5FEA5DF2" w14:textId="77777777" w:rsidR="005A1CE3" w:rsidRPr="006B08A4" w:rsidRDefault="005A1CE3" w:rsidP="005A1CE3">
      <w:pPr>
        <w:rPr>
          <w:lang w:val="ru-RU"/>
        </w:rPr>
      </w:pPr>
    </w:p>
    <w:p w14:paraId="3D22FAFC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020368DF" w14:textId="39392FA4" w:rsidR="005A1CE3" w:rsidRPr="00E1472F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Первый раз… я вижу, чтоб пацану мошонку вырезали и в глотку запихали. А Москву вашу сто раз видел и ещё б столько же ж не видел.</w:t>
      </w:r>
      <w:r w:rsidR="00EC08B7" w:rsidRPr="00EC08B7">
        <w:rPr>
          <w:color w:val="000000"/>
          <w:lang w:val="ru-RU"/>
        </w:rPr>
        <w:t xml:space="preserve"> </w:t>
      </w:r>
      <w:r w:rsidR="00EC08B7" w:rsidRPr="00E1472F">
        <w:rPr>
          <w:color w:val="000000"/>
          <w:lang w:val="ru-RU"/>
        </w:rPr>
        <w:t>[</w:t>
      </w:r>
      <w:r w:rsidR="00EC08B7">
        <w:rPr>
          <w:color w:val="000000"/>
        </w:rPr>
        <w:t>ep</w:t>
      </w:r>
      <w:r w:rsidR="00EC08B7" w:rsidRPr="00E1472F">
        <w:rPr>
          <w:color w:val="000000"/>
          <w:lang w:val="ru-RU"/>
        </w:rPr>
        <w:t xml:space="preserve">: </w:t>
      </w:r>
      <w:r w:rsidR="00EC08B7">
        <w:rPr>
          <w:color w:val="000000"/>
        </w:rPr>
        <w:t>v</w:t>
      </w:r>
      <w:r w:rsidR="00EC08B7" w:rsidRPr="00E1472F">
        <w:rPr>
          <w:color w:val="000000"/>
          <w:lang w:val="ru-RU"/>
        </w:rPr>
        <w:t>=</w:t>
      </w:r>
      <w:r w:rsidR="00EC08B7">
        <w:rPr>
          <w:color w:val="000000"/>
        </w:rPr>
        <w:t>Mild</w:t>
      </w:r>
      <w:r w:rsidR="00EC08B7" w:rsidRPr="00E1472F">
        <w:rPr>
          <w:color w:val="000000"/>
          <w:lang w:val="ru-RU"/>
        </w:rPr>
        <w:t>]</w:t>
      </w:r>
    </w:p>
    <w:p w14:paraId="57DAE5E3" w14:textId="77777777" w:rsidR="005A1CE3" w:rsidRPr="006B08A4" w:rsidRDefault="005A1CE3" w:rsidP="005A1CE3">
      <w:pPr>
        <w:rPr>
          <w:lang w:val="ru-RU"/>
        </w:rPr>
      </w:pPr>
    </w:p>
    <w:p w14:paraId="03B21C1F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КОЗЫРЕВ</w:t>
      </w:r>
    </w:p>
    <w:p w14:paraId="62ED95E5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Это у нас сейчас так стало, в последние пару лет. До этого порядок был и закон. Особенно при Андропове.</w:t>
      </w:r>
    </w:p>
    <w:p w14:paraId="4F9C5AB7" w14:textId="77777777" w:rsidR="005A1CE3" w:rsidRPr="006B08A4" w:rsidRDefault="005A1CE3" w:rsidP="005A1CE3">
      <w:pPr>
        <w:rPr>
          <w:lang w:val="ru-RU"/>
        </w:rPr>
      </w:pPr>
    </w:p>
    <w:p w14:paraId="3C51073B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0B8F39BB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Бананы при Андропове были спелыми? Или не портились на антресолях?</w:t>
      </w:r>
    </w:p>
    <w:p w14:paraId="10A65F80" w14:textId="77777777" w:rsidR="005A1CE3" w:rsidRPr="006B08A4" w:rsidRDefault="005A1CE3" w:rsidP="005A1CE3">
      <w:pPr>
        <w:rPr>
          <w:lang w:val="ru-RU"/>
        </w:rPr>
      </w:pPr>
    </w:p>
    <w:p w14:paraId="59AA7D8D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КОЗЫРЕВ</w:t>
      </w:r>
    </w:p>
    <w:p w14:paraId="7C9F7212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Самый скоропортящийся товар, Женя, это люди. А бананы нормально, лежат себе и лежат. При любой власти.</w:t>
      </w:r>
    </w:p>
    <w:p w14:paraId="0BE8134E" w14:textId="77777777" w:rsidR="005A1CE3" w:rsidRPr="006B08A4" w:rsidRDefault="005A1CE3" w:rsidP="005A1CE3">
      <w:pPr>
        <w:rPr>
          <w:lang w:val="ru-RU"/>
        </w:rPr>
      </w:pPr>
    </w:p>
    <w:p w14:paraId="61394710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6D6825B3" w14:textId="77A82C59" w:rsidR="005A1CE3" w:rsidRPr="00E1472F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Бля, вот ты нудный. Давай по делу. Мне надо в Ростов очень. Напиши на меня заяву, шоб меня сняли с дела? И сам оставайся главным? Тебе ж противно, шо я начальник? А я даже оправдываться не буду. И с меня шамайка.</w:t>
      </w:r>
      <w:r w:rsidR="00EC08B7" w:rsidRPr="00E1472F">
        <w:rPr>
          <w:color w:val="000000"/>
          <w:lang w:val="ru-RU"/>
        </w:rPr>
        <w:t xml:space="preserve"> [</w:t>
      </w:r>
      <w:r w:rsidR="00EC08B7">
        <w:rPr>
          <w:color w:val="000000"/>
        </w:rPr>
        <w:t>ep</w:t>
      </w:r>
      <w:r w:rsidR="00EC08B7" w:rsidRPr="00E1472F">
        <w:rPr>
          <w:color w:val="000000"/>
          <w:lang w:val="ru-RU"/>
        </w:rPr>
        <w:t xml:space="preserve">: </w:t>
      </w:r>
      <w:r w:rsidR="00EC08B7">
        <w:rPr>
          <w:color w:val="000000"/>
        </w:rPr>
        <w:t>p</w:t>
      </w:r>
      <w:r w:rsidR="00EC08B7" w:rsidRPr="00E1472F">
        <w:rPr>
          <w:color w:val="000000"/>
          <w:lang w:val="ru-RU"/>
        </w:rPr>
        <w:t>=</w:t>
      </w:r>
      <w:r w:rsidR="00EC08B7">
        <w:rPr>
          <w:color w:val="000000"/>
        </w:rPr>
        <w:t>Severe</w:t>
      </w:r>
      <w:r w:rsidR="00EC08B7" w:rsidRPr="00E1472F">
        <w:rPr>
          <w:color w:val="000000"/>
          <w:lang w:val="ru-RU"/>
        </w:rPr>
        <w:t>]</w:t>
      </w:r>
    </w:p>
    <w:p w14:paraId="4F7B2BA7" w14:textId="77777777" w:rsidR="005A1CE3" w:rsidRPr="006B08A4" w:rsidRDefault="005A1CE3" w:rsidP="005A1CE3">
      <w:pPr>
        <w:rPr>
          <w:lang w:val="ru-RU"/>
        </w:rPr>
      </w:pPr>
    </w:p>
    <w:p w14:paraId="43468799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КОЗЫРЕВ</w:t>
      </w:r>
    </w:p>
    <w:p w14:paraId="03CCE1EF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Никаких оснований для заявления на тебя у меня нет. Как руководство решило - так и будем работать.</w:t>
      </w:r>
    </w:p>
    <w:p w14:paraId="66045022" w14:textId="77777777" w:rsidR="005A1CE3" w:rsidRPr="006B08A4" w:rsidRDefault="005A1CE3" w:rsidP="005A1CE3">
      <w:pPr>
        <w:rPr>
          <w:lang w:val="ru-RU"/>
        </w:rPr>
      </w:pPr>
    </w:p>
    <w:p w14:paraId="4E831F0A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БОКОВ</w:t>
      </w:r>
    </w:p>
    <w:p w14:paraId="174A91AF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Ладно, я тебе эти основания организую.</w:t>
      </w:r>
    </w:p>
    <w:p w14:paraId="22C3B241" w14:textId="77777777" w:rsidR="005A1CE3" w:rsidRPr="006B08A4" w:rsidRDefault="005A1CE3" w:rsidP="005A1CE3">
      <w:pPr>
        <w:rPr>
          <w:lang w:val="ru-RU"/>
        </w:rPr>
      </w:pPr>
    </w:p>
    <w:p w14:paraId="489A2C9F" w14:textId="09BA3E15" w:rsidR="005A1CE3" w:rsidRDefault="005A1CE3" w:rsidP="005A1CE3">
      <w:pPr>
        <w:rPr>
          <w:color w:val="000000"/>
          <w:lang w:val="ru-RU"/>
        </w:rPr>
      </w:pPr>
      <w:r w:rsidRPr="006B08A4">
        <w:rPr>
          <w:color w:val="000000"/>
          <w:lang w:val="ru-RU"/>
        </w:rPr>
        <w:t>Разворачивается и уходит.Козырев возвращается к бананам</w:t>
      </w:r>
    </w:p>
    <w:p w14:paraId="48EC66E6" w14:textId="30345308" w:rsidR="00EC08B7" w:rsidRDefault="00EC08B7" w:rsidP="005A1CE3">
      <w:pPr>
        <w:rPr>
          <w:color w:val="000000"/>
          <w:lang w:val="ru-RU"/>
        </w:rPr>
      </w:pPr>
    </w:p>
    <w:p w14:paraId="5DAEB4C3" w14:textId="0DFD32CD" w:rsidR="005A1CE3" w:rsidRDefault="00EC08B7" w:rsidP="005A1CE3">
      <w:r>
        <w:rPr>
          <w:color w:val="000000"/>
        </w:rPr>
        <w:t>[Labels: v=Severe, sc=None, p=Severe, s=None, a=None]</w:t>
      </w:r>
    </w:p>
    <w:p w14:paraId="4A19326F" w14:textId="77777777" w:rsidR="00EC08B7" w:rsidRPr="00EC08B7" w:rsidRDefault="00EC08B7" w:rsidP="005A1CE3"/>
    <w:p w14:paraId="1259975A" w14:textId="313D5380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lastRenderedPageBreak/>
        <w:t xml:space="preserve">1-24. ИНТ. ДАЧА МАЛЬЦЕВЫХ.ДЕТСКАЯ НОЧЬ 2.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ИГОРЬ, МАЛЬЦЕВ</w:t>
      </w:r>
      <w:r w:rsidR="00043D8A">
        <w:rPr>
          <w:b/>
          <w:color w:val="000000"/>
          <w:lang w:val="ru-RU"/>
        </w:rPr>
        <w:t>, голос з/к</w:t>
      </w:r>
      <w:r w:rsidRPr="006B08A4">
        <w:rPr>
          <w:b/>
          <w:color w:val="000000"/>
          <w:lang w:val="ru-RU"/>
        </w:rPr>
        <w:t xml:space="preserve"> (00:59)</w:t>
      </w:r>
      <w:r w:rsidRPr="006B08A4">
        <w:rPr>
          <w:lang w:val="ru-RU"/>
        </w:rPr>
        <w:br/>
      </w:r>
    </w:p>
    <w:p w14:paraId="12100A80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Мальчик Игорь смотрит по видеомагнитофону “Звёздные войны”.</w:t>
      </w:r>
    </w:p>
    <w:p w14:paraId="0C6F89D3" w14:textId="77777777" w:rsidR="005A1CE3" w:rsidRPr="006B08A4" w:rsidRDefault="005A1CE3" w:rsidP="005A1CE3">
      <w:pPr>
        <w:rPr>
          <w:lang w:val="ru-RU"/>
        </w:rPr>
      </w:pPr>
    </w:p>
    <w:p w14:paraId="2E071568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ГОЛОС (ЗК)</w:t>
      </w:r>
    </w:p>
    <w:p w14:paraId="60CD01A2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В роли принцессы Леи - Керри Фишер.</w:t>
      </w:r>
    </w:p>
    <w:p w14:paraId="33C48F4D" w14:textId="77777777" w:rsidR="005A1CE3" w:rsidRPr="006B08A4" w:rsidRDefault="005A1CE3" w:rsidP="005A1CE3">
      <w:pPr>
        <w:rPr>
          <w:lang w:val="ru-RU"/>
        </w:rPr>
      </w:pPr>
    </w:p>
    <w:p w14:paraId="16BA4295" w14:textId="2D232CD9" w:rsidR="005A1CE3" w:rsidRPr="00E1472F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В комнату заходит отец, с коньячным бокалом и блокнотом. Ставит бокал. Выключает кино.</w:t>
      </w:r>
      <w:r w:rsidR="00EC08B7" w:rsidRPr="00E1472F">
        <w:rPr>
          <w:color w:val="000000"/>
          <w:lang w:val="ru-RU"/>
        </w:rPr>
        <w:t xml:space="preserve"> [</w:t>
      </w:r>
      <w:r w:rsidR="00EC08B7">
        <w:rPr>
          <w:color w:val="000000"/>
        </w:rPr>
        <w:t>ep</w:t>
      </w:r>
      <w:r w:rsidR="00EC08B7" w:rsidRPr="00E1472F">
        <w:rPr>
          <w:color w:val="000000"/>
          <w:lang w:val="ru-RU"/>
        </w:rPr>
        <w:t xml:space="preserve">: </w:t>
      </w:r>
      <w:r w:rsidR="00EC08B7">
        <w:rPr>
          <w:color w:val="000000"/>
        </w:rPr>
        <w:t>a</w:t>
      </w:r>
      <w:r w:rsidR="00EC08B7" w:rsidRPr="00E1472F">
        <w:rPr>
          <w:color w:val="000000"/>
          <w:lang w:val="ru-RU"/>
        </w:rPr>
        <w:t>=</w:t>
      </w:r>
      <w:r w:rsidR="00EC08B7">
        <w:rPr>
          <w:color w:val="000000"/>
        </w:rPr>
        <w:t>Mild</w:t>
      </w:r>
      <w:r w:rsidR="00EC08B7" w:rsidRPr="00E1472F">
        <w:rPr>
          <w:color w:val="000000"/>
          <w:lang w:val="ru-RU"/>
        </w:rPr>
        <w:t>]</w:t>
      </w:r>
    </w:p>
    <w:p w14:paraId="02991E28" w14:textId="77777777" w:rsidR="005A1CE3" w:rsidRPr="006B08A4" w:rsidRDefault="005A1CE3" w:rsidP="005A1CE3">
      <w:pPr>
        <w:rPr>
          <w:lang w:val="ru-RU"/>
        </w:rPr>
      </w:pPr>
    </w:p>
    <w:p w14:paraId="472697B5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</w:t>
      </w:r>
    </w:p>
    <w:p w14:paraId="2E96D6EB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Извини, я тебе не поверил. И был неправ. Я умею признавать свои ошибки. И ты учись. Вот тебе подарок, чтоб ты запомнил эту важную вещь.</w:t>
      </w:r>
    </w:p>
    <w:p w14:paraId="6BBFCFE2" w14:textId="77777777" w:rsidR="005A1CE3" w:rsidRPr="006B08A4" w:rsidRDefault="005A1CE3" w:rsidP="005A1CE3">
      <w:pPr>
        <w:rPr>
          <w:lang w:val="ru-RU"/>
        </w:rPr>
      </w:pPr>
    </w:p>
    <w:p w14:paraId="3896FB20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Отдаёт Игорю блокнот в красной кожаной обложке.</w:t>
      </w:r>
    </w:p>
    <w:p w14:paraId="132CD55E" w14:textId="77777777" w:rsidR="005A1CE3" w:rsidRPr="006B08A4" w:rsidRDefault="005A1CE3" w:rsidP="005A1CE3">
      <w:pPr>
        <w:rPr>
          <w:lang w:val="ru-RU"/>
        </w:rPr>
      </w:pPr>
    </w:p>
    <w:p w14:paraId="3A02295A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</w:t>
      </w:r>
    </w:p>
    <w:p w14:paraId="7FF92FFE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Видишь, что написано? Союз журналистов СССР! Это очень почётно, иметь такой блокнот. Ты можешь записывать в него все свои мысли, все, что происходит вокруг, все наблюдения за кометой, как настоящий журналист! И выдумки можешь записывать, и правду.</w:t>
      </w:r>
    </w:p>
    <w:p w14:paraId="15B31C5C" w14:textId="77777777" w:rsidR="005A1CE3" w:rsidRPr="006B08A4" w:rsidRDefault="005A1CE3" w:rsidP="005A1CE3">
      <w:pPr>
        <w:rPr>
          <w:lang w:val="ru-RU"/>
        </w:rPr>
      </w:pPr>
    </w:p>
    <w:p w14:paraId="1353BD48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Треплет сына по голове.</w:t>
      </w:r>
    </w:p>
    <w:p w14:paraId="0E912E0E" w14:textId="77777777" w:rsidR="005A1CE3" w:rsidRPr="006B08A4" w:rsidRDefault="005A1CE3" w:rsidP="005A1CE3">
      <w:pPr>
        <w:rPr>
          <w:lang w:val="ru-RU"/>
        </w:rPr>
      </w:pPr>
    </w:p>
    <w:p w14:paraId="72A079B8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</w:t>
      </w:r>
    </w:p>
    <w:p w14:paraId="116A6F3F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Спускайся давай, у нас гости.</w:t>
      </w:r>
    </w:p>
    <w:p w14:paraId="3B3A90D7" w14:textId="77777777" w:rsidR="005A1CE3" w:rsidRPr="006B08A4" w:rsidRDefault="005A1CE3" w:rsidP="005A1CE3">
      <w:pPr>
        <w:rPr>
          <w:lang w:val="ru-RU"/>
        </w:rPr>
      </w:pPr>
    </w:p>
    <w:p w14:paraId="50D3507C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ИГОРЬ</w:t>
      </w:r>
    </w:p>
    <w:p w14:paraId="55C390B8" w14:textId="707AF2FF" w:rsidR="005A1CE3" w:rsidRPr="00E1472F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Спасибо. Я не хочу. Я тогда очень испугался. Он был совсем голый и весь в крови.</w:t>
      </w:r>
      <w:r w:rsidR="00EC08B7" w:rsidRPr="00EC08B7">
        <w:rPr>
          <w:color w:val="000000"/>
          <w:lang w:val="ru-RU"/>
        </w:rPr>
        <w:t xml:space="preserve"> </w:t>
      </w:r>
      <w:r w:rsidR="00EC08B7" w:rsidRPr="00E1472F">
        <w:rPr>
          <w:color w:val="000000"/>
          <w:lang w:val="ru-RU"/>
        </w:rPr>
        <w:t>[</w:t>
      </w:r>
      <w:r w:rsidR="00EC08B7">
        <w:rPr>
          <w:color w:val="000000"/>
        </w:rPr>
        <w:t>ep</w:t>
      </w:r>
      <w:r w:rsidR="00EC08B7" w:rsidRPr="00E1472F">
        <w:rPr>
          <w:color w:val="000000"/>
          <w:lang w:val="ru-RU"/>
        </w:rPr>
        <w:t xml:space="preserve">: </w:t>
      </w:r>
      <w:r w:rsidR="00EC08B7">
        <w:rPr>
          <w:color w:val="000000"/>
        </w:rPr>
        <w:t>v</w:t>
      </w:r>
      <w:r w:rsidR="00EC08B7" w:rsidRPr="00E1472F">
        <w:rPr>
          <w:color w:val="000000"/>
          <w:lang w:val="ru-RU"/>
        </w:rPr>
        <w:t>=</w:t>
      </w:r>
      <w:r w:rsidR="00EC08B7">
        <w:rPr>
          <w:color w:val="000000"/>
        </w:rPr>
        <w:t>Severe</w:t>
      </w:r>
      <w:r w:rsidR="00EC08B7" w:rsidRPr="00E1472F">
        <w:rPr>
          <w:color w:val="000000"/>
          <w:lang w:val="ru-RU"/>
        </w:rPr>
        <w:t>]</w:t>
      </w:r>
    </w:p>
    <w:p w14:paraId="4A93BD5B" w14:textId="77777777" w:rsidR="005A1CE3" w:rsidRPr="006B08A4" w:rsidRDefault="005A1CE3" w:rsidP="005A1CE3">
      <w:pPr>
        <w:rPr>
          <w:lang w:val="ru-RU"/>
        </w:rPr>
      </w:pPr>
    </w:p>
    <w:p w14:paraId="20D43616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</w:t>
      </w:r>
    </w:p>
    <w:p w14:paraId="082B9E4C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Да я понял, напиши уже все это на бумаге, выплесни моральную травму и давай двигаться дальше.</w:t>
      </w:r>
    </w:p>
    <w:p w14:paraId="0C6474D9" w14:textId="77777777" w:rsidR="005A1CE3" w:rsidRPr="006B08A4" w:rsidRDefault="005A1CE3" w:rsidP="005A1CE3">
      <w:pPr>
        <w:rPr>
          <w:lang w:val="ru-RU"/>
        </w:rPr>
      </w:pPr>
    </w:p>
    <w:p w14:paraId="04E354E5" w14:textId="35F1902F" w:rsidR="005A1CE3" w:rsidRDefault="005A1CE3" w:rsidP="005A1CE3">
      <w:pPr>
        <w:rPr>
          <w:color w:val="000000"/>
        </w:rPr>
      </w:pPr>
      <w:r w:rsidRPr="006B08A4">
        <w:rPr>
          <w:color w:val="000000"/>
          <w:lang w:val="ru-RU"/>
        </w:rPr>
        <w:t>Берёт бокал, отпивает коньяк. Берёт Игоря за плечи и ведёт вниз.</w:t>
      </w:r>
      <w:r w:rsidR="00EC08B7" w:rsidRPr="00EC08B7">
        <w:rPr>
          <w:color w:val="000000"/>
          <w:lang w:val="ru-RU"/>
        </w:rPr>
        <w:t xml:space="preserve"> </w:t>
      </w:r>
      <w:r w:rsidR="00EC08B7">
        <w:rPr>
          <w:color w:val="000000"/>
        </w:rPr>
        <w:t>[ep: a=Mild]</w:t>
      </w:r>
    </w:p>
    <w:p w14:paraId="0F3533A5" w14:textId="070AE8E2" w:rsidR="00EC08B7" w:rsidRDefault="00EC08B7" w:rsidP="005A1CE3">
      <w:pPr>
        <w:rPr>
          <w:color w:val="000000"/>
        </w:rPr>
      </w:pPr>
    </w:p>
    <w:p w14:paraId="4894D275" w14:textId="6D5194B9" w:rsidR="00EC08B7" w:rsidRPr="00EC08B7" w:rsidRDefault="00EC08B7" w:rsidP="005A1CE3">
      <w:r>
        <w:rPr>
          <w:color w:val="000000"/>
        </w:rPr>
        <w:t>[Labels: v=Severe, sc=None, p=None, s=None, a=Mild]</w:t>
      </w:r>
    </w:p>
    <w:p w14:paraId="203C812D" w14:textId="77777777" w:rsidR="005A1CE3" w:rsidRPr="00EC08B7" w:rsidRDefault="005A1CE3" w:rsidP="005A1CE3"/>
    <w:p w14:paraId="4C3466BA" w14:textId="77DDE09F" w:rsidR="005A1CE3" w:rsidRPr="006B08A4" w:rsidRDefault="005A1CE3" w:rsidP="005A1CE3">
      <w:pPr>
        <w:rPr>
          <w:lang w:val="ru-RU"/>
        </w:rPr>
      </w:pPr>
      <w:r w:rsidRPr="006B08A4">
        <w:rPr>
          <w:b/>
          <w:color w:val="000000"/>
          <w:lang w:val="ru-RU"/>
        </w:rPr>
        <w:t xml:space="preserve">1-25. ИНТ. ДАЧА МАЛЬЦЕВЫХ.ГОСТИНАЯ НОЧЬ 2. </w:t>
      </w:r>
      <w:r w:rsidRPr="006B08A4">
        <w:rPr>
          <w:lang w:val="ru-RU"/>
        </w:rPr>
        <w:br/>
      </w:r>
      <w:r w:rsidRPr="006B08A4">
        <w:rPr>
          <w:b/>
          <w:color w:val="000000"/>
          <w:lang w:val="ru-RU"/>
        </w:rPr>
        <w:t>ИГОРЬ, МАЛЬЦЕВ, МАЛЬЦЕВА, ЧЕЛОВЕК В МОДНЫХ ОЧКАХ</w:t>
      </w:r>
      <w:r w:rsidR="00043D8A">
        <w:rPr>
          <w:b/>
          <w:color w:val="000000"/>
          <w:lang w:val="ru-RU"/>
        </w:rPr>
        <w:t>, женщина, гость мужчина, гость женщина</w:t>
      </w:r>
      <w:r w:rsidRPr="006B08A4">
        <w:rPr>
          <w:b/>
          <w:color w:val="000000"/>
          <w:lang w:val="ru-RU"/>
        </w:rPr>
        <w:t xml:space="preserve"> (00:41)</w:t>
      </w:r>
      <w:r w:rsidRPr="006B08A4">
        <w:rPr>
          <w:lang w:val="ru-RU"/>
        </w:rPr>
        <w:br/>
      </w:r>
    </w:p>
    <w:p w14:paraId="1155BD13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lastRenderedPageBreak/>
        <w:t>Отец и Игорь спускаются по лестнице, в гостиной хохот, веселье, играет “на недельку до второго”. Ярко накрашенная женщина перекрикивает Игоря Скляра:</w:t>
      </w:r>
    </w:p>
    <w:p w14:paraId="21432AAA" w14:textId="77777777" w:rsidR="005A1CE3" w:rsidRPr="006B08A4" w:rsidRDefault="005A1CE3" w:rsidP="005A1CE3">
      <w:pPr>
        <w:rPr>
          <w:lang w:val="ru-RU"/>
        </w:rPr>
      </w:pPr>
    </w:p>
    <w:p w14:paraId="28C88E68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ЖЕНЩИНА</w:t>
      </w:r>
    </w:p>
    <w:p w14:paraId="310BECAC" w14:textId="6A60D2EB" w:rsidR="005A1CE3" w:rsidRPr="00E1472F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На недельку, до второго, закопаем Горбачёва. Откопаем Брежнева — будем пить по-прежнему.</w:t>
      </w:r>
      <w:r w:rsidR="00EC08B7" w:rsidRPr="00EC08B7">
        <w:rPr>
          <w:color w:val="000000"/>
          <w:lang w:val="ru-RU"/>
        </w:rPr>
        <w:t xml:space="preserve"> </w:t>
      </w:r>
      <w:r w:rsidR="00EC08B7" w:rsidRPr="00E1472F">
        <w:rPr>
          <w:color w:val="000000"/>
          <w:lang w:val="ru-RU"/>
        </w:rPr>
        <w:t>[</w:t>
      </w:r>
      <w:r w:rsidR="00EC08B7">
        <w:rPr>
          <w:color w:val="000000"/>
        </w:rPr>
        <w:t>ep</w:t>
      </w:r>
      <w:r w:rsidR="00EC08B7" w:rsidRPr="00E1472F">
        <w:rPr>
          <w:color w:val="000000"/>
          <w:lang w:val="ru-RU"/>
        </w:rPr>
        <w:t xml:space="preserve">: </w:t>
      </w:r>
      <w:r w:rsidR="00EC08B7">
        <w:rPr>
          <w:color w:val="000000"/>
        </w:rPr>
        <w:t>v</w:t>
      </w:r>
      <w:r w:rsidR="00EC08B7" w:rsidRPr="00E1472F">
        <w:rPr>
          <w:color w:val="000000"/>
          <w:lang w:val="ru-RU"/>
        </w:rPr>
        <w:t>=</w:t>
      </w:r>
      <w:r w:rsidR="00EC08B7">
        <w:rPr>
          <w:color w:val="000000"/>
        </w:rPr>
        <w:t>Mild</w:t>
      </w:r>
      <w:r w:rsidR="00EC08B7" w:rsidRPr="00E1472F">
        <w:rPr>
          <w:color w:val="000000"/>
          <w:lang w:val="ru-RU"/>
        </w:rPr>
        <w:t xml:space="preserve">, </w:t>
      </w:r>
      <w:r w:rsidR="00EC08B7">
        <w:rPr>
          <w:color w:val="000000"/>
        </w:rPr>
        <w:t>a</w:t>
      </w:r>
      <w:r w:rsidR="00EC08B7" w:rsidRPr="00E1472F">
        <w:rPr>
          <w:color w:val="000000"/>
          <w:lang w:val="ru-RU"/>
        </w:rPr>
        <w:t>=</w:t>
      </w:r>
      <w:r w:rsidR="00EC08B7">
        <w:rPr>
          <w:color w:val="000000"/>
        </w:rPr>
        <w:t>Mild</w:t>
      </w:r>
      <w:r w:rsidR="00EC08B7" w:rsidRPr="00E1472F">
        <w:rPr>
          <w:color w:val="000000"/>
          <w:lang w:val="ru-RU"/>
        </w:rPr>
        <w:t>]</w:t>
      </w:r>
    </w:p>
    <w:p w14:paraId="31834180" w14:textId="77777777" w:rsidR="005A1CE3" w:rsidRPr="006B08A4" w:rsidRDefault="005A1CE3" w:rsidP="005A1CE3">
      <w:pPr>
        <w:rPr>
          <w:lang w:val="ru-RU"/>
        </w:rPr>
      </w:pPr>
    </w:p>
    <w:p w14:paraId="13749C20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Все хохочут. Игорь пишет в своём блокноте союза журналистов:</w:t>
      </w:r>
    </w:p>
    <w:p w14:paraId="7B963C2E" w14:textId="77777777" w:rsidR="005A1CE3" w:rsidRPr="006B08A4" w:rsidRDefault="005A1CE3" w:rsidP="005A1CE3">
      <w:pPr>
        <w:rPr>
          <w:lang w:val="ru-RU"/>
        </w:rPr>
      </w:pPr>
    </w:p>
    <w:p w14:paraId="4D8FB8A1" w14:textId="77777777" w:rsidR="005A1CE3" w:rsidRPr="006B08A4" w:rsidRDefault="005A1CE3" w:rsidP="005A1CE3">
      <w:pPr>
        <w:rPr>
          <w:lang w:val="ru-RU"/>
        </w:rPr>
      </w:pPr>
      <w:r w:rsidRPr="006B08A4">
        <w:rPr>
          <w:color w:val="000000"/>
          <w:lang w:val="ru-RU"/>
        </w:rPr>
        <w:t>“Меня окружают пустые, глупые, ужасные люди.”</w:t>
      </w:r>
    </w:p>
    <w:p w14:paraId="1DAAE583" w14:textId="77777777" w:rsidR="005A1CE3" w:rsidRPr="006B08A4" w:rsidRDefault="005A1CE3" w:rsidP="005A1CE3">
      <w:pPr>
        <w:rPr>
          <w:lang w:val="ru-RU"/>
        </w:rPr>
      </w:pPr>
    </w:p>
    <w:p w14:paraId="40339115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ЧЕЛОВЕК В МОДНЫХ ОЧКАХ</w:t>
      </w:r>
    </w:p>
    <w:p w14:paraId="155198D7" w14:textId="763BA8F9" w:rsidR="005A1CE3" w:rsidRPr="00E1472F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А слушали “Голос Америки” позавчера? Там про Рублёвку рассказывали, убийство ребёнка и полный правовой беспредел. Вот и вошли в историю.</w:t>
      </w:r>
      <w:r w:rsidR="00EC08B7" w:rsidRPr="00E1472F">
        <w:rPr>
          <w:color w:val="000000"/>
          <w:lang w:val="ru-RU"/>
        </w:rPr>
        <w:t xml:space="preserve"> [</w:t>
      </w:r>
      <w:r w:rsidR="00EC08B7">
        <w:rPr>
          <w:color w:val="000000"/>
        </w:rPr>
        <w:t>ep</w:t>
      </w:r>
      <w:r w:rsidR="00EC08B7" w:rsidRPr="00E1472F">
        <w:rPr>
          <w:color w:val="000000"/>
          <w:lang w:val="ru-RU"/>
        </w:rPr>
        <w:t xml:space="preserve">: </w:t>
      </w:r>
      <w:r w:rsidR="00EC08B7">
        <w:rPr>
          <w:color w:val="000000"/>
        </w:rPr>
        <w:t>v</w:t>
      </w:r>
      <w:r w:rsidR="00EC08B7" w:rsidRPr="00E1472F">
        <w:rPr>
          <w:color w:val="000000"/>
          <w:lang w:val="ru-RU"/>
        </w:rPr>
        <w:t>=</w:t>
      </w:r>
      <w:r w:rsidR="00EC08B7">
        <w:rPr>
          <w:color w:val="000000"/>
        </w:rPr>
        <w:t>Severe</w:t>
      </w:r>
      <w:r w:rsidR="00EC08B7" w:rsidRPr="00E1472F">
        <w:rPr>
          <w:color w:val="000000"/>
          <w:lang w:val="ru-RU"/>
        </w:rPr>
        <w:t>]</w:t>
      </w:r>
    </w:p>
    <w:p w14:paraId="76612B25" w14:textId="77777777" w:rsidR="005A1CE3" w:rsidRPr="006B08A4" w:rsidRDefault="005A1CE3" w:rsidP="005A1CE3">
      <w:pPr>
        <w:ind w:left="2303"/>
        <w:rPr>
          <w:lang w:val="ru-RU"/>
        </w:rPr>
      </w:pPr>
      <w:r w:rsidRPr="006B08A4">
        <w:rPr>
          <w:color w:val="000000"/>
          <w:lang w:val="ru-RU"/>
        </w:rPr>
        <w:t>(Мальцеву)</w:t>
      </w:r>
    </w:p>
    <w:p w14:paraId="08C12FBE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А ты бы, Геннадий, взял, да и сделал для них репортаж. Со всеми подробностями.</w:t>
      </w:r>
    </w:p>
    <w:p w14:paraId="765144E4" w14:textId="77777777" w:rsidR="005A1CE3" w:rsidRPr="006B08A4" w:rsidRDefault="005A1CE3" w:rsidP="005A1CE3">
      <w:pPr>
        <w:rPr>
          <w:lang w:val="ru-RU"/>
        </w:rPr>
      </w:pPr>
    </w:p>
    <w:p w14:paraId="26CCD9DD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</w:t>
      </w:r>
    </w:p>
    <w:p w14:paraId="1BCEB0A7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Чтоб меня из союза попёрли?</w:t>
      </w:r>
    </w:p>
    <w:p w14:paraId="635BC770" w14:textId="77777777" w:rsidR="005A1CE3" w:rsidRPr="006B08A4" w:rsidRDefault="005A1CE3" w:rsidP="005A1CE3">
      <w:pPr>
        <w:rPr>
          <w:lang w:val="ru-RU"/>
        </w:rPr>
      </w:pPr>
    </w:p>
    <w:p w14:paraId="52FF0C8C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МАЛЬЦЕВА</w:t>
      </w:r>
    </w:p>
    <w:p w14:paraId="1D91302D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Из Советского-то? Да с удовольствием!</w:t>
      </w:r>
    </w:p>
    <w:p w14:paraId="65F1F59A" w14:textId="77777777" w:rsidR="005A1CE3" w:rsidRPr="006B08A4" w:rsidRDefault="005A1CE3" w:rsidP="005A1CE3">
      <w:pPr>
        <w:rPr>
          <w:lang w:val="ru-RU"/>
        </w:rPr>
      </w:pPr>
    </w:p>
    <w:p w14:paraId="0E680B2F" w14:textId="77777777" w:rsidR="005A1CE3" w:rsidRPr="006B08A4" w:rsidRDefault="005A1CE3" w:rsidP="005A1CE3">
      <w:pPr>
        <w:ind w:left="3166"/>
        <w:rPr>
          <w:lang w:val="ru-RU"/>
        </w:rPr>
      </w:pPr>
      <w:r w:rsidRPr="006B08A4">
        <w:rPr>
          <w:color w:val="000000"/>
          <w:lang w:val="ru-RU"/>
        </w:rPr>
        <w:t>МАЛЬЦЕВ</w:t>
      </w:r>
    </w:p>
    <w:p w14:paraId="4881D5AD" w14:textId="77777777" w:rsidR="005A1CE3" w:rsidRPr="006B08A4" w:rsidRDefault="005A1CE3" w:rsidP="005A1CE3">
      <w:pPr>
        <w:ind w:left="1441" w:right="2161"/>
        <w:rPr>
          <w:lang w:val="ru-RU"/>
        </w:rPr>
      </w:pPr>
      <w:r w:rsidRPr="006B08A4">
        <w:rPr>
          <w:color w:val="000000"/>
          <w:lang w:val="ru-RU"/>
        </w:rPr>
        <w:t>Я про союз журналистов.</w:t>
      </w:r>
    </w:p>
    <w:p w14:paraId="37EF3241" w14:textId="77777777" w:rsidR="005A1CE3" w:rsidRPr="006B08A4" w:rsidRDefault="005A1CE3" w:rsidP="005A1CE3">
      <w:pPr>
        <w:rPr>
          <w:lang w:val="ru-RU"/>
        </w:rPr>
      </w:pPr>
    </w:p>
    <w:p w14:paraId="6E67AA5F" w14:textId="69CE4759" w:rsidR="005A1CE3" w:rsidRDefault="005A1CE3" w:rsidP="005A1CE3">
      <w:pPr>
        <w:rPr>
          <w:color w:val="000000"/>
          <w:lang w:val="ru-RU"/>
        </w:rPr>
      </w:pPr>
      <w:r w:rsidRPr="006B08A4">
        <w:rPr>
          <w:color w:val="000000"/>
          <w:lang w:val="ru-RU"/>
        </w:rPr>
        <w:t>Игорь продолжает писать: "Они ничего не делают, и над всеми смеются".</w:t>
      </w:r>
    </w:p>
    <w:p w14:paraId="29941AF1" w14:textId="31DA61D3" w:rsidR="00EC08B7" w:rsidRDefault="00EC08B7" w:rsidP="005A1CE3">
      <w:pPr>
        <w:rPr>
          <w:color w:val="000000"/>
          <w:lang w:val="ru-RU"/>
        </w:rPr>
      </w:pPr>
    </w:p>
    <w:p w14:paraId="0A39AF60" w14:textId="405683A7" w:rsidR="00D06769" w:rsidRDefault="00EC08B7" w:rsidP="00E1472F">
      <w:pPr>
        <w:rPr>
          <w:color w:val="000000"/>
        </w:rPr>
      </w:pPr>
      <w:r>
        <w:rPr>
          <w:color w:val="000000"/>
        </w:rPr>
        <w:t>[Labels: v=Severe, sc=None, p=None, s=None, a=Mild]</w:t>
      </w:r>
    </w:p>
    <w:p w14:paraId="5205830C" w14:textId="77777777" w:rsidR="00D06769" w:rsidRDefault="00D06769">
      <w:pPr>
        <w:rPr>
          <w:color w:val="000000"/>
        </w:rPr>
      </w:pPr>
      <w:r>
        <w:rPr>
          <w:color w:val="000000"/>
        </w:rPr>
        <w:br w:type="page"/>
      </w:r>
    </w:p>
    <w:p w14:paraId="3562866D" w14:textId="77777777" w:rsidR="00D06769" w:rsidRPr="00D712FC" w:rsidRDefault="00D06769" w:rsidP="00D06769">
      <w:pPr>
        <w:pStyle w:val="ACTION"/>
        <w:jc w:val="right"/>
        <w:rPr>
          <w:color w:val="auto"/>
        </w:rPr>
      </w:pPr>
      <w:r w:rsidRPr="00D712FC">
        <w:rPr>
          <w:rFonts w:ascii="Courier New" w:hAnsi="Courier New"/>
          <w:b/>
          <w:bCs/>
          <w:color w:val="auto"/>
        </w:rPr>
        <w:lastRenderedPageBreak/>
        <w:t>Любопытная Варвара</w:t>
      </w:r>
    </w:p>
    <w:p w14:paraId="1FCBD19A" w14:textId="77777777" w:rsidR="00D06769" w:rsidRPr="00D712FC" w:rsidRDefault="00D06769" w:rsidP="00D06769">
      <w:pPr>
        <w:pStyle w:val="ACTION"/>
        <w:jc w:val="right"/>
        <w:rPr>
          <w:color w:val="auto"/>
        </w:rPr>
      </w:pPr>
    </w:p>
    <w:p w14:paraId="6934B7CA" w14:textId="77777777" w:rsidR="00D06769" w:rsidRPr="00D712FC" w:rsidRDefault="00D06769" w:rsidP="00D06769">
      <w:pPr>
        <w:pStyle w:val="ACTION"/>
        <w:jc w:val="right"/>
        <w:rPr>
          <w:color w:val="auto"/>
        </w:rPr>
      </w:pPr>
      <w:r w:rsidRPr="00D712FC">
        <w:rPr>
          <w:color w:val="auto"/>
        </w:rPr>
        <w:t>серия 1</w:t>
      </w:r>
    </w:p>
    <w:p w14:paraId="267BBF17" w14:textId="77777777" w:rsidR="00D06769" w:rsidRPr="00D712FC" w:rsidRDefault="00D06769" w:rsidP="00D06769">
      <w:pPr>
        <w:pStyle w:val="ACTION"/>
        <w:jc w:val="right"/>
        <w:rPr>
          <w:color w:val="auto"/>
        </w:rPr>
      </w:pPr>
    </w:p>
    <w:p w14:paraId="745E8EBF" w14:textId="77777777" w:rsidR="00D06769" w:rsidRPr="00D712FC" w:rsidRDefault="00D06769" w:rsidP="00D06769">
      <w:pPr>
        <w:pStyle w:val="ACTION"/>
        <w:jc w:val="right"/>
        <w:rPr>
          <w:color w:val="auto"/>
        </w:rPr>
      </w:pPr>
      <w:r w:rsidRPr="00D712FC">
        <w:rPr>
          <w:color w:val="auto"/>
        </w:rPr>
        <w:t>Шоураннер:</w:t>
      </w:r>
    </w:p>
    <w:p w14:paraId="6A973AD5" w14:textId="77777777" w:rsidR="00D06769" w:rsidRPr="00D712FC" w:rsidRDefault="00D06769" w:rsidP="00D06769">
      <w:pPr>
        <w:pStyle w:val="ACTION"/>
        <w:jc w:val="right"/>
        <w:rPr>
          <w:color w:val="auto"/>
        </w:rPr>
      </w:pPr>
    </w:p>
    <w:p w14:paraId="46B8EA8D" w14:textId="77777777" w:rsidR="00D06769" w:rsidRPr="00D712FC" w:rsidRDefault="00D06769" w:rsidP="00D06769">
      <w:pPr>
        <w:pStyle w:val="ACTION"/>
        <w:jc w:val="right"/>
        <w:rPr>
          <w:color w:val="auto"/>
        </w:rPr>
      </w:pPr>
      <w:r w:rsidRPr="00D712FC">
        <w:rPr>
          <w:color w:val="auto"/>
        </w:rPr>
        <w:t>Карен Оганесян</w:t>
      </w:r>
    </w:p>
    <w:p w14:paraId="3F0AEFA6" w14:textId="77777777" w:rsidR="00D06769" w:rsidRPr="00D712FC" w:rsidRDefault="00D06769" w:rsidP="00D06769">
      <w:pPr>
        <w:pStyle w:val="ACTION"/>
        <w:jc w:val="right"/>
        <w:rPr>
          <w:color w:val="auto"/>
        </w:rPr>
      </w:pPr>
    </w:p>
    <w:p w14:paraId="219897A3" w14:textId="77777777" w:rsidR="00D06769" w:rsidRPr="00D712FC" w:rsidRDefault="00D06769" w:rsidP="00D06769">
      <w:pPr>
        <w:pStyle w:val="ACTION"/>
        <w:jc w:val="right"/>
        <w:rPr>
          <w:color w:val="auto"/>
        </w:rPr>
      </w:pPr>
      <w:r w:rsidRPr="00D712FC">
        <w:rPr>
          <w:color w:val="auto"/>
        </w:rPr>
        <w:t>Авторы:</w:t>
      </w:r>
    </w:p>
    <w:p w14:paraId="75FE0401" w14:textId="77777777" w:rsidR="00D06769" w:rsidRPr="00D712FC" w:rsidRDefault="00D06769" w:rsidP="00D06769">
      <w:pPr>
        <w:pStyle w:val="ACTION"/>
        <w:jc w:val="right"/>
        <w:rPr>
          <w:color w:val="auto"/>
        </w:rPr>
      </w:pPr>
    </w:p>
    <w:p w14:paraId="2CEC989E" w14:textId="77777777" w:rsidR="00D06769" w:rsidRPr="00D712FC" w:rsidRDefault="00D06769" w:rsidP="00D06769">
      <w:pPr>
        <w:pStyle w:val="ACTION"/>
        <w:jc w:val="right"/>
        <w:rPr>
          <w:color w:val="auto"/>
        </w:rPr>
      </w:pPr>
      <w:r w:rsidRPr="00D712FC">
        <w:rPr>
          <w:color w:val="auto"/>
        </w:rPr>
        <w:t>Сергей Востриков</w:t>
      </w:r>
    </w:p>
    <w:p w14:paraId="0BA7C1CA" w14:textId="77777777" w:rsidR="00D06769" w:rsidRPr="00D712FC" w:rsidRDefault="00D06769" w:rsidP="00D06769">
      <w:pPr>
        <w:pStyle w:val="ACTION"/>
        <w:jc w:val="right"/>
        <w:rPr>
          <w:color w:val="auto"/>
        </w:rPr>
      </w:pPr>
    </w:p>
    <w:p w14:paraId="3DC2146F" w14:textId="77777777" w:rsidR="00D06769" w:rsidRPr="00D712FC" w:rsidRDefault="00D06769" w:rsidP="00D06769">
      <w:pPr>
        <w:pStyle w:val="ACTION"/>
        <w:jc w:val="right"/>
        <w:rPr>
          <w:color w:val="auto"/>
        </w:rPr>
      </w:pPr>
      <w:r w:rsidRPr="00D712FC">
        <w:rPr>
          <w:color w:val="auto"/>
        </w:rPr>
        <w:t>Павел Косов</w:t>
      </w:r>
    </w:p>
    <w:p w14:paraId="5996CD0D" w14:textId="77777777" w:rsidR="00D06769" w:rsidRPr="00D712FC" w:rsidRDefault="00D06769" w:rsidP="00D06769">
      <w:pPr>
        <w:pStyle w:val="ACTION"/>
        <w:jc w:val="right"/>
        <w:rPr>
          <w:color w:val="auto"/>
        </w:rPr>
      </w:pPr>
    </w:p>
    <w:p w14:paraId="094546B0" w14:textId="77777777" w:rsidR="00D06769" w:rsidRPr="00D712FC" w:rsidRDefault="00D06769" w:rsidP="00D06769">
      <w:pPr>
        <w:pStyle w:val="ACTION"/>
        <w:jc w:val="right"/>
        <w:rPr>
          <w:color w:val="auto"/>
        </w:rPr>
      </w:pPr>
      <w:r w:rsidRPr="00D712FC">
        <w:rPr>
          <w:color w:val="auto"/>
        </w:rPr>
        <w:t>Мария Кабанова</w:t>
      </w:r>
    </w:p>
    <w:p w14:paraId="41B5950B" w14:textId="77777777" w:rsidR="00D06769" w:rsidRPr="00D712FC" w:rsidRDefault="00D06769" w:rsidP="00D06769">
      <w:pPr>
        <w:pStyle w:val="NOTE"/>
        <w:jc w:val="right"/>
        <w:rPr>
          <w:color w:val="auto"/>
        </w:rPr>
      </w:pPr>
    </w:p>
    <w:p w14:paraId="6E23AF4B" w14:textId="77777777" w:rsidR="00D06769" w:rsidRPr="00D712FC" w:rsidRDefault="00D06769" w:rsidP="00D06769">
      <w:pPr>
        <w:pStyle w:val="NOTE"/>
        <w:jc w:val="right"/>
        <w:rPr>
          <w:color w:val="FF0000"/>
        </w:rPr>
      </w:pPr>
      <w:r w:rsidRPr="00D712FC">
        <w:rPr>
          <w:color w:val="FF0000"/>
        </w:rPr>
        <w:t>27/09/23</w:t>
      </w:r>
    </w:p>
    <w:p w14:paraId="6A08CA74" w14:textId="77777777" w:rsidR="00D06769" w:rsidRPr="00D712FC" w:rsidRDefault="00D06769" w:rsidP="00D06769">
      <w:pPr>
        <w:pStyle w:val="ACTION"/>
        <w:rPr>
          <w:color w:val="auto"/>
        </w:rPr>
      </w:pPr>
    </w:p>
    <w:p w14:paraId="6E4BA7DE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--------------------------------</w:t>
      </w:r>
    </w:p>
    <w:p w14:paraId="6773E6C8" w14:textId="77777777" w:rsidR="00D06769" w:rsidRPr="00D712FC" w:rsidRDefault="00D06769" w:rsidP="00D06769">
      <w:pPr>
        <w:pStyle w:val="SCENEHEADING"/>
        <w:rPr>
          <w:color w:val="auto"/>
        </w:rPr>
      </w:pPr>
    </w:p>
    <w:p w14:paraId="64697FAA" w14:textId="77777777" w:rsidR="00D06769" w:rsidRPr="00D712FC" w:rsidRDefault="00D06769" w:rsidP="00D06769">
      <w:pPr>
        <w:pStyle w:val="SCENEHEADING"/>
        <w:rPr>
          <w:color w:val="auto"/>
          <w:u w:val="single"/>
        </w:rPr>
      </w:pPr>
      <w:r w:rsidRPr="00D712FC">
        <w:rPr>
          <w:caps w:val="0"/>
          <w:color w:val="auto"/>
          <w:u w:val="single"/>
        </w:rPr>
        <w:t>1-</w:t>
      </w:r>
      <w:r w:rsidRPr="00D712FC">
        <w:rPr>
          <w:color w:val="auto"/>
          <w:u w:val="single"/>
        </w:rPr>
        <w:t>1. НАТ. ПОЛЕ - РЕЖИМ</w:t>
      </w:r>
    </w:p>
    <w:p w14:paraId="3E538402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ПЕТЯ, ВЕДЬМА</w:t>
      </w:r>
    </w:p>
    <w:p w14:paraId="24FC261B" w14:textId="77777777" w:rsidR="00D06769" w:rsidRPr="00D712FC" w:rsidRDefault="00D06769" w:rsidP="00D06769">
      <w:pPr>
        <w:pStyle w:val="ACTION"/>
        <w:rPr>
          <w:color w:val="auto"/>
        </w:rPr>
      </w:pPr>
    </w:p>
    <w:p w14:paraId="784EAA6E" w14:textId="77777777" w:rsidR="00D06769" w:rsidRPr="00FE408B" w:rsidRDefault="00D06769" w:rsidP="00D06769">
      <w:pPr>
        <w:pStyle w:val="ACTION"/>
        <w:rPr>
          <w:rFonts w:ascii="Cambria" w:hAnsi="Cambria"/>
          <w:color w:val="auto"/>
        </w:rPr>
      </w:pPr>
      <w:r w:rsidRPr="00D712FC">
        <w:rPr>
          <w:color w:val="auto"/>
        </w:rPr>
        <w:t xml:space="preserve">В сумерках горит лавандовое поле. Приближение на дорогу. МАЛЬЧИК (ПЕТЯ, 11), в красной </w:t>
      </w:r>
      <w:r w:rsidRPr="00D712FC">
        <w:rPr>
          <w:rFonts w:ascii="Cambria" w:hAnsi="Cambria"/>
          <w:color w:val="auto"/>
        </w:rPr>
        <w:t>кепке</w:t>
      </w:r>
      <w:r w:rsidRPr="00D712FC">
        <w:rPr>
          <w:color w:val="auto"/>
        </w:rPr>
        <w:t xml:space="preserve">, с ужасом смотрит на пожар, затем садится на свой велосипед и уезжает по дороге от огня. </w:t>
      </w:r>
      <w:r w:rsidRPr="00D712FC">
        <w:rPr>
          <w:rFonts w:ascii="Cambria" w:hAnsi="Cambria"/>
          <w:color w:val="auto"/>
        </w:rPr>
        <w:t xml:space="preserve">У велосипеда слетает цепь. Мальчик бросает велик и хочет бежать, но… </w:t>
      </w:r>
      <w:r w:rsidRPr="00D712FC">
        <w:rPr>
          <w:color w:val="auto"/>
        </w:rPr>
        <w:t xml:space="preserve">Впереди на дороге его поджидает ВЕДЬМА - костлявые руки, длинные седые волосы. </w:t>
      </w:r>
      <w:r w:rsidRPr="00D712FC">
        <w:rPr>
          <w:rFonts w:ascii="Cambria" w:hAnsi="Cambria"/>
          <w:color w:val="auto"/>
        </w:rPr>
        <w:t xml:space="preserve">Мальчик бросается бежать, но на его пути стог сена. </w:t>
      </w:r>
      <w:r w:rsidRPr="00D712FC">
        <w:rPr>
          <w:color w:val="auto"/>
        </w:rPr>
        <w:t xml:space="preserve">Он в западне! </w:t>
      </w:r>
      <w:r w:rsidRPr="00FE408B">
        <w:rPr>
          <w:color w:val="auto"/>
        </w:rPr>
        <w:t>[</w:t>
      </w:r>
      <w:r>
        <w:rPr>
          <w:color w:val="auto"/>
          <w:lang w:val="en-US"/>
        </w:rPr>
        <w:t>ep</w:t>
      </w:r>
      <w:r w:rsidRPr="00FE408B">
        <w:rPr>
          <w:color w:val="auto"/>
        </w:rPr>
        <w:t xml:space="preserve">: </w:t>
      </w:r>
      <w:r>
        <w:rPr>
          <w:color w:val="auto"/>
          <w:lang w:val="en-US"/>
        </w:rPr>
        <w:t>sc</w:t>
      </w:r>
      <w:r w:rsidRPr="00FE408B">
        <w:rPr>
          <w:color w:val="auto"/>
        </w:rPr>
        <w:t>=</w:t>
      </w:r>
      <w:r>
        <w:rPr>
          <w:color w:val="auto"/>
          <w:lang w:val="en-US"/>
        </w:rPr>
        <w:t>Mild</w:t>
      </w:r>
      <w:r w:rsidRPr="00FE408B">
        <w:rPr>
          <w:color w:val="auto"/>
        </w:rPr>
        <w:t>]</w:t>
      </w:r>
    </w:p>
    <w:p w14:paraId="7CED28E1" w14:textId="77777777" w:rsidR="00D06769" w:rsidRPr="00D712FC" w:rsidRDefault="00D06769" w:rsidP="00D06769">
      <w:pPr>
        <w:pStyle w:val="ACTION"/>
        <w:rPr>
          <w:color w:val="auto"/>
        </w:rPr>
      </w:pPr>
    </w:p>
    <w:p w14:paraId="314647BC" w14:textId="77777777" w:rsidR="00D06769" w:rsidRDefault="00D06769" w:rsidP="00D06769">
      <w:pPr>
        <w:pStyle w:val="ACTION"/>
        <w:rPr>
          <w:rFonts w:ascii="Times New Roman" w:hAnsi="Times New Roman"/>
          <w:color w:val="auto"/>
        </w:rPr>
      </w:pPr>
      <w:r w:rsidRPr="00D712FC">
        <w:rPr>
          <w:color w:val="auto"/>
        </w:rPr>
        <w:t>Ведьма протягивает к мальчику костлявую руку. Петя зажмуривает глаза от ужаса!</w:t>
      </w:r>
    </w:p>
    <w:p w14:paraId="703AC4D8" w14:textId="77777777" w:rsidR="00D06769" w:rsidRDefault="00D06769" w:rsidP="00D06769">
      <w:pPr>
        <w:pStyle w:val="ACTION"/>
        <w:rPr>
          <w:rFonts w:ascii="Times New Roman" w:hAnsi="Times New Roman"/>
          <w:color w:val="auto"/>
        </w:rPr>
      </w:pPr>
    </w:p>
    <w:p w14:paraId="199E9299" w14:textId="77777777" w:rsidR="00D06769" w:rsidRPr="0075528D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v=None, sc=Mild, s=None, p=None, a=None]</w:t>
      </w:r>
    </w:p>
    <w:p w14:paraId="736AC26F" w14:textId="77777777" w:rsidR="00D06769" w:rsidRPr="0075528D" w:rsidRDefault="00D06769" w:rsidP="00D06769">
      <w:pPr>
        <w:pStyle w:val="SCENEHEADING"/>
        <w:rPr>
          <w:color w:val="auto"/>
          <w:lang w:val="en-US"/>
        </w:rPr>
      </w:pPr>
    </w:p>
    <w:p w14:paraId="61B207C5" w14:textId="77777777" w:rsidR="00D06769" w:rsidRPr="00D712FC" w:rsidRDefault="00D06769" w:rsidP="00D06769">
      <w:pPr>
        <w:pStyle w:val="SCENEHEADING"/>
        <w:rPr>
          <w:color w:val="auto"/>
          <w:u w:val="single"/>
        </w:rPr>
      </w:pPr>
      <w:r w:rsidRPr="00D712FC">
        <w:rPr>
          <w:color w:val="auto"/>
          <w:u w:val="single"/>
        </w:rPr>
        <w:t>1-2. ИНТ. ПОЕЗД. КУПЕ - ДЕНЬ</w:t>
      </w:r>
    </w:p>
    <w:p w14:paraId="05E0FCB1" w14:textId="77777777" w:rsidR="00D06769" w:rsidRDefault="00D06769" w:rsidP="00D06769">
      <w:pPr>
        <w:pStyle w:val="SCENEHEADING"/>
        <w:spacing w:before="100"/>
        <w:rPr>
          <w:rFonts w:ascii="Times New Roman" w:hAnsi="Times New Roman"/>
          <w:color w:val="auto"/>
        </w:rPr>
      </w:pPr>
      <w:r w:rsidRPr="00D712FC">
        <w:rPr>
          <w:color w:val="auto"/>
        </w:rPr>
        <w:t>ПРОВОДНИЦА, ПАССАЖИРКА, ПАССАЖИР ИЗ ВТОРОГО КУПЕ, СОСЕД,  ЗОЯ, ВАРВАРА, ОХРАННИК РЖД</w:t>
      </w:r>
    </w:p>
    <w:p w14:paraId="234AC9E6" w14:textId="77777777" w:rsidR="00D06769" w:rsidRPr="0075528D" w:rsidRDefault="00D06769" w:rsidP="00D06769">
      <w:pPr>
        <w:pStyle w:val="SCENEHEADING"/>
        <w:spacing w:before="100"/>
        <w:rPr>
          <w:rFonts w:ascii="Times New Roman" w:hAnsi="Times New Roman"/>
          <w:color w:val="auto"/>
        </w:rPr>
      </w:pPr>
    </w:p>
    <w:p w14:paraId="07304DDB" w14:textId="77777777" w:rsidR="00D06769" w:rsidRPr="0075528D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v=None, sc=None, s=None, p=None, a=None]</w:t>
      </w:r>
    </w:p>
    <w:p w14:paraId="6327811B" w14:textId="77777777" w:rsidR="00D06769" w:rsidRPr="0075528D" w:rsidRDefault="00D06769" w:rsidP="00D06769">
      <w:pPr>
        <w:pStyle w:val="SCENEHEADING"/>
        <w:spacing w:before="100"/>
        <w:rPr>
          <w:rFonts w:ascii="Times New Roman" w:hAnsi="Times New Roman"/>
          <w:color w:val="auto"/>
          <w:lang w:val="en-US"/>
        </w:rPr>
      </w:pPr>
    </w:p>
    <w:p w14:paraId="7D90CBA3" w14:textId="77777777" w:rsidR="00D06769" w:rsidRPr="00D712FC" w:rsidRDefault="00D06769" w:rsidP="00D06769">
      <w:pPr>
        <w:pStyle w:val="SCENEHEADING"/>
        <w:rPr>
          <w:color w:val="auto"/>
          <w:u w:val="single"/>
        </w:rPr>
      </w:pPr>
      <w:r w:rsidRPr="00D712FC">
        <w:rPr>
          <w:color w:val="auto"/>
          <w:u w:val="single"/>
        </w:rPr>
        <w:t>1-2-А. ИНТ. СЦЕНА ДЛЯ ВИДЕО. ПОЕЗД. КОРИДОР – ДЕНЬ</w:t>
      </w:r>
    </w:p>
    <w:p w14:paraId="36E11C75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ПРОВОДНИЦА</w:t>
      </w:r>
    </w:p>
    <w:p w14:paraId="750D923C" w14:textId="77777777" w:rsidR="00D06769" w:rsidRPr="00D712FC" w:rsidRDefault="00D06769" w:rsidP="00D06769">
      <w:pPr>
        <w:pStyle w:val="ACTION"/>
        <w:rPr>
          <w:color w:val="auto"/>
        </w:rPr>
      </w:pPr>
    </w:p>
    <w:p w14:paraId="24B010EB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 купе движущегося поезда сидит ПРОВОДНИЦА (27), как на допросе.</w:t>
      </w:r>
    </w:p>
    <w:p w14:paraId="1185CA6F" w14:textId="77777777" w:rsidR="00D06769" w:rsidRPr="00D712FC" w:rsidRDefault="00D06769" w:rsidP="00D06769">
      <w:pPr>
        <w:pStyle w:val="CHARACTER"/>
        <w:rPr>
          <w:color w:val="auto"/>
        </w:rPr>
      </w:pPr>
    </w:p>
    <w:p w14:paraId="54B3CD9A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ПРОВОДНИЦА</w:t>
      </w:r>
    </w:p>
    <w:p w14:paraId="10E37F84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Вчера около восьми утра кто-то выпустил в коридор белого пуделя! Пока я за ним бегала, из моего купе пропал выигрышный лотерейный билетик. Я думаю, его украла хозяйка собаки!</w:t>
      </w:r>
    </w:p>
    <w:p w14:paraId="029F9405" w14:textId="77777777" w:rsidR="00D06769" w:rsidRPr="00D712FC" w:rsidRDefault="00D06769" w:rsidP="00D06769">
      <w:pPr>
        <w:pStyle w:val="NOTE"/>
        <w:rPr>
          <w:color w:val="auto"/>
        </w:rPr>
      </w:pPr>
    </w:p>
    <w:p w14:paraId="3EFE259C" w14:textId="77777777" w:rsidR="00D06769" w:rsidRPr="00D712FC" w:rsidRDefault="00D06769" w:rsidP="00D06769">
      <w:pPr>
        <w:pStyle w:val="NOTE"/>
        <w:rPr>
          <w:color w:val="auto"/>
        </w:rPr>
      </w:pPr>
      <w:r w:rsidRPr="00D712FC">
        <w:rPr>
          <w:color w:val="auto"/>
        </w:rPr>
        <w:t>ПЕРЕХОД:</w:t>
      </w:r>
    </w:p>
    <w:p w14:paraId="36F5A871" w14:textId="77777777" w:rsidR="00D06769" w:rsidRPr="00D712FC" w:rsidRDefault="00D06769" w:rsidP="00D06769">
      <w:pPr>
        <w:pStyle w:val="ACTION"/>
        <w:rPr>
          <w:color w:val="auto"/>
        </w:rPr>
      </w:pPr>
    </w:p>
    <w:p w14:paraId="094BCE92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ПАССАЖИРКА (60) с собакой (белым пуделем) ерзает в кресле.</w:t>
      </w:r>
    </w:p>
    <w:p w14:paraId="3C407082" w14:textId="77777777" w:rsidR="00D06769" w:rsidRPr="00D712FC" w:rsidRDefault="00D06769" w:rsidP="00D06769">
      <w:pPr>
        <w:pStyle w:val="CHARACTER"/>
        <w:rPr>
          <w:color w:val="auto"/>
        </w:rPr>
      </w:pPr>
    </w:p>
    <w:p w14:paraId="0F291148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ПАССАЖИРКА</w:t>
      </w:r>
    </w:p>
    <w:p w14:paraId="3588B9C5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В восемь утра я ушла в вагон-ресторан за булочкой и кофе.</w:t>
      </w:r>
    </w:p>
    <w:p w14:paraId="594B8066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(кивая на собаку)</w:t>
      </w:r>
    </w:p>
    <w:p w14:paraId="4089ADFC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Персик остался один в купе. Но дверь была заперта!</w:t>
      </w:r>
    </w:p>
    <w:p w14:paraId="7CE469B8" w14:textId="77777777" w:rsidR="00D06769" w:rsidRPr="00D712FC" w:rsidRDefault="00D06769" w:rsidP="00D06769">
      <w:pPr>
        <w:pStyle w:val="NOTE"/>
        <w:rPr>
          <w:color w:val="auto"/>
        </w:rPr>
      </w:pPr>
    </w:p>
    <w:p w14:paraId="61B8BB7E" w14:textId="77777777" w:rsidR="00D06769" w:rsidRPr="00D712FC" w:rsidRDefault="00D06769" w:rsidP="00D06769">
      <w:pPr>
        <w:pStyle w:val="NOTE"/>
        <w:rPr>
          <w:color w:val="auto"/>
        </w:rPr>
      </w:pPr>
      <w:r w:rsidRPr="00D712FC">
        <w:rPr>
          <w:color w:val="auto"/>
        </w:rPr>
        <w:t>ПЕРЕХОД К ПРОВОДНИЦЕ:</w:t>
      </w:r>
    </w:p>
    <w:p w14:paraId="06FDB029" w14:textId="77777777" w:rsidR="00D06769" w:rsidRPr="00D712FC" w:rsidRDefault="00D06769" w:rsidP="00D06769">
      <w:pPr>
        <w:pStyle w:val="CHARACTER"/>
        <w:rPr>
          <w:color w:val="auto"/>
        </w:rPr>
      </w:pPr>
    </w:p>
    <w:p w14:paraId="4D5BD123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ПРОВОДНИЦА</w:t>
      </w:r>
    </w:p>
    <w:p w14:paraId="5673070D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Дверь была распахнута, а пёс носился по коридору и громко лаял! Она специально его выпустила - меня отвлечь!</w:t>
      </w:r>
    </w:p>
    <w:p w14:paraId="15E267AD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(задумывается)</w:t>
      </w:r>
    </w:p>
    <w:p w14:paraId="29B0052E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Хотя, это мог сделать парень из второго купе! Он с утра купил десять билетиков, но ничего не выиграл!</w:t>
      </w:r>
    </w:p>
    <w:p w14:paraId="60C38B6D" w14:textId="77777777" w:rsidR="00D06769" w:rsidRPr="00D712FC" w:rsidRDefault="00D06769" w:rsidP="00D06769">
      <w:pPr>
        <w:pStyle w:val="NOTE"/>
        <w:rPr>
          <w:color w:val="auto"/>
        </w:rPr>
      </w:pPr>
    </w:p>
    <w:p w14:paraId="48C8CD02" w14:textId="77777777" w:rsidR="00D06769" w:rsidRPr="00D712FC" w:rsidRDefault="00D06769" w:rsidP="00D06769">
      <w:pPr>
        <w:pStyle w:val="NOTE"/>
        <w:rPr>
          <w:color w:val="auto"/>
        </w:rPr>
      </w:pPr>
      <w:r w:rsidRPr="00D712FC">
        <w:rPr>
          <w:color w:val="auto"/>
        </w:rPr>
        <w:t>ПЕРЕХОД К ПАССАЖИРУ ИЗ ВТОРОГО КУПЕ (32):</w:t>
      </w:r>
    </w:p>
    <w:p w14:paraId="5A6D9B98" w14:textId="77777777" w:rsidR="00D06769" w:rsidRPr="00D712FC" w:rsidRDefault="00D06769" w:rsidP="00D06769">
      <w:pPr>
        <w:pStyle w:val="CHARACTER"/>
        <w:rPr>
          <w:color w:val="auto"/>
        </w:rPr>
      </w:pPr>
    </w:p>
    <w:p w14:paraId="39F6F634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ПАССАЖИР ИЗ ВТОРОГО КУПЕ</w:t>
      </w:r>
    </w:p>
    <w:p w14:paraId="524FF684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За кого вы меня принимаете? Я честный человек. Лучше спросите моего соседа! Он весь в наколках! Явно криминальный элемент!</w:t>
      </w:r>
    </w:p>
    <w:p w14:paraId="60B106AF" w14:textId="77777777" w:rsidR="00D06769" w:rsidRPr="00D712FC" w:rsidRDefault="00D06769" w:rsidP="00D06769">
      <w:pPr>
        <w:pStyle w:val="NOTE"/>
        <w:rPr>
          <w:color w:val="auto"/>
        </w:rPr>
      </w:pPr>
    </w:p>
    <w:p w14:paraId="025A5486" w14:textId="77777777" w:rsidR="00D06769" w:rsidRPr="00D712FC" w:rsidRDefault="00D06769" w:rsidP="00D06769">
      <w:pPr>
        <w:pStyle w:val="NOTE"/>
        <w:rPr>
          <w:color w:val="auto"/>
        </w:rPr>
      </w:pPr>
      <w:r w:rsidRPr="00D712FC">
        <w:rPr>
          <w:color w:val="auto"/>
        </w:rPr>
        <w:t>ПЕРЕХОД К ЕГО СОСЕДУ (40):</w:t>
      </w:r>
    </w:p>
    <w:p w14:paraId="5E695033" w14:textId="77777777" w:rsidR="00D06769" w:rsidRPr="00D712FC" w:rsidRDefault="00D06769" w:rsidP="00D06769">
      <w:pPr>
        <w:pStyle w:val="CHARACTER"/>
        <w:rPr>
          <w:color w:val="auto"/>
        </w:rPr>
      </w:pPr>
    </w:p>
    <w:p w14:paraId="0936A53A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СОСЕД</w:t>
      </w:r>
    </w:p>
    <w:p w14:paraId="106D4D62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Лотерейные билеты мне не нужны. Я невезучий… И вообще, я спал всю дорогу. У кого-нибудь еще спросите.</w:t>
      </w:r>
    </w:p>
    <w:p w14:paraId="4C3E5BA1" w14:textId="77777777" w:rsidR="00D06769" w:rsidRPr="00D712FC" w:rsidRDefault="00D06769" w:rsidP="00D06769">
      <w:pPr>
        <w:pStyle w:val="NOTE"/>
        <w:rPr>
          <w:color w:val="auto"/>
        </w:rPr>
      </w:pPr>
    </w:p>
    <w:p w14:paraId="0F4DFDB7" w14:textId="77777777" w:rsidR="00D06769" w:rsidRPr="00D712FC" w:rsidRDefault="00D06769" w:rsidP="00D06769">
      <w:pPr>
        <w:pStyle w:val="NOTE"/>
        <w:rPr>
          <w:color w:val="auto"/>
        </w:rPr>
      </w:pPr>
      <w:r w:rsidRPr="00D712FC">
        <w:rPr>
          <w:color w:val="auto"/>
        </w:rPr>
        <w:t>ПЕРЕХОД К ЗОЕ:</w:t>
      </w:r>
    </w:p>
    <w:p w14:paraId="3E0B213C" w14:textId="77777777" w:rsidR="00D06769" w:rsidRPr="00D712FC" w:rsidRDefault="00D06769" w:rsidP="00D06769">
      <w:pPr>
        <w:pStyle w:val="ACTION"/>
        <w:rPr>
          <w:color w:val="auto"/>
        </w:rPr>
      </w:pPr>
    </w:p>
    <w:p w14:paraId="4C06C6C6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Теперь перед нами ЗОЯ (14), красивая модница, накрашена не по возрасту.</w:t>
      </w:r>
    </w:p>
    <w:p w14:paraId="3B047AD0" w14:textId="77777777" w:rsidR="00D06769" w:rsidRPr="00D712FC" w:rsidRDefault="00D06769" w:rsidP="00D06769">
      <w:pPr>
        <w:pStyle w:val="CHARACTER"/>
        <w:rPr>
          <w:color w:val="auto"/>
        </w:rPr>
      </w:pPr>
    </w:p>
    <w:p w14:paraId="35E85215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2CA1C546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Слышь, мелкая, отвали от меня!</w:t>
      </w:r>
    </w:p>
    <w:p w14:paraId="5519D982" w14:textId="77777777" w:rsidR="00D06769" w:rsidRPr="00D712FC" w:rsidRDefault="00D06769" w:rsidP="00D06769">
      <w:pPr>
        <w:pStyle w:val="ACTION"/>
        <w:rPr>
          <w:color w:val="auto"/>
        </w:rPr>
      </w:pPr>
    </w:p>
    <w:p w14:paraId="5BBA2A37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Мы наконец-то видим, кто ведёт допрос: это ВАРВАРА (11), рядом с ней ОХРАННИК РЖД (50). Но Зоя смотрит на Варвару, а не на Охранника.</w:t>
      </w:r>
    </w:p>
    <w:p w14:paraId="0FF25F98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6049F500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Опять родную сестру обвиняешь?</w:t>
      </w:r>
    </w:p>
    <w:p w14:paraId="1048F657" w14:textId="77777777" w:rsidR="00D06769" w:rsidRPr="00D712FC" w:rsidRDefault="00D06769" w:rsidP="00D06769">
      <w:pPr>
        <w:pStyle w:val="CHARACTER"/>
        <w:rPr>
          <w:color w:val="auto"/>
        </w:rPr>
      </w:pPr>
    </w:p>
    <w:p w14:paraId="5A1F2C50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78F3E88D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По статистике, сорок процентов преступников повторно нарушают закон.</w:t>
      </w:r>
    </w:p>
    <w:p w14:paraId="402D7437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lastRenderedPageBreak/>
        <w:t>(пауза)</w:t>
      </w:r>
    </w:p>
    <w:p w14:paraId="2AD039B9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Без пяти восемь ты вышла из нашего купе, я видела! Куда ты пошла?</w:t>
      </w:r>
    </w:p>
    <w:p w14:paraId="11433C96" w14:textId="77777777" w:rsidR="00D06769" w:rsidRPr="00D712FC" w:rsidRDefault="00D06769" w:rsidP="00D06769">
      <w:pPr>
        <w:pStyle w:val="CHARACTER"/>
        <w:rPr>
          <w:color w:val="auto"/>
        </w:rPr>
      </w:pPr>
    </w:p>
    <w:p w14:paraId="5B77F9D1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24B7B107" w14:textId="77777777" w:rsidR="00D06769" w:rsidRPr="00FE408B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Да, блин, сторис я снимала. Типа еду на всё лето в задницу мира.</w:t>
      </w:r>
      <w:r w:rsidRPr="0075528D">
        <w:rPr>
          <w:color w:val="auto"/>
        </w:rPr>
        <w:t xml:space="preserve"> </w:t>
      </w:r>
      <w:r w:rsidRPr="00FE408B">
        <w:rPr>
          <w:color w:val="auto"/>
        </w:rPr>
        <w:t>[</w:t>
      </w:r>
      <w:r>
        <w:rPr>
          <w:color w:val="auto"/>
          <w:lang w:val="en-US"/>
        </w:rPr>
        <w:t>ep</w:t>
      </w:r>
      <w:r w:rsidRPr="00FE408B">
        <w:rPr>
          <w:color w:val="auto"/>
        </w:rPr>
        <w:t xml:space="preserve">: </w:t>
      </w:r>
      <w:r>
        <w:rPr>
          <w:color w:val="auto"/>
          <w:lang w:val="en-US"/>
        </w:rPr>
        <w:t>p</w:t>
      </w:r>
      <w:r w:rsidRPr="00FE408B">
        <w:rPr>
          <w:color w:val="auto"/>
        </w:rPr>
        <w:t>=</w:t>
      </w:r>
      <w:r>
        <w:rPr>
          <w:color w:val="auto"/>
          <w:lang w:val="en-US"/>
        </w:rPr>
        <w:t>Mild</w:t>
      </w:r>
      <w:r w:rsidRPr="00FE408B">
        <w:rPr>
          <w:color w:val="auto"/>
        </w:rPr>
        <w:t>]</w:t>
      </w:r>
    </w:p>
    <w:p w14:paraId="360F14D0" w14:textId="77777777" w:rsidR="00D06769" w:rsidRPr="00D712FC" w:rsidRDefault="00D06769" w:rsidP="00D06769">
      <w:pPr>
        <w:pStyle w:val="CHARACTER"/>
        <w:ind w:left="0"/>
        <w:rPr>
          <w:color w:val="auto"/>
        </w:rPr>
      </w:pPr>
    </w:p>
    <w:p w14:paraId="7B9E3D09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ОХРАННИК РЖД</w:t>
      </w:r>
    </w:p>
    <w:p w14:paraId="00987B6F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И ты не заметила ничего странного?</w:t>
      </w:r>
    </w:p>
    <w:p w14:paraId="74C3F9DC" w14:textId="77777777" w:rsidR="00D06769" w:rsidRPr="00D712FC" w:rsidRDefault="00D06769" w:rsidP="00D06769">
      <w:pPr>
        <w:pStyle w:val="CHARACTER"/>
        <w:rPr>
          <w:color w:val="auto"/>
        </w:rPr>
      </w:pPr>
    </w:p>
    <w:p w14:paraId="1D555108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6D125255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Конечно, заметила! Пудель там придурковатый бегал, а проводница его ловила! Я их даже засняла! Стопудов завирусит!</w:t>
      </w:r>
    </w:p>
    <w:p w14:paraId="72ED6A15" w14:textId="77777777" w:rsidR="00D06769" w:rsidRPr="00D712FC" w:rsidRDefault="00D06769" w:rsidP="00D06769">
      <w:pPr>
        <w:pStyle w:val="ACTION"/>
        <w:rPr>
          <w:color w:val="auto"/>
        </w:rPr>
      </w:pPr>
    </w:p>
    <w:p w14:paraId="190B945A" w14:textId="77777777" w:rsidR="00D06769" w:rsidRPr="00D712FC" w:rsidRDefault="00D06769" w:rsidP="00D06769">
      <w:pPr>
        <w:pStyle w:val="ACTIO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color w:val="auto"/>
        </w:rPr>
      </w:pPr>
      <w:r w:rsidRPr="00D712FC">
        <w:rPr>
          <w:color w:val="auto"/>
        </w:rPr>
        <w:t>Зоя показывает видео на телефоне (сцена 1-2-А), как проводница ловит резвящегося и весело тявкающего пуделя.</w:t>
      </w:r>
    </w:p>
    <w:p w14:paraId="6C4709BF" w14:textId="77777777" w:rsidR="00D06769" w:rsidRPr="00D712FC" w:rsidRDefault="00D06769" w:rsidP="00D06769">
      <w:pPr>
        <w:pStyle w:val="CHARACTER"/>
        <w:rPr>
          <w:color w:val="auto"/>
        </w:rPr>
      </w:pPr>
    </w:p>
    <w:p w14:paraId="7C4DE868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53D9E015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(охраннику)</w:t>
      </w:r>
    </w:p>
    <w:p w14:paraId="68765AAC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Я думаю, нам надо осмотреть купе, откуда пропал билетик.</w:t>
      </w:r>
    </w:p>
    <w:p w14:paraId="1F81588B" w14:textId="77777777" w:rsidR="00D06769" w:rsidRPr="00D712FC" w:rsidRDefault="00D06769" w:rsidP="00D06769">
      <w:pPr>
        <w:pStyle w:val="CHARACTER"/>
        <w:rPr>
          <w:color w:val="auto"/>
        </w:rPr>
      </w:pPr>
    </w:p>
    <w:p w14:paraId="402EA117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ОХРАННИК РЖД</w:t>
      </w:r>
    </w:p>
    <w:p w14:paraId="57E6CBF7" w14:textId="77777777" w:rsidR="00D06769" w:rsidRPr="00D712FC" w:rsidRDefault="00D06769" w:rsidP="00D06769">
      <w:pPr>
        <w:pStyle w:val="DIALOG"/>
        <w:rPr>
          <w:rFonts w:ascii="Cambria" w:hAnsi="Cambria"/>
          <w:color w:val="auto"/>
        </w:rPr>
      </w:pPr>
      <w:r w:rsidRPr="00D712FC">
        <w:rPr>
          <w:color w:val="auto"/>
        </w:rPr>
        <w:t xml:space="preserve">Тебя как зовут, </w:t>
      </w:r>
      <w:r w:rsidRPr="00D712FC">
        <w:rPr>
          <w:rFonts w:ascii="Cambria" w:hAnsi="Cambria"/>
          <w:color w:val="auto"/>
        </w:rPr>
        <w:t>козявка</w:t>
      </w:r>
      <w:r w:rsidRPr="00D712FC">
        <w:rPr>
          <w:color w:val="auto"/>
        </w:rPr>
        <w:t xml:space="preserve">? </w:t>
      </w:r>
    </w:p>
    <w:p w14:paraId="4C2BB00D" w14:textId="77777777" w:rsidR="00D06769" w:rsidRPr="00D712FC" w:rsidRDefault="00D06769" w:rsidP="00D06769">
      <w:pPr>
        <w:pStyle w:val="ACTION"/>
        <w:rPr>
          <w:color w:val="auto"/>
        </w:rPr>
      </w:pPr>
    </w:p>
    <w:p w14:paraId="430DBD16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Варвара отвечает четко и с некоторым вызовом.</w:t>
      </w:r>
    </w:p>
    <w:p w14:paraId="011BD115" w14:textId="77777777" w:rsidR="00D06769" w:rsidRPr="00D712FC" w:rsidRDefault="00D06769" w:rsidP="00D06769">
      <w:pPr>
        <w:pStyle w:val="CHARACTER"/>
        <w:rPr>
          <w:color w:val="auto"/>
        </w:rPr>
      </w:pPr>
    </w:p>
    <w:p w14:paraId="2330CF2C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22889BD6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Меня зовут Варвара Смородина.</w:t>
      </w:r>
    </w:p>
    <w:p w14:paraId="6DCF1F58" w14:textId="77777777" w:rsidR="00D06769" w:rsidRPr="00D712FC" w:rsidRDefault="00D06769" w:rsidP="00D06769">
      <w:pPr>
        <w:pStyle w:val="CHARACTER"/>
        <w:rPr>
          <w:color w:val="auto"/>
        </w:rPr>
      </w:pPr>
    </w:p>
    <w:p w14:paraId="3DF256D0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ОХРАННИК РЖД</w:t>
      </w:r>
    </w:p>
    <w:p w14:paraId="14F931B9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(снисходительно)</w:t>
      </w:r>
    </w:p>
    <w:p w14:paraId="36F5369D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rFonts w:ascii="Cambria" w:hAnsi="Cambria" w:cs="Cambria"/>
          <w:color w:val="auto"/>
        </w:rPr>
        <w:t>Варенька</w:t>
      </w:r>
      <w:r w:rsidRPr="00D712FC">
        <w:rPr>
          <w:color w:val="auto"/>
        </w:rPr>
        <w:t xml:space="preserve">, </w:t>
      </w:r>
      <w:r w:rsidRPr="00D712FC">
        <w:rPr>
          <w:rFonts w:ascii="Cambria" w:hAnsi="Cambria" w:cs="Cambria"/>
          <w:color w:val="auto"/>
        </w:rPr>
        <w:t>нечего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там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смотреть</w:t>
      </w:r>
      <w:r w:rsidRPr="00D712FC">
        <w:rPr>
          <w:color w:val="auto"/>
        </w:rPr>
        <w:t xml:space="preserve">! </w:t>
      </w:r>
      <w:r w:rsidRPr="00D712FC">
        <w:rPr>
          <w:rFonts w:ascii="Cambria" w:hAnsi="Cambria" w:cs="Cambria"/>
          <w:color w:val="auto"/>
        </w:rPr>
        <w:t>Преступник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скорее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всего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уже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сошёл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на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станции</w:t>
      </w:r>
      <w:r w:rsidRPr="00D712FC">
        <w:rPr>
          <w:color w:val="auto"/>
        </w:rPr>
        <w:t xml:space="preserve">. </w:t>
      </w:r>
      <w:r w:rsidRPr="00D712FC">
        <w:rPr>
          <w:rFonts w:ascii="Cambria" w:hAnsi="Cambria" w:cs="Cambria"/>
          <w:color w:val="auto"/>
        </w:rPr>
        <w:t>Обычное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дело</w:t>
      </w:r>
      <w:r w:rsidRPr="00D712FC">
        <w:rPr>
          <w:color w:val="auto"/>
        </w:rPr>
        <w:t>.</w:t>
      </w:r>
    </w:p>
    <w:p w14:paraId="783CE58C" w14:textId="77777777" w:rsidR="00D06769" w:rsidRPr="00D712FC" w:rsidRDefault="00D06769" w:rsidP="00D06769">
      <w:pPr>
        <w:pStyle w:val="CHARACTER"/>
        <w:rPr>
          <w:color w:val="auto"/>
        </w:rPr>
      </w:pPr>
    </w:p>
    <w:p w14:paraId="533F14C2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360C3BB5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(сурово)</w:t>
      </w:r>
    </w:p>
    <w:p w14:paraId="0E5B5172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Нет, это дело как раз нестандартное!</w:t>
      </w:r>
    </w:p>
    <w:p w14:paraId="605028DA" w14:textId="77777777" w:rsidR="00D06769" w:rsidRPr="00D712FC" w:rsidRDefault="00D06769" w:rsidP="00D06769">
      <w:pPr>
        <w:pStyle w:val="CHARACTER"/>
        <w:rPr>
          <w:color w:val="auto"/>
        </w:rPr>
      </w:pPr>
    </w:p>
    <w:p w14:paraId="7E3C1400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ОХРАННИК РЖД</w:t>
      </w:r>
    </w:p>
    <w:p w14:paraId="61D837EA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(раздраженно)</w:t>
      </w:r>
    </w:p>
    <w:p w14:paraId="3EE5E5D9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А я говорю - обычное! Не спорь со взрослыми.</w:t>
      </w:r>
    </w:p>
    <w:p w14:paraId="14AF8782" w14:textId="77777777" w:rsidR="00D06769" w:rsidRPr="00D712FC" w:rsidRDefault="00D06769" w:rsidP="00D06769">
      <w:pPr>
        <w:pStyle w:val="CHARACTER"/>
        <w:rPr>
          <w:color w:val="auto"/>
        </w:rPr>
      </w:pPr>
    </w:p>
    <w:p w14:paraId="2CEE3941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4A1740D7" w14:textId="77777777" w:rsidR="00D06769" w:rsidRDefault="00D06769" w:rsidP="00D06769">
      <w:pPr>
        <w:pStyle w:val="DIALOG"/>
        <w:rPr>
          <w:rFonts w:ascii="Times New Roman" w:hAnsi="Times New Roman"/>
          <w:color w:val="auto"/>
        </w:rPr>
      </w:pPr>
      <w:r w:rsidRPr="00D712FC">
        <w:rPr>
          <w:color w:val="auto"/>
        </w:rPr>
        <w:t>Это не аргумент. У взрослых снижена способность мыслить нестандартно. Поэтому из нас двоих раскрыть это дело смогу только я!</w:t>
      </w:r>
    </w:p>
    <w:p w14:paraId="791F43DB" w14:textId="77777777" w:rsidR="00D06769" w:rsidRDefault="00D06769" w:rsidP="00D06769">
      <w:pPr>
        <w:pStyle w:val="DIALOG"/>
        <w:rPr>
          <w:rFonts w:ascii="Times New Roman" w:hAnsi="Times New Roman"/>
          <w:color w:val="auto"/>
        </w:rPr>
      </w:pPr>
    </w:p>
    <w:p w14:paraId="3F7B1AE6" w14:textId="77777777" w:rsidR="00D06769" w:rsidRPr="0075528D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v=None, sc=None, s=None, p=Mild, a=None]</w:t>
      </w:r>
    </w:p>
    <w:p w14:paraId="70C3CA96" w14:textId="77777777" w:rsidR="00D06769" w:rsidRPr="0075528D" w:rsidRDefault="00D06769" w:rsidP="00D06769">
      <w:pPr>
        <w:pStyle w:val="SCENEHEADING"/>
        <w:rPr>
          <w:color w:val="auto"/>
          <w:lang w:val="en-US"/>
        </w:rPr>
      </w:pPr>
    </w:p>
    <w:p w14:paraId="223FBEF3" w14:textId="77777777" w:rsidR="00D06769" w:rsidRPr="00D712FC" w:rsidRDefault="00D06769" w:rsidP="00D06769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1-3. ИНТ. ПОЕЗД. КУПЕ ПРОВОДНИЦЫ – ДЕНЬ</w:t>
      </w:r>
    </w:p>
    <w:p w14:paraId="028D3DD5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ВАРВАРА, ЗОЯ, ПРОВОДНИЦА, ОХРАННИК РЖД, ПАССАЖИРКА, ПАССАЖИР ИЗ ВТОРОГО КУПЕ, СОСЕД, МАССОВКА (ПАССАЖИРЫ)</w:t>
      </w:r>
    </w:p>
    <w:p w14:paraId="7F89C7C7" w14:textId="77777777" w:rsidR="00D06769" w:rsidRPr="00D712FC" w:rsidRDefault="00D06769" w:rsidP="00D06769">
      <w:pPr>
        <w:pStyle w:val="ACTION"/>
        <w:rPr>
          <w:color w:val="auto"/>
        </w:rPr>
      </w:pPr>
    </w:p>
    <w:p w14:paraId="63C20E5C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Варвара и охранник изучают купе проводницы (Прим. у проводников есть отдельное купе, где хранятся все товары на продажу, аптечка, и т.д.) Все остальные пассажиры столпились в коридоре и с интересом наблюдают за происходящим.</w:t>
      </w:r>
    </w:p>
    <w:p w14:paraId="26ADD3F0" w14:textId="77777777" w:rsidR="00D06769" w:rsidRPr="00D712FC" w:rsidRDefault="00D06769" w:rsidP="00D06769">
      <w:pPr>
        <w:pStyle w:val="ACTION"/>
        <w:rPr>
          <w:color w:val="auto"/>
        </w:rPr>
      </w:pPr>
    </w:p>
    <w:p w14:paraId="75A862F8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Проводница указывает на тележку с сувенирной продукцией.</w:t>
      </w:r>
    </w:p>
    <w:p w14:paraId="57E9BA8E" w14:textId="77777777" w:rsidR="00D06769" w:rsidRPr="00D712FC" w:rsidRDefault="00D06769" w:rsidP="00D06769">
      <w:pPr>
        <w:pStyle w:val="CHARACTER"/>
        <w:rPr>
          <w:color w:val="auto"/>
        </w:rPr>
      </w:pPr>
    </w:p>
    <w:p w14:paraId="3CA6BA2B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ПРОВОДНИЦА</w:t>
      </w:r>
    </w:p>
    <w:p w14:paraId="6340E2A1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Здесь он лежал.</w:t>
      </w:r>
    </w:p>
    <w:p w14:paraId="4B43209D" w14:textId="77777777" w:rsidR="00D06769" w:rsidRPr="00D712FC" w:rsidRDefault="00D06769" w:rsidP="00D06769">
      <w:pPr>
        <w:pStyle w:val="ACTION"/>
        <w:rPr>
          <w:color w:val="auto"/>
        </w:rPr>
      </w:pPr>
    </w:p>
    <w:p w14:paraId="694716FA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Охранник осматривает тележку поверхностно, а Варвара - внимательно. На тележке сверху лежат газеты на продажу.</w:t>
      </w:r>
    </w:p>
    <w:p w14:paraId="67495CE5" w14:textId="77777777" w:rsidR="00D06769" w:rsidRPr="00D712FC" w:rsidRDefault="00D06769" w:rsidP="00D06769">
      <w:pPr>
        <w:pStyle w:val="CHARACTER"/>
        <w:rPr>
          <w:color w:val="auto"/>
        </w:rPr>
      </w:pPr>
    </w:p>
    <w:p w14:paraId="047DA280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ОХРАННИК РЖД</w:t>
      </w:r>
    </w:p>
    <w:p w14:paraId="62CFABCA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(Проводнице)</w:t>
      </w:r>
    </w:p>
    <w:p w14:paraId="53FE536D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Никаких следов вор не оставил. К сожалению, мы уже его не найдём.</w:t>
      </w:r>
    </w:p>
    <w:p w14:paraId="5ED35DC7" w14:textId="77777777" w:rsidR="00D06769" w:rsidRPr="00D712FC" w:rsidRDefault="00D06769" w:rsidP="00D06769">
      <w:pPr>
        <w:pStyle w:val="ACTION"/>
        <w:rPr>
          <w:color w:val="auto"/>
        </w:rPr>
      </w:pPr>
    </w:p>
    <w:p w14:paraId="6DC18BAF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Варвара берёт одну из газет, достаёт из кармана лупу, присматривается.</w:t>
      </w:r>
    </w:p>
    <w:p w14:paraId="3518A419" w14:textId="77777777" w:rsidR="00D06769" w:rsidRPr="00D712FC" w:rsidRDefault="00D06769" w:rsidP="00D06769">
      <w:pPr>
        <w:pStyle w:val="CHARACTER"/>
        <w:rPr>
          <w:color w:val="auto"/>
        </w:rPr>
      </w:pPr>
    </w:p>
    <w:p w14:paraId="0D5C1FBD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223A422B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Любопытненько! Преступник оставил явный след. Я знаю, кто вор! Он сейчас находится здесь.</w:t>
      </w:r>
    </w:p>
    <w:p w14:paraId="3009416A" w14:textId="77777777" w:rsidR="00D06769" w:rsidRPr="00D712FC" w:rsidRDefault="00D06769" w:rsidP="00D06769">
      <w:pPr>
        <w:pStyle w:val="CHARACTER"/>
        <w:rPr>
          <w:color w:val="auto"/>
        </w:rPr>
      </w:pPr>
    </w:p>
    <w:p w14:paraId="6E1F5885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ОХРАННИК РЖД</w:t>
      </w:r>
    </w:p>
    <w:p w14:paraId="4393DE6D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И кто же это?</w:t>
      </w:r>
    </w:p>
    <w:p w14:paraId="1AC8DC08" w14:textId="77777777" w:rsidR="00D06769" w:rsidRPr="00D712FC" w:rsidRDefault="00D06769" w:rsidP="00D06769">
      <w:pPr>
        <w:pStyle w:val="ACTION"/>
        <w:rPr>
          <w:color w:val="auto"/>
        </w:rPr>
      </w:pPr>
    </w:p>
    <w:p w14:paraId="26ADEFFB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Варвара показывает пальцем на Охранника.</w:t>
      </w:r>
    </w:p>
    <w:p w14:paraId="79DC3830" w14:textId="77777777" w:rsidR="00D06769" w:rsidRPr="00D712FC" w:rsidRDefault="00D06769" w:rsidP="00D06769">
      <w:pPr>
        <w:pStyle w:val="CHARACTER"/>
        <w:rPr>
          <w:color w:val="auto"/>
        </w:rPr>
      </w:pPr>
    </w:p>
    <w:p w14:paraId="106478A2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7974A79B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Вы!</w:t>
      </w:r>
    </w:p>
    <w:p w14:paraId="0B4ECD76" w14:textId="77777777" w:rsidR="00D06769" w:rsidRPr="00D712FC" w:rsidRDefault="00D06769" w:rsidP="00D06769">
      <w:pPr>
        <w:pStyle w:val="CHARACTER"/>
        <w:rPr>
          <w:color w:val="auto"/>
        </w:rPr>
      </w:pPr>
    </w:p>
    <w:p w14:paraId="692CEDEC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ОХРАННИК РЖД</w:t>
      </w:r>
    </w:p>
    <w:p w14:paraId="7BB07091" w14:textId="77777777" w:rsidR="00D06769" w:rsidRPr="00FE408B" w:rsidRDefault="00D06769" w:rsidP="00D06769">
      <w:pPr>
        <w:pStyle w:val="DIALOG"/>
        <w:rPr>
          <w:rFonts w:ascii="Times New Roman" w:hAnsi="Times New Roman"/>
          <w:color w:val="auto"/>
          <w:lang w:val="en-US"/>
        </w:rPr>
      </w:pPr>
      <w:r w:rsidRPr="00D712FC">
        <w:rPr>
          <w:color w:val="auto"/>
        </w:rPr>
        <w:t>Я?! С</w:t>
      </w:r>
      <w:r w:rsidRPr="00FE408B">
        <w:rPr>
          <w:color w:val="auto"/>
          <w:lang w:val="en-US"/>
        </w:rPr>
        <w:t xml:space="preserve"> </w:t>
      </w:r>
      <w:r w:rsidRPr="00D712FC">
        <w:rPr>
          <w:color w:val="auto"/>
        </w:rPr>
        <w:t>чего</w:t>
      </w:r>
      <w:r w:rsidRPr="00FE408B">
        <w:rPr>
          <w:color w:val="auto"/>
          <w:lang w:val="en-US"/>
        </w:rPr>
        <w:t xml:space="preserve"> </w:t>
      </w:r>
      <w:r w:rsidRPr="00D712FC">
        <w:rPr>
          <w:color w:val="auto"/>
        </w:rPr>
        <w:t>ты</w:t>
      </w:r>
      <w:r w:rsidRPr="00FE408B">
        <w:rPr>
          <w:color w:val="auto"/>
          <w:lang w:val="en-US"/>
        </w:rPr>
        <w:t xml:space="preserve"> </w:t>
      </w:r>
      <w:r w:rsidRPr="00D712FC">
        <w:rPr>
          <w:color w:val="auto"/>
        </w:rPr>
        <w:t>взяла</w:t>
      </w:r>
      <w:r w:rsidRPr="00FE408B">
        <w:rPr>
          <w:color w:val="auto"/>
          <w:lang w:val="en-US"/>
        </w:rPr>
        <w:t>?</w:t>
      </w:r>
    </w:p>
    <w:p w14:paraId="3ADB51DA" w14:textId="77777777" w:rsidR="00D06769" w:rsidRPr="00FE408B" w:rsidRDefault="00D06769" w:rsidP="00D06769">
      <w:pPr>
        <w:pStyle w:val="DIALOG"/>
        <w:rPr>
          <w:rFonts w:ascii="Times New Roman" w:hAnsi="Times New Roman"/>
          <w:color w:val="auto"/>
          <w:lang w:val="en-US"/>
        </w:rPr>
      </w:pPr>
    </w:p>
    <w:p w14:paraId="0ADFF6AF" w14:textId="77777777" w:rsidR="00D06769" w:rsidRPr="0075528D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v=None, sc=None, s=None, p=None, a=None]</w:t>
      </w:r>
    </w:p>
    <w:p w14:paraId="4D074CEC" w14:textId="77777777" w:rsidR="00D06769" w:rsidRPr="0075528D" w:rsidRDefault="00D06769" w:rsidP="00D06769">
      <w:pPr>
        <w:pStyle w:val="SCENEHEADING"/>
        <w:rPr>
          <w:color w:val="auto"/>
          <w:lang w:val="en-US"/>
        </w:rPr>
      </w:pPr>
    </w:p>
    <w:p w14:paraId="2C1EE02A" w14:textId="77777777" w:rsidR="00D06769" w:rsidRPr="00D712FC" w:rsidRDefault="00D06769" w:rsidP="00D06769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1-4. ФЛЕШБЭК: ИНТ. ПОЕЗД. КОРИДОР – ДЕНЬ</w:t>
      </w:r>
    </w:p>
    <w:p w14:paraId="378A6A59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ОХРАННИК РЖД, ПАССАЖИРКА, СОСЕД, ПАССАЖИР ИЗ ВТОРОГО КУПЕ, МАССОВКА (ПАССАЖИРЫ)</w:t>
      </w:r>
    </w:p>
    <w:p w14:paraId="541EAFEC" w14:textId="77777777" w:rsidR="00D06769" w:rsidRPr="00D712FC" w:rsidRDefault="00D06769" w:rsidP="00D06769">
      <w:pPr>
        <w:pStyle w:val="ACTION"/>
        <w:rPr>
          <w:color w:val="auto"/>
        </w:rPr>
      </w:pPr>
    </w:p>
    <w:p w14:paraId="384FD789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Охранник проходит по поезду, осматривает вагоны.</w:t>
      </w:r>
    </w:p>
    <w:p w14:paraId="6A0C84B3" w14:textId="77777777" w:rsidR="00D06769" w:rsidRPr="00D712FC" w:rsidRDefault="00D06769" w:rsidP="00D06769">
      <w:pPr>
        <w:pStyle w:val="CHARACTER"/>
        <w:rPr>
          <w:color w:val="auto"/>
        </w:rPr>
      </w:pPr>
    </w:p>
    <w:p w14:paraId="7D4BB060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 (З/К)</w:t>
      </w:r>
    </w:p>
    <w:p w14:paraId="5BBA3B8C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 xml:space="preserve">Вы - охранник, в ваши обязанности входит осматривать вагоны после посадки. Так вы увидели, что в отдельном купе едет пассажирка с </w:t>
      </w:r>
      <w:r w:rsidRPr="00D712FC">
        <w:rPr>
          <w:color w:val="auto"/>
        </w:rPr>
        <w:lastRenderedPageBreak/>
        <w:t>пуделем.</w:t>
      </w:r>
    </w:p>
    <w:p w14:paraId="128B60A0" w14:textId="77777777" w:rsidR="00D06769" w:rsidRPr="00D712FC" w:rsidRDefault="00D06769" w:rsidP="00D06769">
      <w:pPr>
        <w:pStyle w:val="ACTION"/>
        <w:rPr>
          <w:color w:val="auto"/>
        </w:rPr>
      </w:pPr>
    </w:p>
    <w:p w14:paraId="080689C8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Охранник замечает, что в купе путешествует Пассажирка с собакой. Собака на поводке. Пассажирка её гладит, выходит из своего купе и закрывает дверь.</w:t>
      </w:r>
    </w:p>
    <w:p w14:paraId="7DE08536" w14:textId="77777777" w:rsidR="00D06769" w:rsidRPr="00D712FC" w:rsidRDefault="00D06769" w:rsidP="00D06769">
      <w:pPr>
        <w:pStyle w:val="ACTION"/>
        <w:rPr>
          <w:color w:val="auto"/>
        </w:rPr>
      </w:pPr>
    </w:p>
    <w:p w14:paraId="2963545E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Пассажирка направляется в сторону вагон-ресторана. К её двери подходит Охранник.</w:t>
      </w:r>
    </w:p>
    <w:p w14:paraId="62A8556A" w14:textId="77777777" w:rsidR="00D06769" w:rsidRPr="00D712FC" w:rsidRDefault="00D06769" w:rsidP="00D06769">
      <w:pPr>
        <w:pStyle w:val="CHARACTER"/>
        <w:rPr>
          <w:color w:val="auto"/>
        </w:rPr>
      </w:pPr>
    </w:p>
    <w:p w14:paraId="6EE1B758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 (З/К)</w:t>
      </w:r>
    </w:p>
    <w:p w14:paraId="6443A420" w14:textId="77777777" w:rsidR="00D06769" w:rsidRDefault="00D06769" w:rsidP="00D06769">
      <w:pPr>
        <w:pStyle w:val="DIALOG"/>
        <w:rPr>
          <w:rFonts w:ascii="Times New Roman" w:hAnsi="Times New Roman"/>
          <w:color w:val="auto"/>
        </w:rPr>
      </w:pPr>
      <w:r w:rsidRPr="00D712FC">
        <w:rPr>
          <w:color w:val="auto"/>
        </w:rPr>
        <w:t>Пока пассажирка была в другом вагоне, вы зашли в её купе… и выпустили собаку.</w:t>
      </w:r>
    </w:p>
    <w:p w14:paraId="11FC54E4" w14:textId="77777777" w:rsidR="00D06769" w:rsidRDefault="00D06769" w:rsidP="00D06769">
      <w:pPr>
        <w:pStyle w:val="DIALOG"/>
        <w:rPr>
          <w:rFonts w:ascii="Times New Roman" w:hAnsi="Times New Roman"/>
          <w:color w:val="auto"/>
        </w:rPr>
      </w:pPr>
    </w:p>
    <w:p w14:paraId="18516C92" w14:textId="77777777" w:rsidR="00D06769" w:rsidRPr="0075528D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v=None, sc=None, s=None, p=None, a=None]</w:t>
      </w:r>
    </w:p>
    <w:p w14:paraId="06BEEA4B" w14:textId="77777777" w:rsidR="00D06769" w:rsidRPr="0075528D" w:rsidRDefault="00D06769" w:rsidP="00D06769">
      <w:pPr>
        <w:pStyle w:val="SCENEHEADING"/>
        <w:rPr>
          <w:color w:val="auto"/>
          <w:lang w:val="en-US"/>
        </w:rPr>
      </w:pPr>
    </w:p>
    <w:p w14:paraId="652EFD23" w14:textId="77777777" w:rsidR="00D06769" w:rsidRPr="00D712FC" w:rsidRDefault="00D06769" w:rsidP="00D06769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1-5. ИНТ. ПОЕЗД. КОРИДОР / КУПЕ ПРОВОДНИЦЫ – ДЕНЬ</w:t>
      </w:r>
    </w:p>
    <w:p w14:paraId="56B202E7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ЗОЯ, ПРОВОДНИЦА, ОХРАННИК РЖД</w:t>
      </w:r>
    </w:p>
    <w:p w14:paraId="062633EF" w14:textId="77777777" w:rsidR="00D06769" w:rsidRPr="00D712FC" w:rsidRDefault="00D06769" w:rsidP="00D06769">
      <w:pPr>
        <w:pStyle w:val="ACTION"/>
        <w:rPr>
          <w:color w:val="auto"/>
        </w:rPr>
      </w:pPr>
    </w:p>
    <w:p w14:paraId="02A30D67" w14:textId="77777777" w:rsidR="00D06769" w:rsidRPr="00D712FC" w:rsidRDefault="00D06769" w:rsidP="00D06769">
      <w:pPr>
        <w:pStyle w:val="ACTION"/>
        <w:rPr>
          <w:rFonts w:ascii="Cambria" w:hAnsi="Cambria"/>
          <w:color w:val="auto"/>
        </w:rPr>
      </w:pPr>
      <w:r w:rsidRPr="00D712FC">
        <w:rPr>
          <w:color w:val="auto"/>
        </w:rPr>
        <w:t xml:space="preserve">Собака выбегает из купе, громко лая. За ней бегает Проводница. Это на телефон снимает Зоя. </w:t>
      </w:r>
    </w:p>
    <w:p w14:paraId="4445D706" w14:textId="77777777" w:rsidR="00D06769" w:rsidRPr="00D712FC" w:rsidRDefault="00D06769" w:rsidP="00D06769">
      <w:pPr>
        <w:pStyle w:val="CHARACTER"/>
        <w:rPr>
          <w:color w:val="auto"/>
        </w:rPr>
      </w:pPr>
    </w:p>
    <w:p w14:paraId="4656DA46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rFonts w:ascii="Cambria" w:hAnsi="Cambria"/>
          <w:color w:val="auto"/>
        </w:rPr>
        <w:t>ВАРВАРА</w:t>
      </w:r>
      <w:r w:rsidRPr="00D712FC">
        <w:rPr>
          <w:color w:val="auto"/>
        </w:rPr>
        <w:t xml:space="preserve"> (ЗК)</w:t>
      </w:r>
    </w:p>
    <w:p w14:paraId="0D0078CA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А потом, воспользовавшись паникой, вы украли выигрышный билетик.</w:t>
      </w:r>
    </w:p>
    <w:p w14:paraId="66268A30" w14:textId="77777777" w:rsidR="00D06769" w:rsidRPr="00D712FC" w:rsidRDefault="00D06769" w:rsidP="00D06769">
      <w:pPr>
        <w:pStyle w:val="ACTION"/>
        <w:rPr>
          <w:color w:val="auto"/>
        </w:rPr>
      </w:pPr>
    </w:p>
    <w:p w14:paraId="6F90451A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Никто не замечает, как Охранник быстро заходит в купе Проводницы и хватает билетики с тележки.</w:t>
      </w:r>
    </w:p>
    <w:p w14:paraId="0CB7E558" w14:textId="77777777" w:rsidR="00D06769" w:rsidRPr="00D712FC" w:rsidRDefault="00D06769" w:rsidP="00D06769">
      <w:pPr>
        <w:pStyle w:val="NOTE"/>
        <w:rPr>
          <w:color w:val="auto"/>
        </w:rPr>
      </w:pPr>
    </w:p>
    <w:p w14:paraId="05E60DDB" w14:textId="77777777" w:rsidR="00D06769" w:rsidRPr="00FE408B" w:rsidRDefault="00D06769" w:rsidP="00D06769">
      <w:pPr>
        <w:pStyle w:val="NOTE"/>
        <w:rPr>
          <w:rFonts w:ascii="Times New Roman" w:hAnsi="Times New Roman"/>
          <w:color w:val="auto"/>
          <w:lang w:val="en-US"/>
        </w:rPr>
      </w:pPr>
      <w:r w:rsidRPr="00D712FC">
        <w:rPr>
          <w:color w:val="auto"/>
        </w:rPr>
        <w:t>КОНЕЦ</w:t>
      </w:r>
      <w:r w:rsidRPr="00FE408B">
        <w:rPr>
          <w:color w:val="auto"/>
          <w:lang w:val="en-US"/>
        </w:rPr>
        <w:t xml:space="preserve"> </w:t>
      </w:r>
      <w:r w:rsidRPr="00D712FC">
        <w:rPr>
          <w:color w:val="auto"/>
        </w:rPr>
        <w:t>ФЛЕШБЭКА</w:t>
      </w:r>
    </w:p>
    <w:p w14:paraId="65AE3677" w14:textId="77777777" w:rsidR="00D06769" w:rsidRPr="00FE408B" w:rsidRDefault="00D06769" w:rsidP="00D06769">
      <w:pPr>
        <w:pStyle w:val="NOTE"/>
        <w:rPr>
          <w:rFonts w:ascii="Times New Roman" w:hAnsi="Times New Roman"/>
          <w:color w:val="auto"/>
          <w:lang w:val="en-US"/>
        </w:rPr>
      </w:pPr>
    </w:p>
    <w:p w14:paraId="676C5E00" w14:textId="77777777" w:rsidR="00D06769" w:rsidRPr="0075528D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v=None, sc=None, s=None, p=None, a=None]</w:t>
      </w:r>
    </w:p>
    <w:p w14:paraId="435F1FFC" w14:textId="77777777" w:rsidR="00D06769" w:rsidRPr="0075528D" w:rsidRDefault="00D06769" w:rsidP="00D06769">
      <w:pPr>
        <w:pStyle w:val="SCENEHEADING"/>
        <w:rPr>
          <w:color w:val="auto"/>
          <w:lang w:val="en-US"/>
        </w:rPr>
      </w:pPr>
    </w:p>
    <w:p w14:paraId="335AD54C" w14:textId="77777777" w:rsidR="00D06769" w:rsidRPr="00D712FC" w:rsidRDefault="00D06769" w:rsidP="00D06769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1-6. ИНТ. ПОЕЗД. КОРИДОР – ДЕНЬ</w:t>
      </w:r>
    </w:p>
    <w:p w14:paraId="3EB59AC7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ВАРВАРА, ЗОЯ, ОХРАННИК РЖД, ПРОВОДНИЦА, ПАССАЖИРКА, ПАССАЖИР ИЗ ВТОРОГО КУПЕ, СОСЕД</w:t>
      </w:r>
    </w:p>
    <w:p w14:paraId="57FF99C9" w14:textId="77777777" w:rsidR="00D06769" w:rsidRPr="00D712FC" w:rsidRDefault="00D06769" w:rsidP="00D06769">
      <w:pPr>
        <w:pStyle w:val="ACTION"/>
        <w:rPr>
          <w:color w:val="auto"/>
        </w:rPr>
      </w:pPr>
    </w:p>
    <w:p w14:paraId="03BB9787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Варвара смотрит на Охранника.</w:t>
      </w:r>
    </w:p>
    <w:p w14:paraId="4EB0D1E9" w14:textId="77777777" w:rsidR="00D06769" w:rsidRPr="00D712FC" w:rsidRDefault="00D06769" w:rsidP="00D06769">
      <w:pPr>
        <w:pStyle w:val="CHARACTER"/>
        <w:rPr>
          <w:color w:val="auto"/>
        </w:rPr>
      </w:pPr>
    </w:p>
    <w:p w14:paraId="7071B680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ОХРАННИК РЖД</w:t>
      </w:r>
    </w:p>
    <w:p w14:paraId="55734B0E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У тебя нет доказательств.</w:t>
      </w:r>
    </w:p>
    <w:p w14:paraId="431329FC" w14:textId="77777777" w:rsidR="00D06769" w:rsidRPr="00D712FC" w:rsidRDefault="00D06769" w:rsidP="00D06769">
      <w:pPr>
        <w:pStyle w:val="CHARACTER"/>
        <w:rPr>
          <w:color w:val="auto"/>
        </w:rPr>
      </w:pPr>
    </w:p>
    <w:p w14:paraId="513E707A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636DE08B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Пока вы отвязывали собаку - она вас укусила. Схватив билетики с тележки, вы испачкали газету кровью.</w:t>
      </w:r>
    </w:p>
    <w:p w14:paraId="094C27BD" w14:textId="77777777" w:rsidR="00D06769" w:rsidRPr="00D712FC" w:rsidRDefault="00D06769" w:rsidP="00D06769">
      <w:pPr>
        <w:pStyle w:val="ACTION"/>
        <w:rPr>
          <w:color w:val="auto"/>
        </w:rPr>
      </w:pPr>
    </w:p>
    <w:p w14:paraId="499D3F13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Варя показывает всем газету, которую она забрала с тележки. На газете виднеется маленькое алое пятно.</w:t>
      </w:r>
    </w:p>
    <w:p w14:paraId="30898555" w14:textId="77777777" w:rsidR="00D06769" w:rsidRPr="00D712FC" w:rsidRDefault="00D06769" w:rsidP="00D06769">
      <w:pPr>
        <w:pStyle w:val="ACTION"/>
        <w:rPr>
          <w:color w:val="auto"/>
        </w:rPr>
      </w:pPr>
    </w:p>
    <w:p w14:paraId="26CCE805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Охранник прячет руку за спину: один палец замотан пластырем.</w:t>
      </w:r>
    </w:p>
    <w:p w14:paraId="1DEDCF00" w14:textId="77777777" w:rsidR="00D06769" w:rsidRPr="00D712FC" w:rsidRDefault="00D06769" w:rsidP="00D06769">
      <w:pPr>
        <w:pStyle w:val="CHARACTER"/>
        <w:rPr>
          <w:color w:val="auto"/>
        </w:rPr>
      </w:pPr>
    </w:p>
    <w:p w14:paraId="472AFBE8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ОХРАННИК РЖД</w:t>
      </w:r>
    </w:p>
    <w:p w14:paraId="570EC301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 xml:space="preserve">Ерунда, руку я </w:t>
      </w:r>
      <w:r w:rsidRPr="00D712FC">
        <w:rPr>
          <w:rFonts w:ascii="Cambria" w:hAnsi="Cambria"/>
          <w:color w:val="auto"/>
        </w:rPr>
        <w:t xml:space="preserve">вчера </w:t>
      </w:r>
      <w:r w:rsidRPr="00D712FC">
        <w:rPr>
          <w:color w:val="auto"/>
        </w:rPr>
        <w:t>уже повредил.</w:t>
      </w:r>
    </w:p>
    <w:p w14:paraId="6C5BE164" w14:textId="77777777" w:rsidR="00D06769" w:rsidRPr="00D712FC" w:rsidRDefault="00D06769" w:rsidP="00D06769">
      <w:pPr>
        <w:pStyle w:val="CHARACTER"/>
        <w:rPr>
          <w:color w:val="auto"/>
        </w:rPr>
      </w:pPr>
    </w:p>
    <w:p w14:paraId="1BE2A5FA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lastRenderedPageBreak/>
        <w:t>ВАРВАРА</w:t>
      </w:r>
    </w:p>
    <w:p w14:paraId="610629FB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Когда вы вечером заходили к нам в купе, этого пластыря не было.</w:t>
      </w:r>
    </w:p>
    <w:p w14:paraId="44856AEF" w14:textId="77777777" w:rsidR="00D06769" w:rsidRPr="00D712FC" w:rsidRDefault="00D06769" w:rsidP="00D06769">
      <w:pPr>
        <w:pStyle w:val="CHARACTER"/>
        <w:rPr>
          <w:color w:val="auto"/>
        </w:rPr>
      </w:pPr>
    </w:p>
    <w:p w14:paraId="4D642A1D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ОХРАННИК РЖД</w:t>
      </w:r>
    </w:p>
    <w:p w14:paraId="16B08BD4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(всем)</w:t>
      </w:r>
    </w:p>
    <w:p w14:paraId="0DF11012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Все понятно, девчонка детективов начиталась.</w:t>
      </w:r>
    </w:p>
    <w:p w14:paraId="74024406" w14:textId="77777777" w:rsidR="00D06769" w:rsidRPr="00D712FC" w:rsidRDefault="00D06769" w:rsidP="00D06769">
      <w:pPr>
        <w:pStyle w:val="CHARACTER"/>
        <w:rPr>
          <w:color w:val="auto"/>
        </w:rPr>
      </w:pPr>
    </w:p>
    <w:p w14:paraId="15F890F2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7BDD43A4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Что у вас в карманах? Покажите!</w:t>
      </w:r>
    </w:p>
    <w:p w14:paraId="7278DF77" w14:textId="77777777" w:rsidR="00D06769" w:rsidRPr="00D712FC" w:rsidRDefault="00D06769" w:rsidP="00D06769">
      <w:pPr>
        <w:pStyle w:val="ACTION"/>
        <w:rPr>
          <w:color w:val="auto"/>
        </w:rPr>
      </w:pPr>
    </w:p>
    <w:p w14:paraId="2221BFDC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Охранник бросается к выходу.</w:t>
      </w:r>
    </w:p>
    <w:p w14:paraId="03CA167E" w14:textId="77777777" w:rsidR="00D06769" w:rsidRPr="00D712FC" w:rsidRDefault="00D06769" w:rsidP="00D06769">
      <w:pPr>
        <w:pStyle w:val="CHARACTER"/>
        <w:rPr>
          <w:color w:val="auto"/>
        </w:rPr>
      </w:pPr>
    </w:p>
    <w:p w14:paraId="7ACDA2C2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ПРОВОДНИЦА</w:t>
      </w:r>
    </w:p>
    <w:p w14:paraId="3DE9D527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Держи его!!</w:t>
      </w:r>
    </w:p>
    <w:p w14:paraId="4EA30991" w14:textId="77777777" w:rsidR="00D06769" w:rsidRPr="00D712FC" w:rsidRDefault="00D06769" w:rsidP="00D06769">
      <w:pPr>
        <w:pStyle w:val="ACTION"/>
        <w:rPr>
          <w:color w:val="auto"/>
        </w:rPr>
      </w:pPr>
    </w:p>
    <w:p w14:paraId="5FB2D5B1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Пассажирка командует своей собаке:</w:t>
      </w:r>
    </w:p>
    <w:p w14:paraId="6ABCD538" w14:textId="77777777" w:rsidR="00D06769" w:rsidRPr="00D712FC" w:rsidRDefault="00D06769" w:rsidP="00D06769">
      <w:pPr>
        <w:pStyle w:val="CHARACTER"/>
        <w:rPr>
          <w:color w:val="auto"/>
        </w:rPr>
      </w:pPr>
    </w:p>
    <w:p w14:paraId="694CB117" w14:textId="77777777" w:rsidR="00D06769" w:rsidRPr="00D712FC" w:rsidRDefault="00D06769" w:rsidP="00D06769">
      <w:pPr>
        <w:pStyle w:val="CHARACTER"/>
        <w:rPr>
          <w:color w:val="auto"/>
        </w:rPr>
      </w:pPr>
    </w:p>
    <w:p w14:paraId="3E32A0D6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ПАССАЖИРКА</w:t>
      </w:r>
    </w:p>
    <w:p w14:paraId="375117A5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Персик, фас!</w:t>
      </w:r>
    </w:p>
    <w:p w14:paraId="3D04EFFB" w14:textId="77777777" w:rsidR="00D06769" w:rsidRPr="00D712FC" w:rsidRDefault="00D06769" w:rsidP="00D06769">
      <w:pPr>
        <w:pStyle w:val="ACTION"/>
        <w:rPr>
          <w:color w:val="auto"/>
        </w:rPr>
      </w:pPr>
    </w:p>
    <w:p w14:paraId="01773E43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Персик лает и бросается на беглеца. Тот теряет равновесие и падает. Варвара победоносно улыбается.</w:t>
      </w:r>
    </w:p>
    <w:p w14:paraId="569C4E28" w14:textId="77777777" w:rsidR="00D06769" w:rsidRPr="00D712FC" w:rsidRDefault="00D06769" w:rsidP="00D06769">
      <w:pPr>
        <w:pStyle w:val="CHARACTER"/>
        <w:rPr>
          <w:color w:val="auto"/>
        </w:rPr>
      </w:pPr>
    </w:p>
    <w:p w14:paraId="456F28C0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547B3959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От меня ещё никто не уходил!</w:t>
      </w:r>
    </w:p>
    <w:p w14:paraId="1653DEE1" w14:textId="77777777" w:rsidR="00D06769" w:rsidRPr="00D712FC" w:rsidRDefault="00D06769" w:rsidP="00D06769">
      <w:pPr>
        <w:pStyle w:val="CHARACTER"/>
        <w:rPr>
          <w:color w:val="auto"/>
        </w:rPr>
      </w:pPr>
    </w:p>
    <w:p w14:paraId="2A9A2585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ПАССАЖИРКА</w:t>
      </w:r>
    </w:p>
    <w:p w14:paraId="769E399A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(Зое)</w:t>
      </w:r>
    </w:p>
    <w:p w14:paraId="2F14C46E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А она уже кого-то ловила?</w:t>
      </w:r>
    </w:p>
    <w:p w14:paraId="4AC070A0" w14:textId="77777777" w:rsidR="00D06769" w:rsidRPr="00D712FC" w:rsidRDefault="00D06769" w:rsidP="00D06769">
      <w:pPr>
        <w:pStyle w:val="CHARACTER"/>
        <w:rPr>
          <w:color w:val="auto"/>
        </w:rPr>
      </w:pPr>
    </w:p>
    <w:p w14:paraId="53AD7A99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41451C91" w14:textId="77777777" w:rsidR="00D06769" w:rsidRDefault="00D06769" w:rsidP="00D06769">
      <w:pPr>
        <w:pStyle w:val="DIALOG"/>
        <w:rPr>
          <w:rFonts w:ascii="Times New Roman" w:hAnsi="Times New Roman"/>
          <w:color w:val="auto"/>
        </w:rPr>
      </w:pPr>
      <w:r w:rsidRPr="00D712FC">
        <w:rPr>
          <w:color w:val="auto"/>
        </w:rPr>
        <w:t>Нет! Поэтому и не уходил.</w:t>
      </w:r>
    </w:p>
    <w:p w14:paraId="1365D07A" w14:textId="77777777" w:rsidR="00D06769" w:rsidRDefault="00D06769" w:rsidP="00D06769">
      <w:pPr>
        <w:pStyle w:val="DIALOG"/>
        <w:rPr>
          <w:rFonts w:ascii="Times New Roman" w:hAnsi="Times New Roman"/>
          <w:color w:val="auto"/>
        </w:rPr>
      </w:pPr>
    </w:p>
    <w:p w14:paraId="43FB9E14" w14:textId="77777777" w:rsidR="00D06769" w:rsidRPr="00FE408B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v=None, sc=None, s=None, p=None, a=None]</w:t>
      </w:r>
    </w:p>
    <w:p w14:paraId="26EC433A" w14:textId="77777777" w:rsidR="00D06769" w:rsidRPr="0075528D" w:rsidRDefault="00D06769" w:rsidP="00D06769">
      <w:pPr>
        <w:pStyle w:val="SCENEHEADING"/>
        <w:rPr>
          <w:color w:val="auto"/>
          <w:lang w:val="en-US"/>
        </w:rPr>
      </w:pPr>
    </w:p>
    <w:p w14:paraId="50DBD95E" w14:textId="77777777" w:rsidR="00D06769" w:rsidRPr="00D712FC" w:rsidRDefault="00D06769" w:rsidP="00D06769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1-7. НАТ. СТАНЦИЯ. ПЛАТФОРМА – ДЕНЬ</w:t>
      </w:r>
    </w:p>
    <w:p w14:paraId="1D2EC810" w14:textId="77777777" w:rsidR="00D06769" w:rsidRPr="00D712FC" w:rsidRDefault="00D06769" w:rsidP="00D06769">
      <w:pPr>
        <w:pStyle w:val="SCENEHEADING"/>
        <w:spacing w:before="100"/>
        <w:rPr>
          <w:rFonts w:ascii="Cambria" w:hAnsi="Cambria"/>
          <w:color w:val="auto"/>
        </w:rPr>
      </w:pPr>
      <w:r w:rsidRPr="00D712FC">
        <w:rPr>
          <w:color w:val="auto"/>
        </w:rPr>
        <w:t xml:space="preserve">ЗОЯ, ВАРВАРА, БАБУШКА, ДЕДУШКА, НАЧАЛЬНИК УПРАВЛЕНИЯ РЖД, ПРОВОДНИЦА, </w:t>
      </w:r>
      <w:r w:rsidRPr="00D712FC">
        <w:rPr>
          <w:rFonts w:ascii="Cambria" w:hAnsi="Cambria"/>
          <w:color w:val="auto"/>
        </w:rPr>
        <w:t xml:space="preserve">ОХРАННИК РЖД, </w:t>
      </w:r>
      <w:r w:rsidRPr="00D712FC">
        <w:rPr>
          <w:color w:val="auto"/>
        </w:rPr>
        <w:t>МАССОВКА (</w:t>
      </w:r>
      <w:r w:rsidRPr="00D712FC">
        <w:rPr>
          <w:rFonts w:ascii="Cambria" w:hAnsi="Cambria"/>
          <w:color w:val="auto"/>
        </w:rPr>
        <w:t xml:space="preserve">ПОЛИЦЕЙСКИЙ, </w:t>
      </w:r>
      <w:r w:rsidRPr="00D712FC">
        <w:rPr>
          <w:color w:val="auto"/>
        </w:rPr>
        <w:t xml:space="preserve">ПАССАЖИРЫ) </w:t>
      </w:r>
    </w:p>
    <w:p w14:paraId="26BDCA48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</w:p>
    <w:p w14:paraId="5A05F609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Варвара стоит на платформе с рюкзаком за плечами и с удовольствием наблюдает, как Зоя пытается спустить вниз свой неподъёмный чемодан.</w:t>
      </w:r>
    </w:p>
    <w:p w14:paraId="31BC94DB" w14:textId="77777777" w:rsidR="00D06769" w:rsidRPr="00D712FC" w:rsidRDefault="00D06769" w:rsidP="00D06769">
      <w:pPr>
        <w:pStyle w:val="CHARACTER"/>
        <w:rPr>
          <w:color w:val="auto"/>
        </w:rPr>
      </w:pPr>
    </w:p>
    <w:p w14:paraId="2AA76A61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73A8D663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Чего вылупилась?!</w:t>
      </w:r>
    </w:p>
    <w:p w14:paraId="2F359B49" w14:textId="77777777" w:rsidR="00D06769" w:rsidRPr="00D712FC" w:rsidRDefault="00D06769" w:rsidP="00D06769">
      <w:pPr>
        <w:pStyle w:val="CHARACTER"/>
        <w:rPr>
          <w:color w:val="auto"/>
        </w:rPr>
      </w:pPr>
    </w:p>
    <w:p w14:paraId="36931B28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4485ACFD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Помочь?</w:t>
      </w:r>
    </w:p>
    <w:p w14:paraId="574A4F7C" w14:textId="77777777" w:rsidR="00D06769" w:rsidRPr="00D712FC" w:rsidRDefault="00D06769" w:rsidP="00D06769">
      <w:pPr>
        <w:pStyle w:val="CHARACTER"/>
        <w:rPr>
          <w:color w:val="auto"/>
        </w:rPr>
      </w:pPr>
    </w:p>
    <w:p w14:paraId="58D81F43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763437A9" w14:textId="77777777" w:rsidR="00D06769" w:rsidRPr="00D712FC" w:rsidRDefault="00D06769" w:rsidP="00D06769">
      <w:pPr>
        <w:pStyle w:val="DIALOG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Себе лучше помоги!</w:t>
      </w:r>
    </w:p>
    <w:p w14:paraId="4C4844EE" w14:textId="77777777" w:rsidR="00D06769" w:rsidRPr="00D712FC" w:rsidRDefault="00D06769" w:rsidP="00D06769">
      <w:pPr>
        <w:pStyle w:val="ACTION"/>
        <w:rPr>
          <w:color w:val="auto"/>
        </w:rPr>
      </w:pPr>
    </w:p>
    <w:p w14:paraId="0B894617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Чемодан с грохотом падает со ступенек на платформу.</w:t>
      </w:r>
    </w:p>
    <w:p w14:paraId="2C529BDA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К девочкам подходят ДЕДУШКА (65) и БАБУШКА (60), оба активные, в хорошей форме.</w:t>
      </w:r>
    </w:p>
    <w:p w14:paraId="7831B636" w14:textId="77777777" w:rsidR="00D06769" w:rsidRPr="00D712FC" w:rsidRDefault="00D06769" w:rsidP="00D06769">
      <w:pPr>
        <w:pStyle w:val="CHARACTER"/>
        <w:rPr>
          <w:color w:val="auto"/>
        </w:rPr>
      </w:pPr>
    </w:p>
    <w:p w14:paraId="2628226A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6CBD0C74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Вот они, мои принцессы!</w:t>
      </w:r>
    </w:p>
    <w:p w14:paraId="2B93B714" w14:textId="77777777" w:rsidR="00D06769" w:rsidRPr="00D712FC" w:rsidRDefault="00D06769" w:rsidP="00D06769">
      <w:pPr>
        <w:pStyle w:val="DIALOG"/>
        <w:rPr>
          <w:color w:val="auto"/>
        </w:rPr>
      </w:pPr>
    </w:p>
    <w:p w14:paraId="5CE33455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135B9851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Я же говорил, они в третьем вагоне!</w:t>
      </w:r>
    </w:p>
    <w:p w14:paraId="3BEF236F" w14:textId="77777777" w:rsidR="00D06769" w:rsidRPr="00D712FC" w:rsidRDefault="00D06769" w:rsidP="00D06769">
      <w:pPr>
        <w:pStyle w:val="CHARACTER"/>
        <w:rPr>
          <w:color w:val="auto"/>
        </w:rPr>
      </w:pPr>
    </w:p>
    <w:p w14:paraId="602F2227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0B3E214A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Ты говорил, третий с хвоста. А это третий с головы.</w:t>
      </w:r>
    </w:p>
    <w:p w14:paraId="698FD5AB" w14:textId="77777777" w:rsidR="00D06769" w:rsidRPr="00D712FC" w:rsidRDefault="00D06769" w:rsidP="00D06769">
      <w:pPr>
        <w:pStyle w:val="DIALOG"/>
        <w:rPr>
          <w:color w:val="auto"/>
        </w:rPr>
      </w:pPr>
    </w:p>
    <w:p w14:paraId="4E04ED64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2E14013A" w14:textId="77777777" w:rsidR="00D06769" w:rsidRPr="00D712FC" w:rsidRDefault="00D06769" w:rsidP="00D06769">
      <w:pPr>
        <w:pStyle w:val="DIALOG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Может, он хвостом вперед приехал.</w:t>
      </w:r>
    </w:p>
    <w:p w14:paraId="507FD720" w14:textId="77777777" w:rsidR="00D06769" w:rsidRPr="00D712FC" w:rsidRDefault="00D06769" w:rsidP="00D06769">
      <w:pPr>
        <w:pStyle w:val="CHARACTER"/>
        <w:ind w:left="0"/>
        <w:rPr>
          <w:color w:val="auto"/>
        </w:rPr>
      </w:pPr>
    </w:p>
    <w:p w14:paraId="536CC449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0EB3004F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Вечно ты споришь!</w:t>
      </w:r>
    </w:p>
    <w:p w14:paraId="041F9DBC" w14:textId="77777777" w:rsidR="00D06769" w:rsidRPr="00D712FC" w:rsidRDefault="00D06769" w:rsidP="00D06769">
      <w:pPr>
        <w:pStyle w:val="CHARACTER"/>
        <w:rPr>
          <w:color w:val="auto"/>
        </w:rPr>
      </w:pPr>
    </w:p>
    <w:p w14:paraId="4BF2F044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41F838AB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Бабуля! Дедуля! Привет!</w:t>
      </w:r>
    </w:p>
    <w:p w14:paraId="6AA2DB66" w14:textId="77777777" w:rsidR="00D06769" w:rsidRPr="00D712FC" w:rsidRDefault="00D06769" w:rsidP="00D06769">
      <w:pPr>
        <w:pStyle w:val="CHARACTER"/>
        <w:rPr>
          <w:color w:val="auto"/>
        </w:rPr>
      </w:pPr>
    </w:p>
    <w:p w14:paraId="04C7CBBF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7FE0233E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Салют, предки предков!</w:t>
      </w:r>
    </w:p>
    <w:p w14:paraId="54B4FEF4" w14:textId="77777777" w:rsidR="00D06769" w:rsidRPr="00D712FC" w:rsidRDefault="00D06769" w:rsidP="00D06769">
      <w:pPr>
        <w:pStyle w:val="ACTION"/>
        <w:rPr>
          <w:color w:val="auto"/>
        </w:rPr>
      </w:pPr>
    </w:p>
    <w:p w14:paraId="3EA5B32D" w14:textId="77777777" w:rsidR="00D06769" w:rsidRPr="00D712FC" w:rsidRDefault="00D06769" w:rsidP="00D06769">
      <w:pPr>
        <w:pStyle w:val="ACTION"/>
        <w:rPr>
          <w:rFonts w:ascii="Cambria" w:hAnsi="Cambria"/>
          <w:color w:val="auto"/>
        </w:rPr>
      </w:pPr>
      <w:r w:rsidRPr="00D712FC">
        <w:rPr>
          <w:color w:val="auto"/>
        </w:rPr>
        <w:t>Дед и бабушка обнимают внучек.</w:t>
      </w:r>
      <w:r w:rsidRPr="00D712FC">
        <w:rPr>
          <w:rFonts w:ascii="Cambria" w:hAnsi="Cambria"/>
          <w:color w:val="auto"/>
        </w:rPr>
        <w:t xml:space="preserve"> </w:t>
      </w:r>
    </w:p>
    <w:p w14:paraId="75D7ABB2" w14:textId="77777777" w:rsidR="00D06769" w:rsidRPr="00D712FC" w:rsidRDefault="00D06769" w:rsidP="00D06769">
      <w:pPr>
        <w:pStyle w:val="ACTION"/>
        <w:rPr>
          <w:rFonts w:ascii="Cambria" w:hAnsi="Cambria"/>
          <w:color w:val="auto"/>
        </w:rPr>
      </w:pPr>
    </w:p>
    <w:p w14:paraId="6DE2D082" w14:textId="77777777" w:rsidR="00D06769" w:rsidRPr="00D712FC" w:rsidRDefault="00D06769" w:rsidP="00D06769">
      <w:pPr>
        <w:pStyle w:val="ACTION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Дед берет вещи, идут к машине.</w:t>
      </w:r>
    </w:p>
    <w:p w14:paraId="31660D61" w14:textId="77777777" w:rsidR="00D06769" w:rsidRPr="00D712FC" w:rsidRDefault="00D06769" w:rsidP="00D06769">
      <w:pPr>
        <w:pStyle w:val="CHARACTER"/>
        <w:ind w:left="0"/>
        <w:rPr>
          <w:color w:val="auto"/>
        </w:rPr>
      </w:pPr>
    </w:p>
    <w:p w14:paraId="331C0959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559F5D45" w14:textId="77777777" w:rsidR="00D06769" w:rsidRPr="00D712FC" w:rsidRDefault="00D06769" w:rsidP="00D06769">
      <w:pPr>
        <w:pStyle w:val="DIALOG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Какие вы стали красавицы! А Зоя так выросла.</w:t>
      </w:r>
    </w:p>
    <w:p w14:paraId="5DC9F3E9" w14:textId="77777777" w:rsidR="00D06769" w:rsidRPr="00D712FC" w:rsidRDefault="00D06769" w:rsidP="00D06769">
      <w:pPr>
        <w:pStyle w:val="ACTION"/>
        <w:rPr>
          <w:color w:val="auto"/>
        </w:rPr>
      </w:pPr>
    </w:p>
    <w:p w14:paraId="279F154D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1D00F4C8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Бабуль, я больше не Зоя. Зовите меня Николь!</w:t>
      </w:r>
    </w:p>
    <w:p w14:paraId="48BB4CE9" w14:textId="77777777" w:rsidR="00D06769" w:rsidRPr="00D712FC" w:rsidRDefault="00D06769" w:rsidP="00D06769">
      <w:pPr>
        <w:pStyle w:val="CHARACTER"/>
        <w:ind w:left="0"/>
        <w:rPr>
          <w:color w:val="auto"/>
        </w:rPr>
      </w:pPr>
    </w:p>
    <w:p w14:paraId="54825F95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2899C846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Как так? Разве можно взять и поменять своё имя?</w:t>
      </w:r>
    </w:p>
    <w:p w14:paraId="2EA4E38C" w14:textId="77777777" w:rsidR="00D06769" w:rsidRPr="00D712FC" w:rsidRDefault="00D06769" w:rsidP="00D06769">
      <w:pPr>
        <w:pStyle w:val="CHARACTER"/>
        <w:rPr>
          <w:color w:val="auto"/>
        </w:rPr>
      </w:pPr>
    </w:p>
    <w:p w14:paraId="06BA3B98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318CDF81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Конечно! Леди Гагу раньше звали Стефани! Зоя немодно, а Николь - в тренде.</w:t>
      </w:r>
    </w:p>
    <w:p w14:paraId="046734EE" w14:textId="77777777" w:rsidR="00D06769" w:rsidRPr="00D712FC" w:rsidRDefault="00D06769" w:rsidP="00D06769">
      <w:pPr>
        <w:pStyle w:val="CHARACTER"/>
        <w:rPr>
          <w:color w:val="auto"/>
        </w:rPr>
      </w:pPr>
    </w:p>
    <w:p w14:paraId="06663281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19AC4081" w14:textId="77777777" w:rsidR="00D06769" w:rsidRPr="00D712FC" w:rsidRDefault="00D06769" w:rsidP="00D06769">
      <w:pPr>
        <w:pStyle w:val="DIALOG"/>
        <w:rPr>
          <w:rFonts w:ascii="Cambria" w:hAnsi="Cambria"/>
          <w:color w:val="auto"/>
        </w:rPr>
      </w:pPr>
      <w:r w:rsidRPr="00D712FC">
        <w:rPr>
          <w:color w:val="auto"/>
        </w:rPr>
        <w:t xml:space="preserve">Но тебя же назвали в честь меня. </w:t>
      </w:r>
      <w:r w:rsidRPr="00D712FC">
        <w:rPr>
          <w:rFonts w:ascii="Cambria" w:hAnsi="Cambria"/>
          <w:color w:val="auto"/>
        </w:rPr>
        <w:t>Тогда моё имя тоже было в тренде.</w:t>
      </w:r>
    </w:p>
    <w:p w14:paraId="00334CD7" w14:textId="77777777" w:rsidR="00D06769" w:rsidRPr="00D712FC" w:rsidRDefault="00D06769" w:rsidP="00D06769">
      <w:pPr>
        <w:pStyle w:val="ACTION"/>
        <w:rPr>
          <w:color w:val="auto"/>
        </w:rPr>
      </w:pPr>
    </w:p>
    <w:p w14:paraId="4B177B84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Неловкая пауза.</w:t>
      </w:r>
    </w:p>
    <w:p w14:paraId="5EEA659F" w14:textId="77777777" w:rsidR="00D06769" w:rsidRPr="00D712FC" w:rsidRDefault="00D06769" w:rsidP="00D06769">
      <w:pPr>
        <w:pStyle w:val="CHARACTER"/>
        <w:rPr>
          <w:color w:val="auto"/>
        </w:rPr>
      </w:pPr>
    </w:p>
    <w:p w14:paraId="614977DA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5A87C008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А мне нравится!</w:t>
      </w:r>
    </w:p>
    <w:p w14:paraId="24DEEAF1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lastRenderedPageBreak/>
        <w:t>(глядя на Зою)</w:t>
      </w:r>
    </w:p>
    <w:p w14:paraId="16E7F8F1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”Николь" - это же Коля по-нашему! Значит, теперь ты будешь в честь меня!</w:t>
      </w:r>
    </w:p>
    <w:p w14:paraId="5C4603C6" w14:textId="77777777" w:rsidR="00D06769" w:rsidRPr="00D712FC" w:rsidRDefault="00D06769" w:rsidP="00D06769">
      <w:pPr>
        <w:pStyle w:val="ACTION"/>
        <w:rPr>
          <w:color w:val="auto"/>
        </w:rPr>
      </w:pPr>
    </w:p>
    <w:p w14:paraId="050BB50D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 xml:space="preserve">Зоя улыбается. </w:t>
      </w:r>
      <w:r w:rsidRPr="00D712FC">
        <w:rPr>
          <w:rFonts w:ascii="Cambria" w:hAnsi="Cambria"/>
          <w:color w:val="auto"/>
        </w:rPr>
        <w:t>Они подходят к машине Деда – старая «Волга».</w:t>
      </w:r>
      <w:r w:rsidRPr="00D712FC">
        <w:rPr>
          <w:color w:val="auto"/>
        </w:rPr>
        <w:t xml:space="preserve"> Дедушка берёт чемодан Зои </w:t>
      </w:r>
      <w:r w:rsidRPr="00D712FC">
        <w:rPr>
          <w:rFonts w:ascii="Cambria" w:hAnsi="Cambria"/>
          <w:color w:val="auto"/>
        </w:rPr>
        <w:t>и загружает в багажник.</w:t>
      </w:r>
    </w:p>
    <w:p w14:paraId="2D2D5957" w14:textId="77777777" w:rsidR="00D06769" w:rsidRPr="00D712FC" w:rsidRDefault="00D06769" w:rsidP="00D06769">
      <w:pPr>
        <w:pStyle w:val="CHARACTER"/>
        <w:rPr>
          <w:color w:val="auto"/>
        </w:rPr>
      </w:pPr>
    </w:p>
    <w:p w14:paraId="3FC91920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20D5B525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Ну что молодёжь, рапортуйте, как доехали!</w:t>
      </w:r>
    </w:p>
    <w:p w14:paraId="41932216" w14:textId="77777777" w:rsidR="00D06769" w:rsidRPr="00D712FC" w:rsidRDefault="00D06769" w:rsidP="00D06769">
      <w:pPr>
        <w:pStyle w:val="CHARACTER"/>
        <w:rPr>
          <w:color w:val="auto"/>
        </w:rPr>
      </w:pPr>
    </w:p>
    <w:p w14:paraId="448F7112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4DF19987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Скучно, без происшествий.</w:t>
      </w:r>
    </w:p>
    <w:p w14:paraId="489BAFA7" w14:textId="77777777" w:rsidR="00D06769" w:rsidRPr="00D712FC" w:rsidRDefault="00D06769" w:rsidP="00D06769">
      <w:pPr>
        <w:pStyle w:val="ACTION"/>
        <w:rPr>
          <w:color w:val="auto"/>
        </w:rPr>
      </w:pPr>
    </w:p>
    <w:p w14:paraId="17AE6AD1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rFonts w:ascii="Cambria" w:hAnsi="Cambria"/>
          <w:color w:val="auto"/>
        </w:rPr>
        <w:t>К ним подходит</w:t>
      </w:r>
      <w:r w:rsidRPr="00D712FC">
        <w:rPr>
          <w:color w:val="auto"/>
        </w:rPr>
        <w:t xml:space="preserve"> НАЧАЛЬНИК УПРАВЛЕНИЯ РЖД </w:t>
      </w:r>
    </w:p>
    <w:p w14:paraId="1944A2E7" w14:textId="77777777" w:rsidR="00D06769" w:rsidRPr="00D712FC" w:rsidRDefault="00D06769" w:rsidP="00D06769">
      <w:pPr>
        <w:pStyle w:val="CHARACTER"/>
        <w:rPr>
          <w:color w:val="auto"/>
        </w:rPr>
      </w:pPr>
    </w:p>
    <w:p w14:paraId="792A3CA0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НАЧАЛЬНИК УПРАВЛЕНИЯ РЖД</w:t>
      </w:r>
    </w:p>
    <w:p w14:paraId="6464B59E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(подавая руку Варе)</w:t>
      </w:r>
    </w:p>
    <w:p w14:paraId="06985308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Начальник управления РЖД, Виктор Сергеевич Соколов.</w:t>
      </w:r>
    </w:p>
    <w:p w14:paraId="1CB60B36" w14:textId="77777777" w:rsidR="00D06769" w:rsidRPr="00D712FC" w:rsidRDefault="00D06769" w:rsidP="00D06769">
      <w:pPr>
        <w:pStyle w:val="CHARACTER"/>
        <w:ind w:left="0"/>
        <w:rPr>
          <w:color w:val="auto"/>
        </w:rPr>
      </w:pPr>
    </w:p>
    <w:p w14:paraId="0ED8DE07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30CA69FE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(деловито)</w:t>
      </w:r>
    </w:p>
    <w:p w14:paraId="6050F8A2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Варвара Дмитриевна Смородина, член кружка "Юный следователь".</w:t>
      </w:r>
    </w:p>
    <w:p w14:paraId="1D5F4402" w14:textId="77777777" w:rsidR="00D06769" w:rsidRPr="00D712FC" w:rsidRDefault="00D06769" w:rsidP="00D06769">
      <w:pPr>
        <w:pStyle w:val="CHARACTER"/>
        <w:rPr>
          <w:color w:val="auto"/>
        </w:rPr>
      </w:pPr>
    </w:p>
    <w:p w14:paraId="6AC0BC71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НАЧАЛЬНИК УПРАВЛЕНИЯ РЖД</w:t>
      </w:r>
    </w:p>
    <w:p w14:paraId="7F0A3255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Хочу от имени всего управления поблагодарить вас за доблестную помощь.</w:t>
      </w:r>
    </w:p>
    <w:p w14:paraId="4539EDAD" w14:textId="77777777" w:rsidR="00D06769" w:rsidRPr="00D712FC" w:rsidRDefault="00D06769" w:rsidP="00D06769">
      <w:pPr>
        <w:pStyle w:val="ACTION"/>
        <w:rPr>
          <w:color w:val="auto"/>
        </w:rPr>
      </w:pPr>
    </w:p>
    <w:p w14:paraId="5A5FD6FE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Начальник Управления РЖД пожимает руку Варе.</w:t>
      </w:r>
    </w:p>
    <w:p w14:paraId="29C7C39D" w14:textId="77777777" w:rsidR="00D06769" w:rsidRPr="00D712FC" w:rsidRDefault="00D06769" w:rsidP="00D06769">
      <w:pPr>
        <w:pStyle w:val="CHARACTER"/>
        <w:rPr>
          <w:color w:val="auto"/>
        </w:rPr>
      </w:pPr>
    </w:p>
    <w:p w14:paraId="6FA822BE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2049C285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А что произошло?</w:t>
      </w:r>
    </w:p>
    <w:p w14:paraId="48B82695" w14:textId="77777777" w:rsidR="00D06769" w:rsidRPr="00D712FC" w:rsidRDefault="00D06769" w:rsidP="00D06769">
      <w:pPr>
        <w:pStyle w:val="CHARACTER"/>
        <w:rPr>
          <w:color w:val="auto"/>
        </w:rPr>
      </w:pPr>
    </w:p>
    <w:p w14:paraId="5BACF9CB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ПРОВОДНИЦА</w:t>
      </w:r>
    </w:p>
    <w:p w14:paraId="15F7CE85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Ваша внучка раскрыла крупную кражу в поезде и поймала преступника!</w:t>
      </w:r>
    </w:p>
    <w:p w14:paraId="5EBA7BC3" w14:textId="77777777" w:rsidR="00D06769" w:rsidRPr="00D712FC" w:rsidRDefault="00D06769" w:rsidP="00D06769">
      <w:pPr>
        <w:pStyle w:val="CHARACTER"/>
        <w:rPr>
          <w:color w:val="auto"/>
        </w:rPr>
      </w:pPr>
    </w:p>
    <w:p w14:paraId="332AD191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0CB66678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(Варе)</w:t>
      </w:r>
    </w:p>
    <w:p w14:paraId="4C85C550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 xml:space="preserve">А говоришь без происшествий! </w:t>
      </w:r>
    </w:p>
    <w:p w14:paraId="42EF5EFC" w14:textId="77777777" w:rsidR="00D06769" w:rsidRPr="00D712FC" w:rsidRDefault="00D06769" w:rsidP="00D06769">
      <w:pPr>
        <w:pStyle w:val="CHARACTER"/>
        <w:rPr>
          <w:color w:val="auto"/>
        </w:rPr>
      </w:pPr>
    </w:p>
    <w:p w14:paraId="741BC9FA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НАЧАЛЬНИК УПРАВЛЕНИЯ РЖД</w:t>
      </w:r>
    </w:p>
    <w:p w14:paraId="69207341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Бойкая девчонка, далеко пойдет!</w:t>
      </w:r>
    </w:p>
    <w:p w14:paraId="1CF27323" w14:textId="77777777" w:rsidR="00D06769" w:rsidRPr="00D712FC" w:rsidRDefault="00D06769" w:rsidP="00D06769">
      <w:pPr>
        <w:pStyle w:val="ACTION"/>
        <w:rPr>
          <w:color w:val="auto"/>
        </w:rPr>
      </w:pPr>
    </w:p>
    <w:p w14:paraId="1C37B61F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Начальник уходит.</w:t>
      </w:r>
    </w:p>
    <w:p w14:paraId="205283C7" w14:textId="77777777" w:rsidR="00D06769" w:rsidRPr="00D712FC" w:rsidRDefault="00D06769" w:rsidP="00D06769">
      <w:pPr>
        <w:pStyle w:val="CHARACTER"/>
        <w:rPr>
          <w:color w:val="auto"/>
        </w:rPr>
      </w:pPr>
    </w:p>
    <w:p w14:paraId="18962BD5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541C493E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Я тоже как-то раз в поезде целую банду повязал! Семь человек вот этими вот голыми руками!</w:t>
      </w:r>
    </w:p>
    <w:p w14:paraId="5C32B892" w14:textId="77777777" w:rsidR="00D06769" w:rsidRPr="00D712FC" w:rsidRDefault="00D06769" w:rsidP="00D06769">
      <w:pPr>
        <w:pStyle w:val="CHARACTER"/>
        <w:rPr>
          <w:color w:val="auto"/>
        </w:rPr>
      </w:pPr>
    </w:p>
    <w:p w14:paraId="20DFAC35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3FDE27B3" w14:textId="77777777" w:rsidR="00D06769" w:rsidRPr="00D712FC" w:rsidRDefault="00D06769" w:rsidP="00D06769">
      <w:pPr>
        <w:pStyle w:val="DIALOG"/>
        <w:rPr>
          <w:rFonts w:ascii="Cambria" w:hAnsi="Cambria"/>
          <w:color w:val="auto"/>
        </w:rPr>
      </w:pPr>
      <w:r w:rsidRPr="00D712FC">
        <w:rPr>
          <w:color w:val="auto"/>
        </w:rPr>
        <w:lastRenderedPageBreak/>
        <w:t xml:space="preserve">Вообще-то </w:t>
      </w:r>
      <w:r w:rsidRPr="00D712FC">
        <w:rPr>
          <w:rFonts w:ascii="Cambria" w:hAnsi="Cambria"/>
          <w:color w:val="auto"/>
        </w:rPr>
        <w:t>он был один.</w:t>
      </w:r>
    </w:p>
    <w:p w14:paraId="48A5CB94" w14:textId="77777777" w:rsidR="00D06769" w:rsidRPr="00D712FC" w:rsidRDefault="00D06769" w:rsidP="00D06769">
      <w:pPr>
        <w:pStyle w:val="CHARACTER"/>
        <w:rPr>
          <w:color w:val="auto"/>
        </w:rPr>
      </w:pPr>
    </w:p>
    <w:p w14:paraId="1B7FC688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0FF01A1D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Хотите сказать, у меня плохая память, товарищ капитан?</w:t>
      </w:r>
    </w:p>
    <w:p w14:paraId="092681B0" w14:textId="77777777" w:rsidR="00D06769" w:rsidRPr="00D712FC" w:rsidRDefault="00D06769" w:rsidP="00D06769">
      <w:pPr>
        <w:pStyle w:val="CHARACTER"/>
        <w:rPr>
          <w:color w:val="auto"/>
        </w:rPr>
      </w:pPr>
    </w:p>
    <w:p w14:paraId="2549E46D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1ECCF8E0" w14:textId="77777777" w:rsidR="00D06769" w:rsidRPr="00D712FC" w:rsidRDefault="00D06769" w:rsidP="00D06769">
      <w:pPr>
        <w:pStyle w:val="DIALOG"/>
        <w:rPr>
          <w:rFonts w:ascii="Cambria" w:hAnsi="Cambria"/>
          <w:color w:val="auto"/>
        </w:rPr>
      </w:pPr>
      <w:r w:rsidRPr="00D712FC">
        <w:rPr>
          <w:color w:val="auto"/>
        </w:rPr>
        <w:t xml:space="preserve">Хочу сказать, у вас хорошая фантазия, товарищ </w:t>
      </w:r>
      <w:r w:rsidRPr="00D712FC">
        <w:rPr>
          <w:rFonts w:ascii="Cambria" w:hAnsi="Cambria"/>
          <w:color w:val="auto"/>
        </w:rPr>
        <w:t>полковник… в отставке.</w:t>
      </w:r>
    </w:p>
    <w:p w14:paraId="38746398" w14:textId="77777777" w:rsidR="00D06769" w:rsidRPr="00D712FC" w:rsidRDefault="00D06769" w:rsidP="00D06769">
      <w:pPr>
        <w:pStyle w:val="DIALOG"/>
        <w:ind w:left="0"/>
        <w:rPr>
          <w:rFonts w:ascii="Cambria" w:hAnsi="Cambria"/>
          <w:color w:val="auto"/>
        </w:rPr>
      </w:pPr>
    </w:p>
    <w:p w14:paraId="641D9D3A" w14:textId="77777777" w:rsidR="00D06769" w:rsidRPr="00D712FC" w:rsidRDefault="00D06769" w:rsidP="00D06769">
      <w:pPr>
        <w:pStyle w:val="DIALOG"/>
        <w:ind w:left="0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Мимо них полицейских проводит арестованного Охранника РЖД. Одежда на спине Охранника разодрана пуделем. Охранник бросает злой взгляд на Варю.</w:t>
      </w:r>
    </w:p>
    <w:p w14:paraId="5F25A032" w14:textId="77777777" w:rsidR="00D06769" w:rsidRPr="00D712FC" w:rsidRDefault="00D06769" w:rsidP="00D06769">
      <w:pPr>
        <w:pStyle w:val="DIALOG"/>
        <w:ind w:left="0"/>
        <w:rPr>
          <w:rFonts w:ascii="Cambria" w:hAnsi="Cambria"/>
          <w:color w:val="auto"/>
        </w:rPr>
      </w:pPr>
    </w:p>
    <w:p w14:paraId="417F8E1B" w14:textId="77777777" w:rsidR="00D06769" w:rsidRPr="00D712FC" w:rsidRDefault="00D06769" w:rsidP="00D06769">
      <w:pPr>
        <w:pStyle w:val="DIALOG"/>
        <w:ind w:left="0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ab/>
      </w:r>
      <w:r w:rsidRPr="00D712FC">
        <w:rPr>
          <w:rFonts w:ascii="Cambria" w:hAnsi="Cambria"/>
          <w:color w:val="auto"/>
        </w:rPr>
        <w:tab/>
      </w:r>
      <w:r w:rsidRPr="00D712FC">
        <w:rPr>
          <w:rFonts w:ascii="Cambria" w:hAnsi="Cambria"/>
          <w:color w:val="auto"/>
        </w:rPr>
        <w:tab/>
      </w:r>
      <w:r w:rsidRPr="00D712FC">
        <w:rPr>
          <w:rFonts w:ascii="Cambria" w:hAnsi="Cambria"/>
          <w:color w:val="auto"/>
        </w:rPr>
        <w:tab/>
      </w:r>
      <w:r w:rsidRPr="00D712FC">
        <w:rPr>
          <w:rFonts w:ascii="Cambria" w:hAnsi="Cambria"/>
          <w:color w:val="auto"/>
        </w:rPr>
        <w:tab/>
        <w:t>ОХРАННИК РЖД</w:t>
      </w:r>
    </w:p>
    <w:p w14:paraId="557B89E2" w14:textId="77777777" w:rsidR="00D06769" w:rsidRPr="00D712FC" w:rsidRDefault="00D06769" w:rsidP="00D06769">
      <w:pPr>
        <w:pStyle w:val="DIALOG"/>
        <w:ind w:left="0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ab/>
      </w:r>
      <w:r w:rsidRPr="00D712FC">
        <w:rPr>
          <w:rFonts w:ascii="Cambria" w:hAnsi="Cambria"/>
          <w:color w:val="auto"/>
        </w:rPr>
        <w:tab/>
      </w:r>
      <w:r w:rsidRPr="00D712FC">
        <w:rPr>
          <w:rFonts w:ascii="Cambria" w:hAnsi="Cambria"/>
          <w:color w:val="auto"/>
        </w:rPr>
        <w:tab/>
        <w:t>Я тебя запомнил, казявка!</w:t>
      </w:r>
    </w:p>
    <w:p w14:paraId="7F658867" w14:textId="77777777" w:rsidR="00D06769" w:rsidRDefault="00D06769" w:rsidP="00D06769">
      <w:pPr>
        <w:pStyle w:val="DIALOG"/>
        <w:ind w:left="0"/>
        <w:rPr>
          <w:rFonts w:ascii="Cambria" w:hAnsi="Cambria"/>
          <w:color w:val="auto"/>
        </w:rPr>
      </w:pPr>
    </w:p>
    <w:p w14:paraId="752EC76F" w14:textId="77777777" w:rsidR="00D06769" w:rsidRPr="0075528D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v=None, sc=None, s=None, p=None, a=None]</w:t>
      </w:r>
    </w:p>
    <w:p w14:paraId="1EA5DC72" w14:textId="77777777" w:rsidR="00D06769" w:rsidRPr="0075528D" w:rsidRDefault="00D06769" w:rsidP="00D06769">
      <w:pPr>
        <w:pStyle w:val="DIALOG"/>
        <w:ind w:left="0"/>
        <w:rPr>
          <w:rFonts w:ascii="Cambria" w:hAnsi="Cambria"/>
          <w:color w:val="auto"/>
          <w:lang w:val="en-US"/>
        </w:rPr>
      </w:pPr>
    </w:p>
    <w:p w14:paraId="5C06C346" w14:textId="77777777" w:rsidR="00D06769" w:rsidRPr="00D712FC" w:rsidRDefault="00D06769" w:rsidP="00D06769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1-7-А. НАТ.  РЕКА. МОСТ – ДЕНЬ</w:t>
      </w:r>
    </w:p>
    <w:p w14:paraId="0A7E47AC" w14:textId="77777777" w:rsidR="00D06769" w:rsidRPr="00D712FC" w:rsidRDefault="00D06769" w:rsidP="00D06769">
      <w:pPr>
        <w:pStyle w:val="DIALOG"/>
        <w:ind w:left="0"/>
        <w:rPr>
          <w:rFonts w:ascii="Cambria" w:hAnsi="Cambria"/>
          <w:color w:val="auto"/>
        </w:rPr>
      </w:pPr>
    </w:p>
    <w:p w14:paraId="299052E6" w14:textId="77777777" w:rsidR="00D06769" w:rsidRDefault="00D06769" w:rsidP="00D06769">
      <w:pPr>
        <w:pStyle w:val="DIALOG"/>
        <w:ind w:left="0"/>
        <w:rPr>
          <w:rFonts w:ascii="Cambria" w:hAnsi="Cambria" w:cs="Cambria"/>
          <w:color w:val="auto"/>
        </w:rPr>
      </w:pPr>
      <w:r w:rsidRPr="00D712FC">
        <w:rPr>
          <w:rFonts w:ascii="Cambria" w:hAnsi="Cambria" w:cs="Cambria"/>
          <w:color w:val="auto"/>
        </w:rPr>
        <w:t>Дедушкин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ретро</w:t>
      </w:r>
      <w:r w:rsidRPr="00D712FC">
        <w:rPr>
          <w:color w:val="auto"/>
        </w:rPr>
        <w:t>-</w:t>
      </w:r>
      <w:r w:rsidRPr="00D712FC">
        <w:rPr>
          <w:rFonts w:ascii="Cambria" w:hAnsi="Cambria" w:cs="Cambria"/>
          <w:color w:val="auto"/>
        </w:rPr>
        <w:t>автомобиль</w:t>
      </w:r>
      <w:r w:rsidRPr="00D712FC">
        <w:rPr>
          <w:color w:val="auto"/>
        </w:rPr>
        <w:t>, "</w:t>
      </w:r>
      <w:r w:rsidRPr="00D712FC">
        <w:rPr>
          <w:rFonts w:ascii="Cambria" w:hAnsi="Cambria" w:cs="Cambria"/>
          <w:color w:val="auto"/>
        </w:rPr>
        <w:t>Волга</w:t>
      </w:r>
      <w:r w:rsidRPr="00D712FC">
        <w:rPr>
          <w:color w:val="auto"/>
        </w:rPr>
        <w:t xml:space="preserve">", </w:t>
      </w:r>
      <w:r w:rsidRPr="00D712FC">
        <w:rPr>
          <w:rFonts w:ascii="Cambria" w:hAnsi="Cambria" w:cs="Cambria"/>
          <w:color w:val="auto"/>
        </w:rPr>
        <w:t>едет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по мосту.</w:t>
      </w:r>
    </w:p>
    <w:p w14:paraId="20C90AFD" w14:textId="77777777" w:rsidR="00D06769" w:rsidRDefault="00D06769" w:rsidP="00D06769">
      <w:pPr>
        <w:pStyle w:val="DIALOG"/>
        <w:ind w:left="0"/>
        <w:rPr>
          <w:rFonts w:ascii="Cambria" w:hAnsi="Cambria" w:cs="Cambria"/>
          <w:color w:val="auto"/>
        </w:rPr>
      </w:pPr>
    </w:p>
    <w:p w14:paraId="5BB73FAF" w14:textId="77777777" w:rsidR="00D06769" w:rsidRPr="0075528D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v=None, sc=None, s=None, p=None, a=None]</w:t>
      </w:r>
    </w:p>
    <w:p w14:paraId="20130A1F" w14:textId="77777777" w:rsidR="00D06769" w:rsidRPr="0075528D" w:rsidRDefault="00D06769" w:rsidP="00D06769">
      <w:pPr>
        <w:pStyle w:val="SCENEHEADING"/>
        <w:rPr>
          <w:color w:val="auto"/>
          <w:lang w:val="en-US"/>
        </w:rPr>
      </w:pPr>
    </w:p>
    <w:p w14:paraId="1578102B" w14:textId="77777777" w:rsidR="00D06769" w:rsidRPr="00D712FC" w:rsidRDefault="00D06769" w:rsidP="00D06769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1-8. ИНТ. "ВОЛГА" ДЕДУШКИ / НАТ. УЛИЦЫ ПОСЁЛКА - ДЕНЬ</w:t>
      </w:r>
    </w:p>
    <w:p w14:paraId="3A111158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ВАРВАРА, ЗОЯ, ДЕДУШКА, БАБУШКА</w:t>
      </w:r>
    </w:p>
    <w:p w14:paraId="3BD34100" w14:textId="77777777" w:rsidR="00D06769" w:rsidRPr="00D712FC" w:rsidRDefault="00D06769" w:rsidP="00D06769">
      <w:pPr>
        <w:pStyle w:val="ACTION"/>
        <w:rPr>
          <w:color w:val="auto"/>
        </w:rPr>
      </w:pPr>
    </w:p>
    <w:p w14:paraId="32716349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Дедушкин ретро-автомобиль, "Волга", едет по ухабам. Дедушка за рулём, Варвара и Зоя на заднем сидении.</w:t>
      </w:r>
    </w:p>
    <w:p w14:paraId="42FAA988" w14:textId="77777777" w:rsidR="00D06769" w:rsidRPr="00D712FC" w:rsidRDefault="00D06769" w:rsidP="00D06769">
      <w:pPr>
        <w:pStyle w:val="CHARACTER"/>
        <w:rPr>
          <w:color w:val="auto"/>
        </w:rPr>
      </w:pPr>
    </w:p>
    <w:p w14:paraId="2546A139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21A3C0E1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Варя - молодец! Настоящий следователь. Вся в меня.</w:t>
      </w:r>
    </w:p>
    <w:p w14:paraId="222B41EB" w14:textId="77777777" w:rsidR="00D06769" w:rsidRPr="00D712FC" w:rsidRDefault="00D06769" w:rsidP="00D06769">
      <w:pPr>
        <w:pStyle w:val="CHARACTER"/>
        <w:ind w:left="0"/>
        <w:rPr>
          <w:color w:val="auto"/>
        </w:rPr>
      </w:pPr>
    </w:p>
    <w:p w14:paraId="708CA777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5F016AED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А по-моему, её удочерили! У нас в роду стукачей не было.</w:t>
      </w:r>
    </w:p>
    <w:p w14:paraId="546FF91D" w14:textId="77777777" w:rsidR="00D06769" w:rsidRPr="00D712FC" w:rsidRDefault="00D06769" w:rsidP="00D06769">
      <w:pPr>
        <w:pStyle w:val="CHARACTER"/>
        <w:rPr>
          <w:color w:val="auto"/>
        </w:rPr>
      </w:pPr>
    </w:p>
    <w:p w14:paraId="66B4A067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3A7A8B93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Тааак. Докладывайте.</w:t>
      </w:r>
    </w:p>
    <w:p w14:paraId="0A495F6C" w14:textId="77777777" w:rsidR="00D06769" w:rsidRPr="00D712FC" w:rsidRDefault="00D06769" w:rsidP="00D06769">
      <w:pPr>
        <w:pStyle w:val="CHARACTER"/>
        <w:rPr>
          <w:color w:val="auto"/>
        </w:rPr>
      </w:pPr>
    </w:p>
    <w:p w14:paraId="3BDE5D9E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5CBA56C1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Николь сломала папин компьютер, а я её разоблачила.</w:t>
      </w:r>
    </w:p>
    <w:p w14:paraId="739F1A94" w14:textId="77777777" w:rsidR="00D06769" w:rsidRPr="00D712FC" w:rsidRDefault="00D06769" w:rsidP="00D06769">
      <w:pPr>
        <w:pStyle w:val="CHARACTER"/>
        <w:rPr>
          <w:color w:val="auto"/>
        </w:rPr>
      </w:pPr>
    </w:p>
    <w:p w14:paraId="39CB9242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51B6B66E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Подло наябедничала.</w:t>
      </w:r>
    </w:p>
    <w:p w14:paraId="69818C99" w14:textId="77777777" w:rsidR="00D06769" w:rsidRPr="00D712FC" w:rsidRDefault="00D06769" w:rsidP="00D06769">
      <w:pPr>
        <w:pStyle w:val="CHARACTER"/>
        <w:rPr>
          <w:color w:val="auto"/>
        </w:rPr>
      </w:pPr>
    </w:p>
    <w:p w14:paraId="29FBC657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3AF4BBA4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Чужие вещи ломать нельзя, это правда. Но и доносить на сестру тоже нехорошо.</w:t>
      </w:r>
    </w:p>
    <w:p w14:paraId="59CF59B8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lastRenderedPageBreak/>
        <w:t>(Варе)</w:t>
      </w:r>
    </w:p>
    <w:p w14:paraId="02B1CB34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Тебе нужно было убедить сестру чистосердечно признаться.</w:t>
      </w:r>
    </w:p>
    <w:p w14:paraId="79CD37D2" w14:textId="77777777" w:rsidR="00D06769" w:rsidRPr="00D712FC" w:rsidRDefault="00D06769" w:rsidP="00D06769">
      <w:pPr>
        <w:pStyle w:val="CHARACTER"/>
        <w:rPr>
          <w:color w:val="auto"/>
        </w:rPr>
      </w:pPr>
    </w:p>
    <w:p w14:paraId="50E35A64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3D0F9CD9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Я пыталась! А она предложила мне взятку! УК РФ, статья 291!</w:t>
      </w:r>
    </w:p>
    <w:p w14:paraId="1B01079A" w14:textId="77777777" w:rsidR="00D06769" w:rsidRPr="00D712FC" w:rsidRDefault="00D06769" w:rsidP="00D06769">
      <w:pPr>
        <w:pStyle w:val="CHARACTER"/>
        <w:rPr>
          <w:color w:val="auto"/>
        </w:rPr>
      </w:pPr>
    </w:p>
    <w:p w14:paraId="118D5F76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7793F467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Хм! Серьёзное преступление.</w:t>
      </w:r>
    </w:p>
    <w:p w14:paraId="0213F8A6" w14:textId="77777777" w:rsidR="00D06769" w:rsidRPr="00D712FC" w:rsidRDefault="00D06769" w:rsidP="00D06769">
      <w:pPr>
        <w:pStyle w:val="CHARACTER"/>
        <w:rPr>
          <w:color w:val="auto"/>
        </w:rPr>
      </w:pPr>
    </w:p>
    <w:p w14:paraId="5336BB11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75B34EF2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(с улыбкой)</w:t>
      </w:r>
    </w:p>
    <w:p w14:paraId="7AE88D9A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Так вот чего родители вас на лето к нам сослали? В наказание?</w:t>
      </w:r>
    </w:p>
    <w:p w14:paraId="468D382B" w14:textId="77777777" w:rsidR="00D06769" w:rsidRPr="00D712FC" w:rsidRDefault="00D06769" w:rsidP="00D06769">
      <w:pPr>
        <w:pStyle w:val="CHARACTER"/>
        <w:rPr>
          <w:color w:val="auto"/>
        </w:rPr>
      </w:pPr>
    </w:p>
    <w:p w14:paraId="32B0A0C4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3D143C32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Угу, как в ссылку. Где ещё увидишь столько крапивы и комаров!</w:t>
      </w:r>
    </w:p>
    <w:p w14:paraId="4C561E75" w14:textId="77777777" w:rsidR="00D06769" w:rsidRPr="00D712FC" w:rsidRDefault="00D06769" w:rsidP="00D06769">
      <w:pPr>
        <w:pStyle w:val="CHARACTER"/>
        <w:rPr>
          <w:color w:val="auto"/>
        </w:rPr>
      </w:pPr>
    </w:p>
    <w:p w14:paraId="1EDB559C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5F6FF2C0" w14:textId="77777777" w:rsidR="00D06769" w:rsidRPr="00D712FC" w:rsidRDefault="00D06769" w:rsidP="00D06769">
      <w:pPr>
        <w:pStyle w:val="DIALOG"/>
        <w:rPr>
          <w:rFonts w:ascii="Cambria" w:hAnsi="Cambria"/>
          <w:color w:val="auto"/>
        </w:rPr>
      </w:pPr>
      <w:r w:rsidRPr="00D712FC">
        <w:rPr>
          <w:color w:val="auto"/>
        </w:rPr>
        <w:t xml:space="preserve">Зато наконец-то приехали! </w:t>
      </w:r>
      <w:r w:rsidRPr="00D712FC">
        <w:rPr>
          <w:rFonts w:ascii="Cambria" w:hAnsi="Cambria"/>
          <w:color w:val="auto"/>
        </w:rPr>
        <w:t xml:space="preserve">Сколько нет здесь не были. Варенька вообще совсем маленькая тогда была. </w:t>
      </w:r>
    </w:p>
    <w:p w14:paraId="64C0889D" w14:textId="77777777" w:rsidR="00D06769" w:rsidRPr="00D712FC" w:rsidRDefault="00D06769" w:rsidP="00D06769">
      <w:pPr>
        <w:pStyle w:val="ACTION"/>
        <w:rPr>
          <w:color w:val="auto"/>
        </w:rPr>
      </w:pPr>
    </w:p>
    <w:p w14:paraId="4945D935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Машина подпрыгивает на ухабе. Под капотом что-то громко тарахтит.</w:t>
      </w:r>
    </w:p>
    <w:p w14:paraId="17AAAEDB" w14:textId="77777777" w:rsidR="00D06769" w:rsidRPr="00D712FC" w:rsidRDefault="00D06769" w:rsidP="00D06769">
      <w:pPr>
        <w:pStyle w:val="CHARACTER"/>
        <w:rPr>
          <w:color w:val="auto"/>
        </w:rPr>
      </w:pPr>
    </w:p>
    <w:p w14:paraId="0A02D0EB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2915742E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 xml:space="preserve">Коль! Я же тебе говорила: надо машину в </w:t>
      </w:r>
      <w:r w:rsidRPr="00D712FC">
        <w:rPr>
          <w:rFonts w:ascii="Cambria" w:hAnsi="Cambria"/>
          <w:color w:val="auto"/>
        </w:rPr>
        <w:t xml:space="preserve">ремонт </w:t>
      </w:r>
      <w:r w:rsidRPr="00D712FC">
        <w:rPr>
          <w:color w:val="auto"/>
        </w:rPr>
        <w:t>отвезти.</w:t>
      </w:r>
    </w:p>
    <w:p w14:paraId="3716D404" w14:textId="77777777" w:rsidR="00D06769" w:rsidRPr="00D712FC" w:rsidRDefault="00D06769" w:rsidP="00D06769">
      <w:pPr>
        <w:pStyle w:val="CHARACTER"/>
        <w:rPr>
          <w:color w:val="auto"/>
        </w:rPr>
      </w:pPr>
    </w:p>
    <w:p w14:paraId="01D065FD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32E547CB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Отставить панику! Машина в полном порядке.</w:t>
      </w:r>
    </w:p>
    <w:p w14:paraId="21000906" w14:textId="77777777" w:rsidR="00D06769" w:rsidRPr="00D712FC" w:rsidRDefault="00D06769" w:rsidP="00D06769">
      <w:pPr>
        <w:pStyle w:val="DIALOG"/>
        <w:rPr>
          <w:color w:val="auto"/>
        </w:rPr>
      </w:pPr>
    </w:p>
    <w:p w14:paraId="1966E03B" w14:textId="77777777" w:rsidR="00D06769" w:rsidRDefault="00D06769" w:rsidP="00D06769">
      <w:pPr>
        <w:pStyle w:val="ACTION"/>
        <w:rPr>
          <w:rFonts w:ascii="Times New Roman" w:hAnsi="Times New Roman"/>
          <w:color w:val="auto"/>
        </w:rPr>
      </w:pPr>
      <w:r w:rsidRPr="00D712FC">
        <w:rPr>
          <w:color w:val="auto"/>
        </w:rPr>
        <w:t>Машина "чихает", "кашляет" и… глохнет.</w:t>
      </w:r>
    </w:p>
    <w:p w14:paraId="1AB501FD" w14:textId="77777777" w:rsidR="00D06769" w:rsidRDefault="00D06769" w:rsidP="00D06769">
      <w:pPr>
        <w:pStyle w:val="ACTION"/>
        <w:rPr>
          <w:rFonts w:ascii="Times New Roman" w:hAnsi="Times New Roman"/>
          <w:color w:val="auto"/>
        </w:rPr>
      </w:pPr>
    </w:p>
    <w:p w14:paraId="2D1A167C" w14:textId="77777777" w:rsidR="00D06769" w:rsidRPr="002C05F0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v=None, sc=None, s=None, p=None, a=None]</w:t>
      </w:r>
    </w:p>
    <w:p w14:paraId="5CDD6923" w14:textId="77777777" w:rsidR="00D06769" w:rsidRPr="002C05F0" w:rsidRDefault="00D06769" w:rsidP="00D06769">
      <w:pPr>
        <w:pStyle w:val="SCENEHEADING"/>
        <w:rPr>
          <w:color w:val="auto"/>
          <w:lang w:val="en-US"/>
        </w:rPr>
      </w:pPr>
    </w:p>
    <w:p w14:paraId="3517589B" w14:textId="77777777" w:rsidR="00D06769" w:rsidRPr="00D712FC" w:rsidRDefault="00D06769" w:rsidP="00D06769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1-9. НАТ. ПОЛЕ/ ИНТ. "ВОЛГА" ДЕДУШКИ - ДЕНЬ</w:t>
      </w:r>
    </w:p>
    <w:p w14:paraId="5BAEF392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ВАРВАРА, ЗОЯ, ДЕДУШКА, БАБУШКА</w:t>
      </w:r>
    </w:p>
    <w:p w14:paraId="61C309E5" w14:textId="77777777" w:rsidR="00D06769" w:rsidRPr="00D712FC" w:rsidRDefault="00D06769" w:rsidP="00D06769">
      <w:pPr>
        <w:pStyle w:val="ACTION"/>
        <w:rPr>
          <w:color w:val="auto"/>
        </w:rPr>
      </w:pPr>
    </w:p>
    <w:p w14:paraId="125F7893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Машина заглохла на дороге, около сгоревшего поля.</w:t>
      </w:r>
    </w:p>
    <w:p w14:paraId="73A165D5" w14:textId="77777777" w:rsidR="00D06769" w:rsidRPr="00D712FC" w:rsidRDefault="00D06769" w:rsidP="00D06769">
      <w:pPr>
        <w:pStyle w:val="CHARACTER"/>
        <w:rPr>
          <w:color w:val="auto"/>
        </w:rPr>
      </w:pPr>
    </w:p>
    <w:p w14:paraId="11CC92B2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702462F2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(осматривая под капотом)</w:t>
      </w:r>
    </w:p>
    <w:p w14:paraId="3EF4C52A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Тр</w:t>
      </w:r>
      <w:r w:rsidRPr="00D712FC">
        <w:rPr>
          <w:rFonts w:ascii="Cambria" w:hAnsi="Cambria"/>
          <w:color w:val="auto"/>
        </w:rPr>
        <w:t>а</w:t>
      </w:r>
      <w:r w:rsidRPr="00D712FC">
        <w:rPr>
          <w:color w:val="auto"/>
        </w:rPr>
        <w:t>мблер... Хм… Сорок лет не сбоил.</w:t>
      </w:r>
    </w:p>
    <w:p w14:paraId="4F3CC1C9" w14:textId="77777777" w:rsidR="00D06769" w:rsidRPr="00D712FC" w:rsidRDefault="00D06769" w:rsidP="00D06769">
      <w:pPr>
        <w:pStyle w:val="ACTION"/>
        <w:rPr>
          <w:color w:val="auto"/>
        </w:rPr>
      </w:pPr>
    </w:p>
    <w:p w14:paraId="68E31A94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Он берёт гаечный ключ, пытается починить.</w:t>
      </w:r>
    </w:p>
    <w:p w14:paraId="6B7F8272" w14:textId="77777777" w:rsidR="00D06769" w:rsidRPr="00D712FC" w:rsidRDefault="00D06769" w:rsidP="00D06769">
      <w:pPr>
        <w:pStyle w:val="ACTION"/>
        <w:rPr>
          <w:color w:val="auto"/>
        </w:rPr>
      </w:pPr>
    </w:p>
    <w:p w14:paraId="15BC31B9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Варя опускает окно машины, смотрит на поле.</w:t>
      </w:r>
    </w:p>
    <w:p w14:paraId="6FCC45AB" w14:textId="77777777" w:rsidR="00D06769" w:rsidRPr="00D712FC" w:rsidRDefault="00D06769" w:rsidP="00D06769">
      <w:pPr>
        <w:pStyle w:val="CHARACTER"/>
        <w:rPr>
          <w:color w:val="auto"/>
        </w:rPr>
      </w:pPr>
    </w:p>
    <w:p w14:paraId="0A99AB8F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445738EF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lastRenderedPageBreak/>
        <w:t>Тут что, пожар был?</w:t>
      </w:r>
    </w:p>
    <w:p w14:paraId="612FF433" w14:textId="77777777" w:rsidR="00D06769" w:rsidRPr="00D712FC" w:rsidRDefault="00D06769" w:rsidP="00D06769">
      <w:pPr>
        <w:pStyle w:val="CHARACTER"/>
        <w:rPr>
          <w:color w:val="auto"/>
        </w:rPr>
      </w:pPr>
    </w:p>
    <w:p w14:paraId="07B83E65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423E5174" w14:textId="77777777" w:rsidR="00D06769" w:rsidRPr="00D06769" w:rsidRDefault="00D06769" w:rsidP="00D06769">
      <w:pPr>
        <w:pStyle w:val="DIALOG"/>
        <w:rPr>
          <w:rFonts w:ascii="Times New Roman" w:hAnsi="Times New Roman"/>
          <w:color w:val="auto"/>
        </w:rPr>
      </w:pPr>
      <w:r w:rsidRPr="00D712FC">
        <w:rPr>
          <w:color w:val="auto"/>
        </w:rPr>
        <w:t>Видишь дом? Там ведьма живет. Она любит костры жечь, какие-то свои ритуалы проводить.</w:t>
      </w:r>
    </w:p>
    <w:p w14:paraId="6BC7A1C9" w14:textId="77777777" w:rsidR="00D06769" w:rsidRPr="00D712FC" w:rsidRDefault="00D06769" w:rsidP="00D06769">
      <w:pPr>
        <w:pStyle w:val="ACTION"/>
        <w:rPr>
          <w:color w:val="auto"/>
        </w:rPr>
      </w:pPr>
    </w:p>
    <w:p w14:paraId="64968345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 xml:space="preserve">За полем виднеется дом ведьмы, у дома - пугало в красной </w:t>
      </w:r>
      <w:r w:rsidRPr="00D712FC">
        <w:rPr>
          <w:rFonts w:ascii="Cambria" w:hAnsi="Cambria"/>
          <w:color w:val="auto"/>
        </w:rPr>
        <w:t>кепке</w:t>
      </w:r>
      <w:r w:rsidRPr="00D712FC">
        <w:rPr>
          <w:color w:val="auto"/>
        </w:rPr>
        <w:t>.</w:t>
      </w:r>
    </w:p>
    <w:p w14:paraId="7D36D397" w14:textId="77777777" w:rsidR="00D06769" w:rsidRPr="00D712FC" w:rsidRDefault="00D06769" w:rsidP="00D06769">
      <w:pPr>
        <w:pStyle w:val="CHARACTER"/>
        <w:rPr>
          <w:color w:val="auto"/>
        </w:rPr>
      </w:pPr>
    </w:p>
    <w:p w14:paraId="3B604CC7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786E511F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(оживляясь)</w:t>
      </w:r>
    </w:p>
    <w:p w14:paraId="3B2B0281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Что, реально настоящая ведьма?!</w:t>
      </w:r>
    </w:p>
    <w:p w14:paraId="7C0BEC98" w14:textId="77777777" w:rsidR="00D06769" w:rsidRPr="00D712FC" w:rsidRDefault="00D06769" w:rsidP="00D06769">
      <w:pPr>
        <w:pStyle w:val="ACTION"/>
        <w:rPr>
          <w:color w:val="auto"/>
        </w:rPr>
      </w:pPr>
    </w:p>
    <w:p w14:paraId="70808C56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Зоя заинтересованно снимает на телефон.</w:t>
      </w:r>
    </w:p>
    <w:p w14:paraId="0E94A8AB" w14:textId="77777777" w:rsidR="00D06769" w:rsidRPr="00D712FC" w:rsidRDefault="00D06769" w:rsidP="00D06769">
      <w:pPr>
        <w:pStyle w:val="CHARACTER"/>
        <w:rPr>
          <w:color w:val="auto"/>
        </w:rPr>
      </w:pPr>
    </w:p>
    <w:p w14:paraId="78177179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3669287E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(с усмешкой)</w:t>
      </w:r>
    </w:p>
    <w:p w14:paraId="7B433539" w14:textId="77777777" w:rsidR="00D06769" w:rsidRPr="00FE408B" w:rsidRDefault="00D06769" w:rsidP="00D06769">
      <w:pPr>
        <w:pStyle w:val="DIALOG"/>
        <w:rPr>
          <w:rFonts w:ascii="Times New Roman" w:hAnsi="Times New Roman"/>
          <w:color w:val="auto"/>
        </w:rPr>
      </w:pPr>
      <w:r w:rsidRPr="00D712FC">
        <w:rPr>
          <w:color w:val="auto"/>
        </w:rPr>
        <w:t>Говорят, она непослушных детей к себе заманивает и мыло из них делает... Так что ведите себя хорошо.</w:t>
      </w:r>
      <w:r>
        <w:rPr>
          <w:rFonts w:ascii="Times New Roman" w:hAnsi="Times New Roman"/>
          <w:color w:val="auto"/>
        </w:rPr>
        <w:t xml:space="preserve"> </w:t>
      </w:r>
      <w:r w:rsidRPr="00FE408B">
        <w:rPr>
          <w:rFonts w:ascii="Times New Roman" w:hAnsi="Times New Roman"/>
          <w:color w:val="auto"/>
        </w:rPr>
        <w:t>[</w:t>
      </w:r>
      <w:r>
        <w:rPr>
          <w:rFonts w:ascii="Times New Roman" w:hAnsi="Times New Roman"/>
          <w:color w:val="auto"/>
          <w:lang w:val="en-US"/>
        </w:rPr>
        <w:t>ep</w:t>
      </w:r>
      <w:r w:rsidRPr="00FE408B">
        <w:rPr>
          <w:rFonts w:ascii="Times New Roman" w:hAnsi="Times New Roman"/>
          <w:color w:val="auto"/>
        </w:rPr>
        <w:t xml:space="preserve">: </w:t>
      </w:r>
      <w:r>
        <w:rPr>
          <w:rFonts w:ascii="Times New Roman" w:hAnsi="Times New Roman"/>
          <w:color w:val="auto"/>
          <w:lang w:val="en-US"/>
        </w:rPr>
        <w:t>sc</w:t>
      </w:r>
      <w:r w:rsidRPr="00FE408B">
        <w:rPr>
          <w:rFonts w:ascii="Times New Roman" w:hAnsi="Times New Roman"/>
          <w:color w:val="auto"/>
        </w:rPr>
        <w:t>=</w:t>
      </w:r>
      <w:r>
        <w:rPr>
          <w:rFonts w:ascii="Times New Roman" w:hAnsi="Times New Roman"/>
          <w:color w:val="auto"/>
          <w:lang w:val="en-US"/>
        </w:rPr>
        <w:t>Mild</w:t>
      </w:r>
      <w:r w:rsidRPr="00FE408B">
        <w:rPr>
          <w:rFonts w:ascii="Times New Roman" w:hAnsi="Times New Roman"/>
          <w:color w:val="auto"/>
        </w:rPr>
        <w:t>]</w:t>
      </w:r>
    </w:p>
    <w:p w14:paraId="5C5DC889" w14:textId="77777777" w:rsidR="00D06769" w:rsidRPr="00D712FC" w:rsidRDefault="00D06769" w:rsidP="00D06769">
      <w:pPr>
        <w:pStyle w:val="CHARACTER"/>
        <w:rPr>
          <w:color w:val="auto"/>
        </w:rPr>
      </w:pPr>
    </w:p>
    <w:p w14:paraId="14E3214A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6880CE79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(Бабушке)</w:t>
      </w:r>
    </w:p>
    <w:p w14:paraId="307DF9CF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Зой! Хватит детей пугать! Бывший криминалист, ученый, можно сказать, а городишь всякую ерунду.</w:t>
      </w:r>
    </w:p>
    <w:p w14:paraId="6BE54BB8" w14:textId="77777777" w:rsidR="00D06769" w:rsidRPr="00D712FC" w:rsidRDefault="00D06769" w:rsidP="00D06769">
      <w:pPr>
        <w:pStyle w:val="ACTION"/>
        <w:rPr>
          <w:color w:val="auto"/>
        </w:rPr>
      </w:pPr>
    </w:p>
    <w:p w14:paraId="5696C3A9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Дедушка, что-то подкрутив, закрывает капот, садится за руль.</w:t>
      </w:r>
    </w:p>
    <w:p w14:paraId="70DD00EF" w14:textId="77777777" w:rsidR="00D06769" w:rsidRPr="00D712FC" w:rsidRDefault="00D06769" w:rsidP="00D06769">
      <w:pPr>
        <w:pStyle w:val="CHARACTER"/>
        <w:rPr>
          <w:color w:val="auto"/>
        </w:rPr>
      </w:pPr>
    </w:p>
    <w:p w14:paraId="6979C928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0026F8F3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А я не верю в мистику! Наука существование ведьм давно опровергла!</w:t>
      </w:r>
    </w:p>
    <w:p w14:paraId="72292797" w14:textId="77777777" w:rsidR="00D06769" w:rsidRPr="00D712FC" w:rsidRDefault="00D06769" w:rsidP="00D06769">
      <w:pPr>
        <w:pStyle w:val="CHARACTER"/>
        <w:rPr>
          <w:color w:val="auto"/>
        </w:rPr>
      </w:pPr>
    </w:p>
    <w:p w14:paraId="2FE0B73B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5AE21F89" w14:textId="77777777" w:rsidR="00D06769" w:rsidRDefault="00D06769" w:rsidP="00D06769">
      <w:pPr>
        <w:pStyle w:val="DIALOG"/>
        <w:rPr>
          <w:rFonts w:ascii="Times New Roman" w:hAnsi="Times New Roman"/>
          <w:color w:val="auto"/>
        </w:rPr>
      </w:pPr>
      <w:r w:rsidRPr="00D712FC">
        <w:rPr>
          <w:color w:val="auto"/>
        </w:rPr>
        <w:t>Как знать... Её внук и правда куда-то пропал... А мыло, кстати, у неё хорошее!</w:t>
      </w:r>
    </w:p>
    <w:p w14:paraId="2FE0A117" w14:textId="77777777" w:rsidR="00D06769" w:rsidRDefault="00D06769" w:rsidP="00D06769">
      <w:pPr>
        <w:pStyle w:val="DIALOG"/>
        <w:rPr>
          <w:rFonts w:ascii="Times New Roman" w:hAnsi="Times New Roman"/>
          <w:color w:val="auto"/>
        </w:rPr>
      </w:pPr>
    </w:p>
    <w:p w14:paraId="5790AC6C" w14:textId="77777777" w:rsidR="00D06769" w:rsidRPr="00FE408B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v=None, sc=Mild, s=None, p=None, a=None]</w:t>
      </w:r>
    </w:p>
    <w:p w14:paraId="6433867F" w14:textId="77777777" w:rsidR="00D06769" w:rsidRPr="00FE408B" w:rsidRDefault="00D06769" w:rsidP="00D06769">
      <w:pPr>
        <w:pStyle w:val="DIALOG"/>
        <w:ind w:left="0"/>
        <w:rPr>
          <w:rFonts w:ascii="Cambria" w:hAnsi="Cambria"/>
          <w:color w:val="auto"/>
          <w:lang w:val="en-US"/>
        </w:rPr>
      </w:pPr>
    </w:p>
    <w:p w14:paraId="27BB991E" w14:textId="77777777" w:rsidR="00D06769" w:rsidRPr="00D712FC" w:rsidRDefault="00D06769" w:rsidP="00D06769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1-9-А. НАТ. ДОМ ВАРВАРЫ. УЧАСТОК – ДЕНЬ</w:t>
      </w:r>
    </w:p>
    <w:p w14:paraId="62EDEBB6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ВАРВАРА, ЗОЯ, ДЕДУШКА, БАБУШКА</w:t>
      </w:r>
    </w:p>
    <w:p w14:paraId="5C78A0D3" w14:textId="77777777" w:rsidR="00D06769" w:rsidRPr="00D712FC" w:rsidRDefault="00D06769" w:rsidP="00D06769">
      <w:pPr>
        <w:pStyle w:val="DIALOG"/>
        <w:ind w:left="0"/>
        <w:rPr>
          <w:rFonts w:ascii="Cambria" w:hAnsi="Cambria"/>
          <w:color w:val="auto"/>
        </w:rPr>
      </w:pPr>
    </w:p>
    <w:p w14:paraId="1ABE9439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Машина останавливается у симпатичного дома. Все выходят из машины.</w:t>
      </w:r>
    </w:p>
    <w:p w14:paraId="1C4912D2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Из-за ограды раздается протяжное «Мууу». Девочки видят симпатичную корову.</w:t>
      </w:r>
    </w:p>
    <w:p w14:paraId="3A63BA09" w14:textId="77777777" w:rsidR="00D06769" w:rsidRPr="00D712FC" w:rsidRDefault="00D06769" w:rsidP="00D06769">
      <w:pPr>
        <w:pStyle w:val="CHARACTER"/>
        <w:ind w:left="0"/>
        <w:rPr>
          <w:color w:val="auto"/>
        </w:rPr>
      </w:pPr>
    </w:p>
    <w:p w14:paraId="1EE4CA81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rFonts w:ascii="Cambria" w:hAnsi="Cambria" w:cs="Cambria"/>
          <w:color w:val="auto"/>
        </w:rPr>
        <w:t>БАБУШКА</w:t>
      </w:r>
    </w:p>
    <w:p w14:paraId="4A398B88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rFonts w:ascii="Cambria" w:hAnsi="Cambria" w:cs="Cambria"/>
          <w:color w:val="auto"/>
        </w:rPr>
        <w:t>Знакомьтесь</w:t>
      </w:r>
      <w:r w:rsidRPr="00D712FC">
        <w:rPr>
          <w:color w:val="auto"/>
        </w:rPr>
        <w:t xml:space="preserve">, </w:t>
      </w:r>
      <w:r w:rsidRPr="00D712FC">
        <w:rPr>
          <w:rFonts w:ascii="Cambria" w:hAnsi="Cambria" w:cs="Cambria"/>
          <w:color w:val="auto"/>
        </w:rPr>
        <w:t>это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Мурка</w:t>
      </w:r>
      <w:r w:rsidRPr="00D712FC">
        <w:rPr>
          <w:color w:val="auto"/>
        </w:rPr>
        <w:t>!</w:t>
      </w:r>
    </w:p>
    <w:p w14:paraId="1CAAC3FD" w14:textId="77777777" w:rsidR="00D06769" w:rsidRPr="00D712FC" w:rsidRDefault="00D06769" w:rsidP="00D06769">
      <w:pPr>
        <w:pStyle w:val="CHARACTER"/>
        <w:rPr>
          <w:color w:val="auto"/>
        </w:rPr>
      </w:pPr>
    </w:p>
    <w:p w14:paraId="5E2D83BF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rFonts w:ascii="Cambria" w:hAnsi="Cambria" w:cs="Cambria"/>
          <w:color w:val="auto"/>
        </w:rPr>
        <w:t>ЗОЯ</w:t>
      </w:r>
    </w:p>
    <w:p w14:paraId="13241121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rFonts w:ascii="Cambria" w:hAnsi="Cambria" w:cs="Cambria"/>
          <w:color w:val="auto"/>
        </w:rPr>
        <w:t>Вы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что</w:t>
      </w:r>
      <w:r w:rsidRPr="00D712FC">
        <w:rPr>
          <w:color w:val="auto"/>
        </w:rPr>
        <w:t xml:space="preserve">, </w:t>
      </w:r>
      <w:r w:rsidRPr="00D712FC">
        <w:rPr>
          <w:rFonts w:ascii="Cambria" w:hAnsi="Cambria" w:cs="Cambria"/>
          <w:color w:val="auto"/>
        </w:rPr>
        <w:t>корову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завели</w:t>
      </w:r>
      <w:r w:rsidRPr="00D712FC">
        <w:rPr>
          <w:color w:val="auto"/>
        </w:rPr>
        <w:t>?</w:t>
      </w:r>
    </w:p>
    <w:p w14:paraId="69B1D130" w14:textId="77777777" w:rsidR="00D06769" w:rsidRPr="00D712FC" w:rsidRDefault="00D06769" w:rsidP="00D06769">
      <w:pPr>
        <w:pStyle w:val="DIALOG"/>
        <w:rPr>
          <w:color w:val="auto"/>
        </w:rPr>
      </w:pPr>
    </w:p>
    <w:p w14:paraId="65B31319" w14:textId="77777777" w:rsidR="00D06769" w:rsidRPr="00D712FC" w:rsidRDefault="00D06769" w:rsidP="00D06769">
      <w:pPr>
        <w:pStyle w:val="CHARACTER"/>
        <w:rPr>
          <w:rFonts w:ascii="Cambria" w:hAnsi="Cambria" w:cs="Cambria"/>
          <w:color w:val="auto"/>
        </w:rPr>
      </w:pPr>
      <w:r w:rsidRPr="00D712FC">
        <w:rPr>
          <w:rFonts w:ascii="Cambria" w:hAnsi="Cambria" w:cs="Cambria"/>
          <w:color w:val="auto"/>
        </w:rPr>
        <w:t>ДЕДУШКА</w:t>
      </w:r>
    </w:p>
    <w:p w14:paraId="21F09F2B" w14:textId="77777777" w:rsidR="00D06769" w:rsidRPr="00D712FC" w:rsidRDefault="00D06769" w:rsidP="00D06769">
      <w:pPr>
        <w:pStyle w:val="DIALOG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Я здесь не при чем. Это идея бабушки.</w:t>
      </w:r>
    </w:p>
    <w:p w14:paraId="2716FC7B" w14:textId="77777777" w:rsidR="00D06769" w:rsidRPr="00D712FC" w:rsidRDefault="00D06769" w:rsidP="00D06769">
      <w:pPr>
        <w:pStyle w:val="CHARACTER"/>
        <w:rPr>
          <w:color w:val="auto"/>
        </w:rPr>
      </w:pPr>
    </w:p>
    <w:p w14:paraId="37E0B594" w14:textId="77777777" w:rsidR="00D06769" w:rsidRPr="00D712FC" w:rsidRDefault="00D06769" w:rsidP="00D06769">
      <w:pPr>
        <w:pStyle w:val="CHARACTER"/>
        <w:rPr>
          <w:rFonts w:ascii="Cambria" w:hAnsi="Cambria" w:cs="Cambria"/>
          <w:color w:val="auto"/>
        </w:rPr>
      </w:pPr>
      <w:r w:rsidRPr="00D712FC">
        <w:rPr>
          <w:rFonts w:ascii="Cambria" w:hAnsi="Cambria" w:cs="Cambria"/>
          <w:color w:val="auto"/>
        </w:rPr>
        <w:t>БАБУШКА</w:t>
      </w:r>
    </w:p>
    <w:p w14:paraId="42A2BFC3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rFonts w:ascii="Cambria" w:hAnsi="Cambria" w:cs="Cambria"/>
          <w:color w:val="auto"/>
        </w:rPr>
        <w:t>Специально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к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вашему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приезду</w:t>
      </w:r>
      <w:r w:rsidRPr="00D712FC">
        <w:rPr>
          <w:color w:val="auto"/>
        </w:rPr>
        <w:t xml:space="preserve">! </w:t>
      </w:r>
      <w:r w:rsidRPr="00D712FC">
        <w:rPr>
          <w:rFonts w:ascii="Cambria" w:hAnsi="Cambria" w:cs="Cambria"/>
          <w:color w:val="auto"/>
        </w:rPr>
        <w:t>Будете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свежее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молочко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пить</w:t>
      </w:r>
      <w:r w:rsidRPr="00D712FC">
        <w:rPr>
          <w:color w:val="auto"/>
        </w:rPr>
        <w:t>!</w:t>
      </w:r>
    </w:p>
    <w:p w14:paraId="78A3833D" w14:textId="77777777" w:rsidR="00D06769" w:rsidRPr="00D712FC" w:rsidRDefault="00D06769" w:rsidP="00D06769">
      <w:pPr>
        <w:pStyle w:val="ACTION"/>
        <w:rPr>
          <w:color w:val="auto"/>
        </w:rPr>
      </w:pPr>
    </w:p>
    <w:p w14:paraId="33EEAE7A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rFonts w:ascii="Cambria" w:hAnsi="Cambria" w:cs="Cambria"/>
          <w:color w:val="auto"/>
        </w:rPr>
        <w:t>Девочки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в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шоке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смотрят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на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корову</w:t>
      </w:r>
      <w:r w:rsidRPr="00D712FC">
        <w:rPr>
          <w:color w:val="auto"/>
        </w:rPr>
        <w:t>.</w:t>
      </w:r>
    </w:p>
    <w:p w14:paraId="66A846C6" w14:textId="77777777" w:rsidR="00D06769" w:rsidRPr="00D712FC" w:rsidRDefault="00D06769" w:rsidP="00D06769">
      <w:pPr>
        <w:pStyle w:val="CHARACTER"/>
        <w:rPr>
          <w:color w:val="auto"/>
        </w:rPr>
      </w:pPr>
    </w:p>
    <w:p w14:paraId="60B00C91" w14:textId="77777777" w:rsidR="00D06769" w:rsidRPr="00D712FC" w:rsidRDefault="00D06769" w:rsidP="00D06769">
      <w:pPr>
        <w:pStyle w:val="CHARACTER"/>
        <w:rPr>
          <w:rFonts w:ascii="Cambria" w:hAnsi="Cambria" w:cs="Cambria"/>
          <w:color w:val="auto"/>
        </w:rPr>
      </w:pPr>
      <w:r w:rsidRPr="00D712FC">
        <w:rPr>
          <w:rFonts w:ascii="Cambria" w:hAnsi="Cambria" w:cs="Cambria"/>
          <w:color w:val="auto"/>
        </w:rPr>
        <w:t>ЗОЯ</w:t>
      </w:r>
    </w:p>
    <w:p w14:paraId="5CDF136E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rFonts w:ascii="Cambria" w:hAnsi="Cambria" w:cs="Cambria"/>
          <w:color w:val="auto"/>
        </w:rPr>
        <w:t>Шок</w:t>
      </w:r>
      <w:r w:rsidRPr="00D712FC">
        <w:rPr>
          <w:color w:val="auto"/>
        </w:rPr>
        <w:t>-</w:t>
      </w:r>
      <w:r w:rsidRPr="00D712FC">
        <w:rPr>
          <w:rFonts w:ascii="Cambria" w:hAnsi="Cambria" w:cs="Cambria"/>
          <w:color w:val="auto"/>
        </w:rPr>
        <w:t>контент</w:t>
      </w:r>
      <w:r w:rsidRPr="00D712FC">
        <w:rPr>
          <w:color w:val="auto"/>
        </w:rPr>
        <w:t xml:space="preserve">. </w:t>
      </w:r>
      <w:r w:rsidRPr="00D712FC">
        <w:rPr>
          <w:rFonts w:ascii="Cambria" w:hAnsi="Cambria" w:cs="Cambria"/>
          <w:color w:val="auto"/>
        </w:rPr>
        <w:t>Интересно</w:t>
      </w:r>
      <w:r w:rsidRPr="00D712FC">
        <w:rPr>
          <w:color w:val="auto"/>
        </w:rPr>
        <w:t xml:space="preserve">, </w:t>
      </w:r>
      <w:r w:rsidRPr="00D712FC">
        <w:rPr>
          <w:rFonts w:ascii="Cambria" w:hAnsi="Cambria" w:cs="Cambria"/>
          <w:color w:val="auto"/>
        </w:rPr>
        <w:t>с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ней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надо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гулять</w:t>
      </w:r>
      <w:r w:rsidRPr="00D712FC">
        <w:rPr>
          <w:color w:val="auto"/>
        </w:rPr>
        <w:t>?</w:t>
      </w:r>
    </w:p>
    <w:p w14:paraId="74F94D5B" w14:textId="77777777" w:rsidR="00D06769" w:rsidRPr="00D712FC" w:rsidRDefault="00D06769" w:rsidP="00D06769">
      <w:pPr>
        <w:pStyle w:val="CHARACTER"/>
        <w:rPr>
          <w:color w:val="auto"/>
        </w:rPr>
      </w:pPr>
    </w:p>
    <w:p w14:paraId="1B199991" w14:textId="77777777" w:rsidR="00D06769" w:rsidRPr="00D712FC" w:rsidRDefault="00D06769" w:rsidP="00D06769">
      <w:pPr>
        <w:pStyle w:val="CHARACTER"/>
        <w:rPr>
          <w:rFonts w:ascii="Cambria" w:hAnsi="Cambria" w:cs="Cambria"/>
          <w:color w:val="auto"/>
        </w:rPr>
      </w:pPr>
      <w:r w:rsidRPr="00D712FC">
        <w:rPr>
          <w:rFonts w:ascii="Cambria" w:hAnsi="Cambria" w:cs="Cambria"/>
          <w:color w:val="auto"/>
        </w:rPr>
        <w:t>ВАРВАРА</w:t>
      </w:r>
    </w:p>
    <w:p w14:paraId="40250CBE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rFonts w:ascii="Cambria" w:hAnsi="Cambria" w:cs="Cambria"/>
          <w:color w:val="auto"/>
        </w:rPr>
        <w:t>Конечно</w:t>
      </w:r>
      <w:r w:rsidRPr="00D712FC">
        <w:rPr>
          <w:color w:val="auto"/>
        </w:rPr>
        <w:t xml:space="preserve">! </w:t>
      </w:r>
      <w:r w:rsidRPr="00D712FC">
        <w:rPr>
          <w:rFonts w:ascii="Cambria" w:hAnsi="Cambria" w:cs="Cambria"/>
          <w:color w:val="auto"/>
        </w:rPr>
        <w:t>И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навоз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за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ней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нужно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убирать</w:t>
      </w:r>
      <w:r w:rsidRPr="00D712FC">
        <w:rPr>
          <w:color w:val="auto"/>
        </w:rPr>
        <w:t xml:space="preserve">! </w:t>
      </w:r>
      <w:r w:rsidRPr="00D712FC">
        <w:rPr>
          <w:rFonts w:ascii="Cambria" w:hAnsi="Cambria" w:cs="Cambria"/>
          <w:color w:val="auto"/>
        </w:rPr>
        <w:t>Это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будет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твоя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обязанность</w:t>
      </w:r>
      <w:r w:rsidRPr="00D712FC">
        <w:rPr>
          <w:color w:val="auto"/>
        </w:rPr>
        <w:t>!</w:t>
      </w:r>
    </w:p>
    <w:p w14:paraId="6866B049" w14:textId="77777777" w:rsidR="00D06769" w:rsidRPr="00D712FC" w:rsidRDefault="00D06769" w:rsidP="00D06769">
      <w:pPr>
        <w:pStyle w:val="DIALOG"/>
        <w:rPr>
          <w:color w:val="auto"/>
        </w:rPr>
      </w:pPr>
    </w:p>
    <w:p w14:paraId="4685C380" w14:textId="77777777" w:rsidR="00D06769" w:rsidRPr="00D712FC" w:rsidRDefault="00D06769" w:rsidP="00D06769">
      <w:pPr>
        <w:pStyle w:val="CHARACTER"/>
        <w:rPr>
          <w:rFonts w:ascii="Cambria" w:hAnsi="Cambria" w:cs="Cambria"/>
          <w:color w:val="auto"/>
        </w:rPr>
      </w:pPr>
      <w:r w:rsidRPr="00D712FC">
        <w:rPr>
          <w:rFonts w:ascii="Cambria" w:hAnsi="Cambria" w:cs="Cambria"/>
          <w:color w:val="auto"/>
        </w:rPr>
        <w:t>ЗОЯ</w:t>
      </w:r>
    </w:p>
    <w:p w14:paraId="14A9DD52" w14:textId="77777777" w:rsidR="00D06769" w:rsidRPr="00D712FC" w:rsidRDefault="00D06769" w:rsidP="00D06769">
      <w:pPr>
        <w:pStyle w:val="DIALOG"/>
        <w:rPr>
          <w:rFonts w:ascii="Cambria" w:hAnsi="Cambria"/>
          <w:color w:val="auto"/>
        </w:rPr>
      </w:pPr>
      <w:r w:rsidRPr="00D712FC">
        <w:rPr>
          <w:rFonts w:ascii="Cambria" w:hAnsi="Cambria" w:cs="Cambria"/>
          <w:color w:val="auto"/>
        </w:rPr>
        <w:t>У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меня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ещё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никогда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не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было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домашних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животных</w:t>
      </w:r>
      <w:r w:rsidRPr="00D712FC">
        <w:rPr>
          <w:color w:val="auto"/>
        </w:rPr>
        <w:t xml:space="preserve">, </w:t>
      </w:r>
      <w:r w:rsidRPr="00D712FC">
        <w:rPr>
          <w:rFonts w:ascii="Cambria" w:hAnsi="Cambria" w:cs="Cambria"/>
          <w:color w:val="auto"/>
        </w:rPr>
        <w:t>если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не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считать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тебя</w:t>
      </w:r>
      <w:r w:rsidRPr="00D712FC">
        <w:rPr>
          <w:color w:val="auto"/>
        </w:rPr>
        <w:t xml:space="preserve">, </w:t>
      </w:r>
      <w:r w:rsidRPr="00D712FC">
        <w:rPr>
          <w:rFonts w:ascii="Cambria" w:hAnsi="Cambria" w:cs="Cambria"/>
          <w:color w:val="auto"/>
        </w:rPr>
        <w:t>конечно</w:t>
      </w:r>
      <w:r w:rsidRPr="00D712FC">
        <w:rPr>
          <w:color w:val="auto"/>
        </w:rPr>
        <w:t>.</w:t>
      </w:r>
    </w:p>
    <w:p w14:paraId="539C41C5" w14:textId="77777777" w:rsidR="00D06769" w:rsidRPr="00D712FC" w:rsidRDefault="00D06769" w:rsidP="00D06769">
      <w:pPr>
        <w:pStyle w:val="ACTION"/>
        <w:rPr>
          <w:color w:val="auto"/>
        </w:rPr>
      </w:pPr>
    </w:p>
    <w:p w14:paraId="2C93F823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rFonts w:ascii="Cambria" w:hAnsi="Cambria" w:cs="Cambria"/>
          <w:color w:val="auto"/>
        </w:rPr>
        <w:t>Зоя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хочет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было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ущипнуть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Варю</w:t>
      </w:r>
      <w:r w:rsidRPr="00D712FC">
        <w:rPr>
          <w:color w:val="auto"/>
        </w:rPr>
        <w:t xml:space="preserve">, </w:t>
      </w:r>
      <w:r w:rsidRPr="00D712FC">
        <w:rPr>
          <w:rFonts w:ascii="Cambria" w:hAnsi="Cambria" w:cs="Cambria"/>
          <w:color w:val="auto"/>
        </w:rPr>
        <w:t>но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та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уворачивается</w:t>
      </w:r>
      <w:r w:rsidRPr="00D712FC">
        <w:rPr>
          <w:color w:val="auto"/>
        </w:rPr>
        <w:t>.</w:t>
      </w:r>
    </w:p>
    <w:p w14:paraId="43A31AD3" w14:textId="77777777" w:rsidR="00D06769" w:rsidRPr="00D712FC" w:rsidRDefault="00D06769" w:rsidP="00D06769">
      <w:pPr>
        <w:pStyle w:val="DIALOG"/>
        <w:ind w:left="0"/>
        <w:rPr>
          <w:rFonts w:ascii="Cambria" w:hAnsi="Cambria"/>
          <w:color w:val="auto"/>
        </w:rPr>
      </w:pPr>
    </w:p>
    <w:p w14:paraId="6348EEC3" w14:textId="77777777" w:rsidR="00D06769" w:rsidRPr="00D712FC" w:rsidRDefault="00D06769" w:rsidP="00D06769">
      <w:pPr>
        <w:pStyle w:val="CHARACTER"/>
        <w:rPr>
          <w:rFonts w:ascii="Cambria" w:hAnsi="Cambria" w:cs="Cambria"/>
          <w:color w:val="auto"/>
        </w:rPr>
      </w:pPr>
      <w:r w:rsidRPr="00D712FC">
        <w:rPr>
          <w:rFonts w:ascii="Cambria" w:hAnsi="Cambria" w:cs="Cambria"/>
          <w:color w:val="auto"/>
        </w:rPr>
        <w:t>БАБУШКА</w:t>
      </w:r>
    </w:p>
    <w:p w14:paraId="7FFC8E12" w14:textId="77777777" w:rsidR="00D06769" w:rsidRPr="00D06769" w:rsidRDefault="00D06769" w:rsidP="00D06769">
      <w:pPr>
        <w:pStyle w:val="DIALOG"/>
        <w:ind w:left="2120"/>
        <w:rPr>
          <w:rFonts w:ascii="Cambria" w:hAnsi="Cambria"/>
          <w:color w:val="auto"/>
          <w:lang w:val="en-US"/>
        </w:rPr>
      </w:pPr>
      <w:r w:rsidRPr="00D712FC">
        <w:rPr>
          <w:rFonts w:ascii="Cambria" w:hAnsi="Cambria"/>
          <w:color w:val="auto"/>
        </w:rPr>
        <w:t>Так, девочки! После дороги моем руки. С</w:t>
      </w:r>
      <w:r w:rsidRPr="00D06769">
        <w:rPr>
          <w:rFonts w:ascii="Cambria" w:hAnsi="Cambria"/>
          <w:color w:val="auto"/>
          <w:lang w:val="en-US"/>
        </w:rPr>
        <w:t xml:space="preserve"> </w:t>
      </w:r>
      <w:r w:rsidRPr="00D712FC">
        <w:rPr>
          <w:rFonts w:ascii="Cambria" w:hAnsi="Cambria"/>
          <w:color w:val="auto"/>
        </w:rPr>
        <w:t>мылом</w:t>
      </w:r>
      <w:r w:rsidRPr="00D06769">
        <w:rPr>
          <w:rFonts w:ascii="Cambria" w:hAnsi="Cambria"/>
          <w:color w:val="auto"/>
          <w:lang w:val="en-US"/>
        </w:rPr>
        <w:t>!</w:t>
      </w:r>
    </w:p>
    <w:p w14:paraId="16E34393" w14:textId="77777777" w:rsidR="00D06769" w:rsidRPr="00D06769" w:rsidRDefault="00D06769" w:rsidP="00D06769">
      <w:pPr>
        <w:pStyle w:val="DIALOG"/>
        <w:ind w:left="2120"/>
        <w:rPr>
          <w:rFonts w:ascii="Cambria" w:hAnsi="Cambria"/>
          <w:color w:val="auto"/>
          <w:lang w:val="en-US"/>
        </w:rPr>
      </w:pPr>
    </w:p>
    <w:p w14:paraId="27A41BC5" w14:textId="77777777" w:rsidR="00D06769" w:rsidRPr="00FE408B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v=None, sc=None, s=None, p=None, a=None]</w:t>
      </w:r>
    </w:p>
    <w:p w14:paraId="5DCA2556" w14:textId="77777777" w:rsidR="00D06769" w:rsidRPr="00FE408B" w:rsidRDefault="00D06769" w:rsidP="00D06769">
      <w:pPr>
        <w:pStyle w:val="DIALOG"/>
        <w:ind w:left="0"/>
        <w:rPr>
          <w:rFonts w:ascii="Cambria" w:hAnsi="Cambria"/>
          <w:color w:val="auto"/>
          <w:lang w:val="en-US"/>
        </w:rPr>
      </w:pPr>
    </w:p>
    <w:p w14:paraId="2F074D1A" w14:textId="77777777" w:rsidR="00D06769" w:rsidRPr="00FE408B" w:rsidRDefault="00D06769" w:rsidP="00D06769">
      <w:pPr>
        <w:pStyle w:val="SCENEHEADING"/>
        <w:rPr>
          <w:color w:val="auto"/>
          <w:lang w:val="en-US"/>
        </w:rPr>
      </w:pPr>
    </w:p>
    <w:p w14:paraId="4625B7C3" w14:textId="77777777" w:rsidR="00D06769" w:rsidRPr="00FE408B" w:rsidRDefault="00D06769" w:rsidP="00D06769">
      <w:pPr>
        <w:pStyle w:val="SCENEHEADING"/>
        <w:rPr>
          <w:rFonts w:ascii="Times New Roman" w:hAnsi="Times New Roman"/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1-10. НАТ. ДОМ ВАРВАРЫ. УЧАСТОК – ДЕНЬ</w:t>
      </w:r>
    </w:p>
    <w:p w14:paraId="30077B19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ВАРВАРА, ЗОЯ, БАБУШКА</w:t>
      </w:r>
    </w:p>
    <w:p w14:paraId="2A0A3DF5" w14:textId="77777777" w:rsidR="00D06769" w:rsidRPr="00D712FC" w:rsidRDefault="00D06769" w:rsidP="00D06769">
      <w:pPr>
        <w:pStyle w:val="ACTION"/>
        <w:rPr>
          <w:color w:val="auto"/>
        </w:rPr>
      </w:pPr>
    </w:p>
    <w:p w14:paraId="65F7AB9B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Варвара и Зоя в саду у рукомойника. Зоя мылит руки. Принюхивается. Лаванда. Она брезгливо бросает кусок мыла в мыльницу, быстро смывает.</w:t>
      </w:r>
    </w:p>
    <w:p w14:paraId="697F3DB6" w14:textId="77777777" w:rsidR="00D06769" w:rsidRPr="00D712FC" w:rsidRDefault="00D06769" w:rsidP="00D06769">
      <w:pPr>
        <w:pStyle w:val="CHARACTER"/>
        <w:rPr>
          <w:color w:val="auto"/>
        </w:rPr>
      </w:pPr>
    </w:p>
    <w:p w14:paraId="516F583E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3799164B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(Варе, стоящей сзади)</w:t>
      </w:r>
    </w:p>
    <w:p w14:paraId="06F917F0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Будешь меня доставать - ведьме на мыло отдам!</w:t>
      </w:r>
    </w:p>
    <w:p w14:paraId="1D17F9C1" w14:textId="77777777" w:rsidR="00D06769" w:rsidRPr="00D712FC" w:rsidRDefault="00D06769" w:rsidP="00D06769">
      <w:pPr>
        <w:pStyle w:val="CHARACTER"/>
        <w:rPr>
          <w:color w:val="auto"/>
        </w:rPr>
      </w:pPr>
    </w:p>
    <w:p w14:paraId="3BD510FE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77F9BCBB" w14:textId="77777777" w:rsidR="00D06769" w:rsidRPr="00FE408B" w:rsidRDefault="00D06769" w:rsidP="00D06769">
      <w:pPr>
        <w:pStyle w:val="DIALOG"/>
        <w:rPr>
          <w:color w:val="auto"/>
          <w:lang w:val="en-US"/>
        </w:rPr>
      </w:pPr>
      <w:r w:rsidRPr="00D712FC">
        <w:rPr>
          <w:color w:val="auto"/>
        </w:rPr>
        <w:t>Зачем я ей? У меня мало жира в организме. А вот из тебя вагон мыла можно сделать!</w:t>
      </w:r>
      <w:r w:rsidRPr="00FE408B">
        <w:rPr>
          <w:color w:val="auto"/>
        </w:rPr>
        <w:t xml:space="preserve"> </w:t>
      </w:r>
      <w:r>
        <w:rPr>
          <w:color w:val="auto"/>
          <w:lang w:val="en-US"/>
        </w:rPr>
        <w:t>[ep: v=Mild]</w:t>
      </w:r>
    </w:p>
    <w:p w14:paraId="42CA57AE" w14:textId="77777777" w:rsidR="00D06769" w:rsidRPr="00D06769" w:rsidRDefault="00D06769" w:rsidP="00D06769">
      <w:pPr>
        <w:pStyle w:val="ACTION"/>
        <w:rPr>
          <w:color w:val="auto"/>
          <w:lang w:val="en-US"/>
        </w:rPr>
      </w:pPr>
    </w:p>
    <w:p w14:paraId="679290E4" w14:textId="77777777" w:rsidR="00D06769" w:rsidRPr="00D06769" w:rsidRDefault="00D06769" w:rsidP="00D06769">
      <w:pPr>
        <w:pStyle w:val="ACTION"/>
        <w:rPr>
          <w:strike/>
          <w:color w:val="auto"/>
          <w:lang w:val="en-US"/>
        </w:rPr>
      </w:pPr>
      <w:r w:rsidRPr="00D712FC">
        <w:rPr>
          <w:color w:val="auto"/>
        </w:rPr>
        <w:t>Варвара</w:t>
      </w:r>
      <w:r w:rsidRPr="00D06769">
        <w:rPr>
          <w:color w:val="auto"/>
          <w:lang w:val="en-US"/>
        </w:rPr>
        <w:t xml:space="preserve"> </w:t>
      </w:r>
      <w:r w:rsidRPr="00D712FC">
        <w:rPr>
          <w:color w:val="auto"/>
        </w:rPr>
        <w:t>отходит</w:t>
      </w:r>
      <w:r w:rsidRPr="00D06769">
        <w:rPr>
          <w:color w:val="auto"/>
          <w:lang w:val="en-US"/>
        </w:rPr>
        <w:t xml:space="preserve">, </w:t>
      </w:r>
      <w:r w:rsidRPr="00D712FC">
        <w:rPr>
          <w:color w:val="auto"/>
        </w:rPr>
        <w:t>не</w:t>
      </w:r>
      <w:r w:rsidRPr="00D06769">
        <w:rPr>
          <w:color w:val="auto"/>
          <w:lang w:val="en-US"/>
        </w:rPr>
        <w:t xml:space="preserve"> </w:t>
      </w:r>
      <w:r w:rsidRPr="00D712FC">
        <w:rPr>
          <w:color w:val="auto"/>
        </w:rPr>
        <w:t>помыв</w:t>
      </w:r>
      <w:r w:rsidRPr="00D06769">
        <w:rPr>
          <w:color w:val="auto"/>
          <w:lang w:val="en-US"/>
        </w:rPr>
        <w:t xml:space="preserve"> </w:t>
      </w:r>
      <w:r w:rsidRPr="00D712FC">
        <w:rPr>
          <w:color w:val="auto"/>
        </w:rPr>
        <w:t>руки</w:t>
      </w:r>
      <w:r w:rsidRPr="00D06769">
        <w:rPr>
          <w:color w:val="auto"/>
          <w:lang w:val="en-US"/>
        </w:rPr>
        <w:t xml:space="preserve">. </w:t>
      </w:r>
    </w:p>
    <w:p w14:paraId="7CCD5D21" w14:textId="77777777" w:rsidR="00D06769" w:rsidRPr="00D06769" w:rsidRDefault="00D06769" w:rsidP="00D06769">
      <w:pPr>
        <w:pStyle w:val="NOTE"/>
        <w:rPr>
          <w:color w:val="auto"/>
          <w:lang w:val="en-US"/>
        </w:rPr>
      </w:pPr>
    </w:p>
    <w:p w14:paraId="6D7AC72D" w14:textId="77777777" w:rsidR="00D06769" w:rsidRPr="00D06769" w:rsidRDefault="00D06769" w:rsidP="00D06769">
      <w:pPr>
        <w:pStyle w:val="NOTE"/>
        <w:rPr>
          <w:rFonts w:ascii="Times New Roman" w:hAnsi="Times New Roman"/>
          <w:color w:val="auto"/>
          <w:lang w:val="en-US"/>
        </w:rPr>
      </w:pPr>
      <w:r w:rsidRPr="00D712FC">
        <w:rPr>
          <w:color w:val="auto"/>
        </w:rPr>
        <w:t>ПЕРЕХОД</w:t>
      </w:r>
      <w:r w:rsidRPr="00D06769">
        <w:rPr>
          <w:color w:val="auto"/>
          <w:lang w:val="en-US"/>
        </w:rPr>
        <w:t>:</w:t>
      </w:r>
    </w:p>
    <w:p w14:paraId="1A3803DC" w14:textId="77777777" w:rsidR="00D06769" w:rsidRPr="00D06769" w:rsidRDefault="00D06769" w:rsidP="00D06769">
      <w:pPr>
        <w:pStyle w:val="NOTE"/>
        <w:rPr>
          <w:rFonts w:ascii="Times New Roman" w:hAnsi="Times New Roman"/>
          <w:color w:val="auto"/>
          <w:lang w:val="en-US"/>
        </w:rPr>
      </w:pPr>
    </w:p>
    <w:p w14:paraId="71F8C1CC" w14:textId="77777777" w:rsidR="00D06769" w:rsidRPr="00FE408B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v=Mild, sc=None, s=None, p=None, a=None]</w:t>
      </w:r>
    </w:p>
    <w:p w14:paraId="6F2F95C2" w14:textId="77777777" w:rsidR="00D06769" w:rsidRPr="00FE408B" w:rsidRDefault="00D06769" w:rsidP="00D06769">
      <w:pPr>
        <w:pStyle w:val="NOTE"/>
        <w:rPr>
          <w:color w:val="auto"/>
          <w:lang w:val="en-US"/>
        </w:rPr>
      </w:pPr>
    </w:p>
    <w:p w14:paraId="0F912DFD" w14:textId="77777777" w:rsidR="00D06769" w:rsidRPr="00FE408B" w:rsidRDefault="00D06769" w:rsidP="00D06769">
      <w:pPr>
        <w:pStyle w:val="SCENEHEADING"/>
        <w:rPr>
          <w:color w:val="auto"/>
          <w:lang w:val="en-US"/>
        </w:rPr>
      </w:pPr>
    </w:p>
    <w:p w14:paraId="4F9DF5C9" w14:textId="77777777" w:rsidR="00D06769" w:rsidRPr="00D712FC" w:rsidRDefault="00D06769" w:rsidP="00D06769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1-11. ИНТ. ДОМ ВАРВАРЫ. ГОСТИНАЯ – ДЕНЬ</w:t>
      </w:r>
    </w:p>
    <w:p w14:paraId="79EB06AB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ВАРВАРА, ЗОЯ, ДЕДУШКА, БАБУШКА, ВАСЯ</w:t>
      </w:r>
    </w:p>
    <w:p w14:paraId="486BC87B" w14:textId="77777777" w:rsidR="00D06769" w:rsidRPr="00D712FC" w:rsidRDefault="00D06769" w:rsidP="00D06769">
      <w:pPr>
        <w:pStyle w:val="ACTION"/>
        <w:rPr>
          <w:color w:val="auto"/>
        </w:rPr>
      </w:pPr>
    </w:p>
    <w:p w14:paraId="69F6E1FC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lastRenderedPageBreak/>
        <w:t>Дедушка заносит вещи девочек в дом.</w:t>
      </w:r>
    </w:p>
    <w:p w14:paraId="3F486F71" w14:textId="77777777" w:rsidR="00D06769" w:rsidRPr="00D712FC" w:rsidRDefault="00D06769" w:rsidP="00D06769">
      <w:pPr>
        <w:pStyle w:val="ACTION"/>
        <w:rPr>
          <w:rFonts w:ascii="Cambria" w:hAnsi="Cambria"/>
          <w:color w:val="auto"/>
        </w:rPr>
      </w:pPr>
    </w:p>
    <w:p w14:paraId="58E8154B" w14:textId="77777777" w:rsidR="00D06769" w:rsidRPr="00D712FC" w:rsidRDefault="00D06769" w:rsidP="00D06769">
      <w:pPr>
        <w:pStyle w:val="ACTION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На самом видном месте «Уголок почета» Дедушки: парадный китель, грамоты, бархатная коробочка с медалью.</w:t>
      </w:r>
    </w:p>
    <w:p w14:paraId="5A85D6E1" w14:textId="77777777" w:rsidR="00D06769" w:rsidRPr="00D712FC" w:rsidRDefault="00D06769" w:rsidP="00D06769">
      <w:pPr>
        <w:pStyle w:val="ACTION"/>
        <w:rPr>
          <w:color w:val="auto"/>
        </w:rPr>
      </w:pPr>
    </w:p>
    <w:p w14:paraId="5B916082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73305535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Дедуль! А почему ты ушёл на пенсию так рано? Ты же был лучшим следаком отдела!</w:t>
      </w:r>
    </w:p>
    <w:p w14:paraId="2041C75E" w14:textId="77777777" w:rsidR="00D06769" w:rsidRPr="00D712FC" w:rsidRDefault="00D06769" w:rsidP="00D06769">
      <w:pPr>
        <w:pStyle w:val="CHARACTER"/>
        <w:rPr>
          <w:color w:val="auto"/>
        </w:rPr>
      </w:pPr>
    </w:p>
    <w:p w14:paraId="168A3765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4F7BD3CA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Как-нибудь потом расскажу.</w:t>
      </w:r>
    </w:p>
    <w:p w14:paraId="5C78CBC4" w14:textId="77777777" w:rsidR="00D06769" w:rsidRPr="00D712FC" w:rsidRDefault="00D06769" w:rsidP="00D06769">
      <w:pPr>
        <w:pStyle w:val="CHARACTER"/>
        <w:rPr>
          <w:color w:val="auto"/>
        </w:rPr>
      </w:pPr>
    </w:p>
    <w:p w14:paraId="212E00D0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Варя с восхищением изучает медаль.</w:t>
      </w:r>
    </w:p>
    <w:p w14:paraId="7CE1E089" w14:textId="77777777" w:rsidR="00D06769" w:rsidRPr="00D712FC" w:rsidRDefault="00D06769" w:rsidP="00D06769">
      <w:pPr>
        <w:pStyle w:val="CHARACTER"/>
        <w:rPr>
          <w:color w:val="auto"/>
        </w:rPr>
      </w:pPr>
    </w:p>
    <w:p w14:paraId="006FD1B9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5CCD53B0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"Доблесть и отвага"…</w:t>
      </w:r>
    </w:p>
    <w:p w14:paraId="4C106A98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 xml:space="preserve">А я хочу получить медаль юного следователя. </w:t>
      </w:r>
    </w:p>
    <w:p w14:paraId="2CD61E7D" w14:textId="77777777" w:rsidR="00D06769" w:rsidRPr="00D712FC" w:rsidRDefault="00D06769" w:rsidP="00D06769">
      <w:pPr>
        <w:pStyle w:val="DIALOG"/>
        <w:rPr>
          <w:color w:val="auto"/>
        </w:rPr>
      </w:pPr>
    </w:p>
    <w:p w14:paraId="2D5C7003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</w:t>
      </w:r>
    </w:p>
    <w:p w14:paraId="4E41EB52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 xml:space="preserve">Для этого </w:t>
      </w:r>
      <w:r w:rsidRPr="00D712FC">
        <w:rPr>
          <w:rFonts w:ascii="Cambria" w:hAnsi="Cambria"/>
          <w:color w:val="auto"/>
        </w:rPr>
        <w:t>тебе</w:t>
      </w:r>
      <w:r w:rsidRPr="00D712FC">
        <w:rPr>
          <w:color w:val="auto"/>
        </w:rPr>
        <w:t xml:space="preserve"> нужно раскрыть как можно больше преступлений!</w:t>
      </w:r>
    </w:p>
    <w:p w14:paraId="51ED8686" w14:textId="77777777" w:rsidR="00D06769" w:rsidRPr="00D712FC" w:rsidRDefault="00D06769" w:rsidP="00D06769">
      <w:pPr>
        <w:pStyle w:val="CHARACTER"/>
        <w:rPr>
          <w:color w:val="auto"/>
        </w:rPr>
      </w:pPr>
    </w:p>
    <w:p w14:paraId="204EA570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042D7C9A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 xml:space="preserve">Ну, с преступлениями у нас тут негусто. </w:t>
      </w:r>
    </w:p>
    <w:p w14:paraId="6011DB49" w14:textId="77777777" w:rsidR="00D06769" w:rsidRPr="00D712FC" w:rsidRDefault="00D06769" w:rsidP="00D06769">
      <w:pPr>
        <w:pStyle w:val="DIALOG"/>
        <w:rPr>
          <w:color w:val="auto"/>
        </w:rPr>
      </w:pPr>
    </w:p>
    <w:p w14:paraId="28167A54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015FB732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К сожалению. Хотя… кто-то вот клубнику из сада ворует.</w:t>
      </w:r>
    </w:p>
    <w:p w14:paraId="5003A200" w14:textId="77777777" w:rsidR="00D06769" w:rsidRPr="00D712FC" w:rsidRDefault="00D06769" w:rsidP="00D06769">
      <w:pPr>
        <w:pStyle w:val="DIALOG"/>
        <w:ind w:left="0"/>
        <w:rPr>
          <w:color w:val="auto"/>
        </w:rPr>
      </w:pPr>
    </w:p>
    <w:p w14:paraId="366AB39E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 xml:space="preserve"> </w:t>
      </w:r>
    </w:p>
    <w:p w14:paraId="36797CA1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6DAF0A39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Надо камеры на участке поставить.</w:t>
      </w:r>
    </w:p>
    <w:p w14:paraId="6F280F76" w14:textId="77777777" w:rsidR="00D06769" w:rsidRPr="00D712FC" w:rsidRDefault="00D06769" w:rsidP="00D06769">
      <w:pPr>
        <w:pStyle w:val="ACTION"/>
        <w:rPr>
          <w:color w:val="auto"/>
        </w:rPr>
      </w:pPr>
    </w:p>
    <w:p w14:paraId="6EE60B4A" w14:textId="77777777" w:rsidR="00D06769" w:rsidRPr="00D712FC" w:rsidRDefault="00D06769" w:rsidP="00D06769">
      <w:pPr>
        <w:pStyle w:val="ACTION"/>
        <w:rPr>
          <w:rFonts w:ascii="Cambria" w:hAnsi="Cambria"/>
          <w:color w:val="auto"/>
        </w:rPr>
      </w:pPr>
      <w:r w:rsidRPr="00D712FC">
        <w:rPr>
          <w:rFonts w:ascii="Cambria" w:hAnsi="Cambria" w:cs="Cambria"/>
          <w:color w:val="auto"/>
        </w:rPr>
        <w:t>Бабушка</w:t>
      </w:r>
      <w:r w:rsidRPr="00D712FC">
        <w:rPr>
          <w:color w:val="auto"/>
        </w:rPr>
        <w:t xml:space="preserve"> </w:t>
      </w:r>
      <w:r w:rsidRPr="00D712FC">
        <w:rPr>
          <w:rFonts w:ascii="Cambria" w:hAnsi="Cambria"/>
          <w:color w:val="auto"/>
        </w:rPr>
        <w:t>внимательно осматривает большую тарелку на столе. Там только крошки.</w:t>
      </w:r>
    </w:p>
    <w:p w14:paraId="0A4C059B" w14:textId="77777777" w:rsidR="00D06769" w:rsidRPr="00D712FC" w:rsidRDefault="00D06769" w:rsidP="00D06769">
      <w:pPr>
        <w:pStyle w:val="CHARACTER"/>
        <w:rPr>
          <w:color w:val="auto"/>
        </w:rPr>
      </w:pPr>
    </w:p>
    <w:p w14:paraId="217FB831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3BCA0213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 xml:space="preserve">А мне вот интересно, кто съел </w:t>
      </w:r>
      <w:r w:rsidRPr="00D712FC">
        <w:rPr>
          <w:rFonts w:ascii="Cambria" w:hAnsi="Cambria"/>
          <w:color w:val="auto"/>
        </w:rPr>
        <w:t>всё печенье</w:t>
      </w:r>
      <w:r w:rsidRPr="00D712FC">
        <w:rPr>
          <w:color w:val="auto"/>
        </w:rPr>
        <w:t xml:space="preserve">, </w:t>
      </w:r>
      <w:r w:rsidRPr="00D712FC">
        <w:rPr>
          <w:rFonts w:ascii="Cambria" w:hAnsi="Cambria"/>
          <w:color w:val="auto"/>
        </w:rPr>
        <w:t xml:space="preserve">которое </w:t>
      </w:r>
      <w:r w:rsidRPr="00D712FC">
        <w:rPr>
          <w:color w:val="auto"/>
        </w:rPr>
        <w:t xml:space="preserve">я специально </w:t>
      </w:r>
      <w:r w:rsidRPr="00D712FC">
        <w:rPr>
          <w:rFonts w:ascii="Cambria" w:hAnsi="Cambria"/>
          <w:color w:val="auto"/>
        </w:rPr>
        <w:t>испекла</w:t>
      </w:r>
      <w:r w:rsidRPr="00D712FC">
        <w:rPr>
          <w:color w:val="auto"/>
        </w:rPr>
        <w:t xml:space="preserve"> к приезду девочек?!</w:t>
      </w:r>
    </w:p>
    <w:p w14:paraId="4FBE5750" w14:textId="77777777" w:rsidR="00D06769" w:rsidRPr="00D712FC" w:rsidRDefault="00D06769" w:rsidP="00D06769">
      <w:pPr>
        <w:pStyle w:val="CHARACTER"/>
        <w:rPr>
          <w:color w:val="auto"/>
        </w:rPr>
      </w:pPr>
    </w:p>
    <w:p w14:paraId="54286BAE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2DB7E753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Я тут не при чем!</w:t>
      </w:r>
    </w:p>
    <w:p w14:paraId="03323153" w14:textId="77777777" w:rsidR="00D06769" w:rsidRPr="00D712FC" w:rsidRDefault="00D06769" w:rsidP="00D06769">
      <w:pPr>
        <w:pStyle w:val="CHARACTER"/>
        <w:rPr>
          <w:color w:val="auto"/>
        </w:rPr>
      </w:pPr>
    </w:p>
    <w:p w14:paraId="379AEC48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4D6769AA" w14:textId="77777777" w:rsidR="00D06769" w:rsidRPr="00D712FC" w:rsidRDefault="00D06769" w:rsidP="00D06769">
      <w:pPr>
        <w:pStyle w:val="DIALOG"/>
        <w:rPr>
          <w:rFonts w:ascii="Cambria" w:hAnsi="Cambria"/>
          <w:color w:val="auto"/>
        </w:rPr>
      </w:pPr>
      <w:r w:rsidRPr="00D712FC">
        <w:rPr>
          <w:color w:val="auto"/>
        </w:rPr>
        <w:t xml:space="preserve">А я </w:t>
      </w:r>
      <w:r w:rsidRPr="00D712FC">
        <w:rPr>
          <w:rFonts w:ascii="Cambria" w:hAnsi="Cambria"/>
          <w:color w:val="auto"/>
        </w:rPr>
        <w:t>сниму отпечатки пальцев с места преступления и всё выясню.</w:t>
      </w:r>
    </w:p>
    <w:p w14:paraId="134D71A2" w14:textId="77777777" w:rsidR="00D06769" w:rsidRPr="00D712FC" w:rsidRDefault="00D06769" w:rsidP="00D06769">
      <w:pPr>
        <w:pStyle w:val="CHARACTER"/>
        <w:rPr>
          <w:color w:val="auto"/>
        </w:rPr>
      </w:pPr>
    </w:p>
    <w:p w14:paraId="1D0D0349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1743BA2D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Похоже, мне нужен адвокат!</w:t>
      </w:r>
    </w:p>
    <w:p w14:paraId="1C49FBBC" w14:textId="77777777" w:rsidR="00D06769" w:rsidRPr="00D712FC" w:rsidRDefault="00D06769" w:rsidP="00D06769">
      <w:pPr>
        <w:pStyle w:val="CHARACTER"/>
        <w:rPr>
          <w:color w:val="auto"/>
        </w:rPr>
      </w:pPr>
    </w:p>
    <w:p w14:paraId="5D4B154A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247CA85A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 xml:space="preserve">Доиграешься! У тебя диабет! Я в доме камеры </w:t>
      </w:r>
      <w:r w:rsidRPr="00D712FC">
        <w:rPr>
          <w:color w:val="auto"/>
        </w:rPr>
        <w:lastRenderedPageBreak/>
        <w:t>установлю, чтобы за тобой следить!</w:t>
      </w:r>
    </w:p>
    <w:p w14:paraId="5D5350D2" w14:textId="77777777" w:rsidR="00D06769" w:rsidRPr="00D712FC" w:rsidRDefault="00D06769" w:rsidP="00D06769">
      <w:pPr>
        <w:pStyle w:val="CHARACTER"/>
        <w:rPr>
          <w:color w:val="auto"/>
        </w:rPr>
      </w:pPr>
    </w:p>
    <w:p w14:paraId="6050771B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09F63974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А какой пароль от вайфая?</w:t>
      </w:r>
    </w:p>
    <w:p w14:paraId="4606C72B" w14:textId="77777777" w:rsidR="00D06769" w:rsidRPr="00D712FC" w:rsidRDefault="00D06769" w:rsidP="00D06769">
      <w:pPr>
        <w:pStyle w:val="CHARACTER"/>
        <w:rPr>
          <w:color w:val="auto"/>
        </w:rPr>
      </w:pPr>
    </w:p>
    <w:p w14:paraId="0D13A706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45FB41F5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Дата нашего с дедом знакомства.</w:t>
      </w:r>
    </w:p>
    <w:p w14:paraId="531E375C" w14:textId="77777777" w:rsidR="00D06769" w:rsidRPr="00D712FC" w:rsidRDefault="00D06769" w:rsidP="00D06769">
      <w:pPr>
        <w:pStyle w:val="CHARACTER"/>
        <w:rPr>
          <w:color w:val="auto"/>
        </w:rPr>
      </w:pPr>
    </w:p>
    <w:p w14:paraId="493E98B7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01758B96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А конкретней можно? День, число?</w:t>
      </w:r>
    </w:p>
    <w:p w14:paraId="1578AA93" w14:textId="77777777" w:rsidR="00D06769" w:rsidRPr="00D712FC" w:rsidRDefault="00D06769" w:rsidP="00D06769">
      <w:pPr>
        <w:pStyle w:val="CHARACTER"/>
        <w:rPr>
          <w:color w:val="auto"/>
        </w:rPr>
      </w:pPr>
    </w:p>
    <w:p w14:paraId="51347BE8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65824297" w14:textId="77777777" w:rsidR="00D06769" w:rsidRPr="00D712FC" w:rsidRDefault="00D06769" w:rsidP="00D06769">
      <w:pPr>
        <w:pStyle w:val="DIALOG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Знаменательная дата для всей страны. Я сто раз вам про это рассказывала.</w:t>
      </w:r>
      <w:r w:rsidRPr="00D712FC">
        <w:rPr>
          <w:color w:val="auto"/>
        </w:rPr>
        <w:t xml:space="preserve"> </w:t>
      </w:r>
    </w:p>
    <w:p w14:paraId="51419224" w14:textId="77777777" w:rsidR="00D06769" w:rsidRPr="00D712FC" w:rsidRDefault="00D06769" w:rsidP="00D06769">
      <w:pPr>
        <w:pStyle w:val="CHARACTER"/>
        <w:rPr>
          <w:color w:val="auto"/>
        </w:rPr>
      </w:pPr>
    </w:p>
    <w:p w14:paraId="5B904F82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4A4725A9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А я уже подключилась!</w:t>
      </w:r>
    </w:p>
    <w:p w14:paraId="267CB2C4" w14:textId="77777777" w:rsidR="00D06769" w:rsidRPr="00D712FC" w:rsidRDefault="00D06769" w:rsidP="00D06769">
      <w:pPr>
        <w:pStyle w:val="CHARACTER"/>
        <w:rPr>
          <w:color w:val="auto"/>
        </w:rPr>
      </w:pPr>
    </w:p>
    <w:p w14:paraId="18E2D209" w14:textId="77777777" w:rsidR="00D06769" w:rsidRPr="00D712FC" w:rsidRDefault="00D06769" w:rsidP="00D06769">
      <w:pPr>
        <w:pStyle w:val="CHARACTER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БАБУШКА</w:t>
      </w:r>
    </w:p>
    <w:p w14:paraId="50A06C06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Отложили бы телефоны. Лучше воздухом свежим подышите.</w:t>
      </w:r>
    </w:p>
    <w:p w14:paraId="355D0A55" w14:textId="77777777" w:rsidR="00D06769" w:rsidRPr="00D712FC" w:rsidRDefault="00D06769" w:rsidP="00D06769">
      <w:pPr>
        <w:pStyle w:val="DIALOG"/>
        <w:ind w:left="0"/>
        <w:rPr>
          <w:color w:val="auto"/>
        </w:rPr>
      </w:pPr>
    </w:p>
    <w:p w14:paraId="4D6224C9" w14:textId="77777777" w:rsidR="00D06769" w:rsidRPr="00D712FC" w:rsidRDefault="00D06769" w:rsidP="00D06769">
      <w:pPr>
        <w:pStyle w:val="DIALOG"/>
        <w:ind w:left="0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За окном раздается какой-то шум и мычание Мурки.</w:t>
      </w:r>
    </w:p>
    <w:p w14:paraId="492A1EEB" w14:textId="77777777" w:rsidR="00D06769" w:rsidRPr="00D712FC" w:rsidRDefault="00D06769" w:rsidP="00D06769">
      <w:pPr>
        <w:pStyle w:val="ACTION"/>
        <w:rPr>
          <w:color w:val="auto"/>
        </w:rPr>
      </w:pPr>
    </w:p>
    <w:p w14:paraId="6FF0E66C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 xml:space="preserve">Дедушка распахивает окно. В окне появляется голова веснушчатого мальчика, ВАСИ (11) </w:t>
      </w:r>
      <w:r w:rsidRPr="00D712FC">
        <w:rPr>
          <w:rFonts w:ascii="Cambria" w:hAnsi="Cambria"/>
          <w:color w:val="auto"/>
        </w:rPr>
        <w:t>за которым гналась корова</w:t>
      </w:r>
      <w:r w:rsidRPr="00D712FC">
        <w:rPr>
          <w:color w:val="auto"/>
        </w:rPr>
        <w:t>. В руках у него книга.</w:t>
      </w:r>
    </w:p>
    <w:p w14:paraId="07C4C143" w14:textId="77777777" w:rsidR="00D06769" w:rsidRPr="00D712FC" w:rsidRDefault="00D06769" w:rsidP="00D06769">
      <w:pPr>
        <w:pStyle w:val="CHARACTER"/>
        <w:rPr>
          <w:color w:val="auto"/>
        </w:rPr>
      </w:pPr>
    </w:p>
    <w:p w14:paraId="2236DCEA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2DC5D1FA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Здрасьте, Николай Иваныч!</w:t>
      </w:r>
    </w:p>
    <w:p w14:paraId="19153CEA" w14:textId="77777777" w:rsidR="00D06769" w:rsidRPr="00D712FC" w:rsidRDefault="00D06769" w:rsidP="00D06769">
      <w:pPr>
        <w:pStyle w:val="CHARACTER"/>
        <w:rPr>
          <w:color w:val="auto"/>
        </w:rPr>
      </w:pPr>
    </w:p>
    <w:p w14:paraId="5ECE8F5C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355E98A9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О! Васька! Заходи! С внучками познакомлю!</w:t>
      </w:r>
    </w:p>
    <w:p w14:paraId="091355E0" w14:textId="77777777" w:rsidR="00D06769" w:rsidRPr="00D712FC" w:rsidRDefault="00D06769" w:rsidP="00D06769">
      <w:pPr>
        <w:pStyle w:val="ACTION"/>
        <w:rPr>
          <w:color w:val="auto"/>
        </w:rPr>
      </w:pPr>
    </w:p>
    <w:p w14:paraId="45D23AFB" w14:textId="77777777" w:rsidR="00D06769" w:rsidRDefault="00D06769" w:rsidP="00D06769">
      <w:pPr>
        <w:pStyle w:val="ACTION"/>
        <w:rPr>
          <w:rFonts w:ascii="Times New Roman" w:hAnsi="Times New Roman"/>
          <w:color w:val="auto"/>
        </w:rPr>
      </w:pPr>
      <w:r w:rsidRPr="00D712FC">
        <w:rPr>
          <w:color w:val="auto"/>
        </w:rPr>
        <w:t>Вася видит Варю и Зою, смущается.</w:t>
      </w:r>
    </w:p>
    <w:p w14:paraId="2D2D8966" w14:textId="77777777" w:rsidR="00D06769" w:rsidRDefault="00D06769" w:rsidP="00D06769">
      <w:pPr>
        <w:pStyle w:val="ACTION"/>
        <w:rPr>
          <w:rFonts w:ascii="Times New Roman" w:hAnsi="Times New Roman"/>
          <w:color w:val="auto"/>
        </w:rPr>
      </w:pPr>
    </w:p>
    <w:p w14:paraId="46FCDC34" w14:textId="77777777" w:rsidR="00D06769" w:rsidRPr="00FE408B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v=None, sc=None, s=None, p=None, a=None]</w:t>
      </w:r>
    </w:p>
    <w:p w14:paraId="6D98A209" w14:textId="77777777" w:rsidR="00D06769" w:rsidRPr="00FE408B" w:rsidRDefault="00D06769" w:rsidP="00D06769">
      <w:pPr>
        <w:pStyle w:val="SCENEHEADING"/>
        <w:rPr>
          <w:color w:val="auto"/>
          <w:lang w:val="en-US"/>
        </w:rPr>
      </w:pPr>
    </w:p>
    <w:p w14:paraId="138D29BC" w14:textId="77777777" w:rsidR="00D06769" w:rsidRPr="00D712FC" w:rsidRDefault="00D06769" w:rsidP="00D06769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1-12. ИНТ. ДОМ ВАРИ. ГОСТИНАЯ - ДЕНЬ</w:t>
      </w:r>
    </w:p>
    <w:p w14:paraId="2986CB85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ВАРВАРА, ЗОЯ, ДЕДУШКА, БАБУШКА, ВАСЯ</w:t>
      </w:r>
    </w:p>
    <w:p w14:paraId="333A65F7" w14:textId="77777777" w:rsidR="00D06769" w:rsidRPr="00D712FC" w:rsidRDefault="00D06769" w:rsidP="00D06769">
      <w:pPr>
        <w:pStyle w:val="ACTION"/>
        <w:rPr>
          <w:color w:val="auto"/>
        </w:rPr>
      </w:pPr>
    </w:p>
    <w:p w14:paraId="6266747E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Вася зашёл в дом.</w:t>
      </w:r>
    </w:p>
    <w:p w14:paraId="0F8FF5B8" w14:textId="77777777" w:rsidR="00D06769" w:rsidRPr="00D712FC" w:rsidRDefault="00D06769" w:rsidP="00D06769">
      <w:pPr>
        <w:pStyle w:val="CHARACTER"/>
        <w:rPr>
          <w:color w:val="auto"/>
        </w:rPr>
      </w:pPr>
    </w:p>
    <w:p w14:paraId="20D2558F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40290DE4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(Васе)</w:t>
      </w:r>
    </w:p>
    <w:p w14:paraId="0206AD7D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Знакомься: это Варя, это Зо--... Николь.</w:t>
      </w:r>
    </w:p>
    <w:p w14:paraId="553A36BA" w14:textId="77777777" w:rsidR="00D06769" w:rsidRPr="00D712FC" w:rsidRDefault="00D06769" w:rsidP="00D06769">
      <w:pPr>
        <w:pStyle w:val="CHARACTER"/>
        <w:rPr>
          <w:color w:val="auto"/>
        </w:rPr>
      </w:pPr>
    </w:p>
    <w:p w14:paraId="35525EC1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3409F325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(смущенно, Зое и Варе)</w:t>
      </w:r>
    </w:p>
    <w:p w14:paraId="7CC1B4E5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Меня Вася зовут. Я ваш сосед.</w:t>
      </w:r>
    </w:p>
    <w:p w14:paraId="2E45A8F5" w14:textId="77777777" w:rsidR="00D06769" w:rsidRPr="00D712FC" w:rsidRDefault="00D06769" w:rsidP="00D06769">
      <w:pPr>
        <w:pStyle w:val="CHARACTER"/>
        <w:rPr>
          <w:color w:val="auto"/>
        </w:rPr>
      </w:pPr>
    </w:p>
    <w:p w14:paraId="416F8AE8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6F30C031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Вася - сын нашего участкового, Пряникова.</w:t>
      </w:r>
    </w:p>
    <w:p w14:paraId="3C4A16CE" w14:textId="77777777" w:rsidR="00D06769" w:rsidRPr="00D712FC" w:rsidRDefault="00D06769" w:rsidP="00D06769">
      <w:pPr>
        <w:pStyle w:val="CHARACTER"/>
        <w:rPr>
          <w:color w:val="auto"/>
        </w:rPr>
      </w:pPr>
    </w:p>
    <w:p w14:paraId="0159B22F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69156447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(замечает книгу у Васи в руке)</w:t>
      </w:r>
    </w:p>
    <w:p w14:paraId="74B4E244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"Вий"! Ого, страшно было?</w:t>
      </w:r>
    </w:p>
    <w:p w14:paraId="5A593447" w14:textId="77777777" w:rsidR="00D06769" w:rsidRPr="00D712FC" w:rsidRDefault="00D06769" w:rsidP="00D06769">
      <w:pPr>
        <w:pStyle w:val="CHARACTER"/>
        <w:rPr>
          <w:color w:val="auto"/>
        </w:rPr>
      </w:pPr>
    </w:p>
    <w:p w14:paraId="2B375F16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064799ED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Вообще нестрашно!</w:t>
      </w:r>
    </w:p>
    <w:p w14:paraId="03E8BECA" w14:textId="77777777" w:rsidR="00D06769" w:rsidRPr="00D712FC" w:rsidRDefault="00D06769" w:rsidP="00D06769">
      <w:pPr>
        <w:pStyle w:val="ACTION"/>
        <w:rPr>
          <w:color w:val="auto"/>
        </w:rPr>
      </w:pPr>
    </w:p>
    <w:p w14:paraId="12EC0CE0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Вася отдаёт книгу дедушке.</w:t>
      </w:r>
    </w:p>
    <w:p w14:paraId="04B6976A" w14:textId="77777777" w:rsidR="00D06769" w:rsidRPr="00D712FC" w:rsidRDefault="00D06769" w:rsidP="00D06769">
      <w:pPr>
        <w:pStyle w:val="CHARACTER"/>
        <w:rPr>
          <w:color w:val="auto"/>
        </w:rPr>
      </w:pPr>
    </w:p>
    <w:p w14:paraId="6BDB6D29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5BF7ABD0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Спасибо, Николай Иванович.</w:t>
      </w:r>
    </w:p>
    <w:p w14:paraId="47873662" w14:textId="77777777" w:rsidR="00D06769" w:rsidRPr="00D712FC" w:rsidRDefault="00D06769" w:rsidP="00D06769">
      <w:pPr>
        <w:pStyle w:val="CHARACTER"/>
        <w:ind w:left="0"/>
        <w:rPr>
          <w:color w:val="auto"/>
        </w:rPr>
      </w:pPr>
    </w:p>
    <w:p w14:paraId="293E360E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52AC7281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Уже прочитал? Ты же только вчера взял.</w:t>
      </w:r>
    </w:p>
    <w:p w14:paraId="3CB19A47" w14:textId="77777777" w:rsidR="00D06769" w:rsidRPr="00D712FC" w:rsidRDefault="00D06769" w:rsidP="00D06769">
      <w:pPr>
        <w:pStyle w:val="CHARACTER"/>
        <w:rPr>
          <w:color w:val="auto"/>
        </w:rPr>
      </w:pPr>
    </w:p>
    <w:p w14:paraId="0478605A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191505E9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Даже я так быстро не умею!</w:t>
      </w:r>
    </w:p>
    <w:p w14:paraId="56906B5F" w14:textId="77777777" w:rsidR="00D06769" w:rsidRPr="00D712FC" w:rsidRDefault="00D06769" w:rsidP="00D06769">
      <w:pPr>
        <w:pStyle w:val="CHARACTER"/>
        <w:rPr>
          <w:color w:val="auto"/>
        </w:rPr>
      </w:pPr>
    </w:p>
    <w:p w14:paraId="7D741065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68A600AE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А я умею!</w:t>
      </w:r>
    </w:p>
    <w:p w14:paraId="4374F524" w14:textId="77777777" w:rsidR="00D06769" w:rsidRPr="00D712FC" w:rsidRDefault="00D06769" w:rsidP="00D06769">
      <w:pPr>
        <w:pStyle w:val="ACTION"/>
        <w:rPr>
          <w:color w:val="auto"/>
        </w:rPr>
      </w:pPr>
    </w:p>
    <w:p w14:paraId="78ED4F6D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Варвара подозрительно прищуривается.</w:t>
      </w:r>
    </w:p>
    <w:p w14:paraId="430CF146" w14:textId="77777777" w:rsidR="00D06769" w:rsidRPr="00D712FC" w:rsidRDefault="00D06769" w:rsidP="00D06769">
      <w:pPr>
        <w:pStyle w:val="CHARACTER"/>
        <w:rPr>
          <w:color w:val="auto"/>
        </w:rPr>
      </w:pPr>
    </w:p>
    <w:p w14:paraId="6290DAD3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6A27CD08" w14:textId="77777777" w:rsidR="00D06769" w:rsidRPr="00D712FC" w:rsidRDefault="00D06769" w:rsidP="00D06769">
      <w:pPr>
        <w:pStyle w:val="DIALOG"/>
        <w:rPr>
          <w:rFonts w:ascii="Cambria" w:hAnsi="Cambria"/>
          <w:color w:val="auto"/>
        </w:rPr>
      </w:pPr>
      <w:r w:rsidRPr="00D712FC">
        <w:rPr>
          <w:color w:val="auto"/>
        </w:rPr>
        <w:t xml:space="preserve">Там самый крутой момент, когда </w:t>
      </w:r>
      <w:r w:rsidRPr="00D712FC">
        <w:rPr>
          <w:rFonts w:ascii="Cambria" w:hAnsi="Cambria"/>
          <w:color w:val="auto"/>
        </w:rPr>
        <w:t>гномы на драконе прилетают</w:t>
      </w:r>
      <w:r w:rsidRPr="00D712FC">
        <w:rPr>
          <w:color w:val="auto"/>
        </w:rPr>
        <w:t xml:space="preserve">, да? </w:t>
      </w:r>
    </w:p>
    <w:p w14:paraId="13F199D4" w14:textId="77777777" w:rsidR="00D06769" w:rsidRPr="00D712FC" w:rsidRDefault="00D06769" w:rsidP="00D06769">
      <w:pPr>
        <w:pStyle w:val="CHARACTER"/>
        <w:rPr>
          <w:color w:val="auto"/>
        </w:rPr>
      </w:pPr>
    </w:p>
    <w:p w14:paraId="36A71F66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446C6D89" w14:textId="77777777" w:rsidR="00D06769" w:rsidRPr="00D712FC" w:rsidRDefault="00D06769" w:rsidP="00D06769">
      <w:pPr>
        <w:pStyle w:val="DIALOG"/>
        <w:rPr>
          <w:rFonts w:ascii="Cambria" w:hAnsi="Cambria"/>
          <w:color w:val="auto"/>
        </w:rPr>
      </w:pPr>
      <w:r w:rsidRPr="00D712FC">
        <w:rPr>
          <w:color w:val="auto"/>
        </w:rPr>
        <w:t xml:space="preserve">Угу... </w:t>
      </w:r>
      <w:r w:rsidRPr="00D712FC">
        <w:rPr>
          <w:rFonts w:ascii="Cambria" w:hAnsi="Cambria"/>
          <w:color w:val="auto"/>
        </w:rPr>
        <w:t>Мой любимый момент.</w:t>
      </w:r>
    </w:p>
    <w:p w14:paraId="0EB306AD" w14:textId="77777777" w:rsidR="00D06769" w:rsidRPr="00D712FC" w:rsidRDefault="00D06769" w:rsidP="00D06769">
      <w:pPr>
        <w:pStyle w:val="CHARACTER"/>
        <w:rPr>
          <w:color w:val="auto"/>
        </w:rPr>
      </w:pPr>
    </w:p>
    <w:p w14:paraId="0513CF87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640D15C1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 xml:space="preserve">Там нет </w:t>
      </w:r>
      <w:r w:rsidRPr="00D712FC">
        <w:rPr>
          <w:rFonts w:ascii="Cambria" w:hAnsi="Cambria"/>
          <w:color w:val="auto"/>
        </w:rPr>
        <w:t xml:space="preserve">никаких гномов и драконов! </w:t>
      </w:r>
      <w:r w:rsidRPr="00D712FC">
        <w:rPr>
          <w:color w:val="auto"/>
        </w:rPr>
        <w:t>Ты не читал!</w:t>
      </w:r>
    </w:p>
    <w:p w14:paraId="6508714A" w14:textId="77777777" w:rsidR="00D06769" w:rsidRPr="00D712FC" w:rsidRDefault="00D06769" w:rsidP="00D06769">
      <w:pPr>
        <w:pStyle w:val="CHARACTER"/>
        <w:rPr>
          <w:color w:val="auto"/>
        </w:rPr>
      </w:pPr>
    </w:p>
    <w:p w14:paraId="0FEF1E78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63709B5D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Николай Иванович, я пойду!</w:t>
      </w:r>
    </w:p>
    <w:p w14:paraId="72051A58" w14:textId="77777777" w:rsidR="00D06769" w:rsidRPr="00D712FC" w:rsidRDefault="00D06769" w:rsidP="00D06769">
      <w:pPr>
        <w:pStyle w:val="ACTION"/>
        <w:rPr>
          <w:color w:val="auto"/>
        </w:rPr>
      </w:pPr>
    </w:p>
    <w:p w14:paraId="48D0A0D2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Васька убегает. Варвара смотрит ему вслед.</w:t>
      </w:r>
    </w:p>
    <w:p w14:paraId="06B68610" w14:textId="77777777" w:rsidR="00D06769" w:rsidRPr="00D712FC" w:rsidRDefault="00D06769" w:rsidP="00D06769">
      <w:pPr>
        <w:pStyle w:val="CHARACTER"/>
        <w:rPr>
          <w:color w:val="auto"/>
        </w:rPr>
      </w:pPr>
    </w:p>
    <w:p w14:paraId="2341CB43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2E1F8CB4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(выходя с кухни)</w:t>
      </w:r>
    </w:p>
    <w:p w14:paraId="0B65942F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Скоро обедать, а пока отнесите сумки к себе в комнату.</w:t>
      </w:r>
    </w:p>
    <w:p w14:paraId="52F28ACB" w14:textId="77777777" w:rsidR="00D06769" w:rsidRPr="00D712FC" w:rsidRDefault="00D06769" w:rsidP="00D06769">
      <w:pPr>
        <w:pStyle w:val="CHARACTER"/>
        <w:rPr>
          <w:color w:val="auto"/>
        </w:rPr>
      </w:pPr>
    </w:p>
    <w:p w14:paraId="3DC35EAB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0B13A68F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Сорян, но я не буду спать с этой душнилой в одной комнате.</w:t>
      </w:r>
    </w:p>
    <w:p w14:paraId="0BE966A9" w14:textId="77777777" w:rsidR="00D06769" w:rsidRPr="00D712FC" w:rsidRDefault="00D06769" w:rsidP="00D06769">
      <w:pPr>
        <w:pStyle w:val="CHARACTER"/>
        <w:rPr>
          <w:color w:val="auto"/>
        </w:rPr>
      </w:pPr>
    </w:p>
    <w:p w14:paraId="14142967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64851D3F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Второй спальни у нас нет.</w:t>
      </w:r>
    </w:p>
    <w:p w14:paraId="61BFE901" w14:textId="77777777" w:rsidR="00D06769" w:rsidRPr="00D712FC" w:rsidRDefault="00D06769" w:rsidP="00D06769">
      <w:pPr>
        <w:pStyle w:val="CHARACTER"/>
        <w:rPr>
          <w:color w:val="auto"/>
        </w:rPr>
      </w:pPr>
    </w:p>
    <w:p w14:paraId="1A5AB384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lastRenderedPageBreak/>
        <w:t>ДЕДУШКА</w:t>
      </w:r>
    </w:p>
    <w:p w14:paraId="24A594DD" w14:textId="77777777" w:rsidR="00D06769" w:rsidRDefault="00D06769" w:rsidP="00D06769">
      <w:pPr>
        <w:pStyle w:val="DIALOG"/>
        <w:rPr>
          <w:rFonts w:ascii="Times New Roman" w:hAnsi="Times New Roman"/>
          <w:color w:val="auto"/>
        </w:rPr>
      </w:pPr>
      <w:r w:rsidRPr="00D712FC">
        <w:rPr>
          <w:color w:val="auto"/>
        </w:rPr>
        <w:t>Пусть Варя в моем кабинете спит.</w:t>
      </w:r>
    </w:p>
    <w:p w14:paraId="7F4CA7D1" w14:textId="77777777" w:rsidR="00D06769" w:rsidRDefault="00D06769" w:rsidP="00D06769">
      <w:pPr>
        <w:pStyle w:val="DIALOG"/>
        <w:rPr>
          <w:rFonts w:ascii="Times New Roman" w:hAnsi="Times New Roman"/>
          <w:color w:val="auto"/>
        </w:rPr>
      </w:pPr>
    </w:p>
    <w:p w14:paraId="3ACEEC58" w14:textId="77777777" w:rsidR="00D06769" w:rsidRPr="00FE408B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v=None, sc=None, s=None, p=None, a=None]</w:t>
      </w:r>
    </w:p>
    <w:p w14:paraId="2F4DC9B5" w14:textId="77777777" w:rsidR="00D06769" w:rsidRPr="00FE408B" w:rsidRDefault="00D06769" w:rsidP="00D06769">
      <w:pPr>
        <w:pStyle w:val="SCENEHEADING"/>
        <w:rPr>
          <w:color w:val="auto"/>
          <w:lang w:val="en-US"/>
        </w:rPr>
      </w:pPr>
    </w:p>
    <w:p w14:paraId="563FE125" w14:textId="77777777" w:rsidR="00D06769" w:rsidRPr="00D712FC" w:rsidRDefault="00D06769" w:rsidP="00D06769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1-13. ИНТ. ДОМ ВАРВАРЫ. ЧЕРДАК – ДЕНЬ</w:t>
      </w:r>
    </w:p>
    <w:p w14:paraId="6BAD31B7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</w:t>
      </w:r>
    </w:p>
    <w:p w14:paraId="6E591B2F" w14:textId="77777777" w:rsidR="00D06769" w:rsidRPr="00D712FC" w:rsidRDefault="00D06769" w:rsidP="00D06769">
      <w:pPr>
        <w:pStyle w:val="ACTION"/>
        <w:rPr>
          <w:color w:val="auto"/>
        </w:rPr>
      </w:pPr>
    </w:p>
    <w:p w14:paraId="6B74D4E1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Варвара по крутой лестнице поднимается на чердак. Видит перед собой человеческий скелет, понимает, что скелет учебный.</w:t>
      </w:r>
    </w:p>
    <w:p w14:paraId="7C17B0D9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Варя осматривается. Изучает шкаф с книгами. На письменном столе советские журналы по криминалистике "Следственная практика", старый микроскоп, бинокль.</w:t>
      </w:r>
    </w:p>
    <w:p w14:paraId="33E87170" w14:textId="77777777" w:rsidR="00D06769" w:rsidRPr="00D712FC" w:rsidRDefault="00D06769" w:rsidP="00D06769">
      <w:pPr>
        <w:pStyle w:val="ACTION"/>
        <w:rPr>
          <w:color w:val="auto"/>
        </w:rPr>
      </w:pPr>
    </w:p>
    <w:p w14:paraId="7754B239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Варя берёт бинокль, подходит к окну. Через бинокль смотрит на соседний участок:</w:t>
      </w:r>
    </w:p>
    <w:p w14:paraId="07461B10" w14:textId="77777777" w:rsidR="00D06769" w:rsidRDefault="00D06769" w:rsidP="00D06769">
      <w:pPr>
        <w:pStyle w:val="SCENEHEADING"/>
        <w:rPr>
          <w:rFonts w:ascii="Times New Roman" w:hAnsi="Times New Roman"/>
          <w:caps w:val="0"/>
          <w:color w:val="auto"/>
        </w:rPr>
      </w:pPr>
    </w:p>
    <w:p w14:paraId="2788ED16" w14:textId="77777777" w:rsidR="00D06769" w:rsidRPr="0075528D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v=None, sc=None, s=None, p=None, a=None]</w:t>
      </w:r>
    </w:p>
    <w:p w14:paraId="4AFC2847" w14:textId="77777777" w:rsidR="00D06769" w:rsidRPr="00FE408B" w:rsidRDefault="00D06769" w:rsidP="00D06769">
      <w:pPr>
        <w:pStyle w:val="SCENEHEADING"/>
        <w:rPr>
          <w:rFonts w:ascii="Times New Roman" w:hAnsi="Times New Roman"/>
          <w:caps w:val="0"/>
          <w:color w:val="auto"/>
          <w:lang w:val="en-US"/>
        </w:rPr>
      </w:pPr>
    </w:p>
    <w:p w14:paraId="46A209FA" w14:textId="77777777" w:rsidR="00D06769" w:rsidRPr="00D712FC" w:rsidRDefault="00D06769" w:rsidP="00D06769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1-14. НАТ. ДОМ ВАСИ. УЧАСТОК – ДЕНЬ</w:t>
      </w:r>
    </w:p>
    <w:p w14:paraId="5165A206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ВАСЯ</w:t>
      </w:r>
    </w:p>
    <w:p w14:paraId="430590BA" w14:textId="77777777" w:rsidR="00D06769" w:rsidRPr="00D712FC" w:rsidRDefault="00D06769" w:rsidP="00D06769">
      <w:pPr>
        <w:pStyle w:val="ACTION"/>
        <w:rPr>
          <w:color w:val="auto"/>
        </w:rPr>
      </w:pPr>
    </w:p>
    <w:p w14:paraId="478E1386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(Через бинокль) Вася выходит на крыльцо. В руках у него пачка соли. Бросает через плечо три щепотки соли, бормочет какое-то заклинание… Затем, боязливо оглядываясь, куда-</w:t>
      </w:r>
      <w:r w:rsidRPr="00D712FC">
        <w:rPr>
          <w:rFonts w:ascii="Cambria" w:hAnsi="Cambria"/>
          <w:color w:val="auto"/>
        </w:rPr>
        <w:t>то</w:t>
      </w:r>
      <w:r w:rsidRPr="00D712FC">
        <w:rPr>
          <w:color w:val="auto"/>
        </w:rPr>
        <w:t xml:space="preserve"> идет.</w:t>
      </w:r>
    </w:p>
    <w:p w14:paraId="308FE15C" w14:textId="77777777" w:rsidR="00D06769" w:rsidRPr="00D712FC" w:rsidRDefault="00D06769" w:rsidP="00D06769">
      <w:pPr>
        <w:pStyle w:val="SCENEHEADING"/>
        <w:rPr>
          <w:color w:val="auto"/>
        </w:rPr>
      </w:pPr>
    </w:p>
    <w:p w14:paraId="1AC54C8F" w14:textId="77777777" w:rsidR="00D06769" w:rsidRPr="00D712FC" w:rsidRDefault="00D06769" w:rsidP="00D06769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1-15. ИНТ. ДОМ ВАРВАРЫ. ЧЕРДАК – ДЕНЬ</w:t>
      </w:r>
    </w:p>
    <w:p w14:paraId="1E16BE07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</w:t>
      </w:r>
    </w:p>
    <w:p w14:paraId="6984CF3C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</w:p>
    <w:p w14:paraId="270F0F95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Варвара опускает бинокль. Она заинтригована.</w:t>
      </w:r>
    </w:p>
    <w:p w14:paraId="07D5985B" w14:textId="77777777" w:rsidR="00D06769" w:rsidRPr="00D712FC" w:rsidRDefault="00D06769" w:rsidP="00D06769">
      <w:pPr>
        <w:pStyle w:val="CHARACTER"/>
        <w:rPr>
          <w:color w:val="auto"/>
        </w:rPr>
      </w:pPr>
    </w:p>
    <w:p w14:paraId="28428AA4" w14:textId="77777777" w:rsidR="00D06769" w:rsidRPr="00D06769" w:rsidRDefault="00D06769" w:rsidP="00D06769">
      <w:pPr>
        <w:pStyle w:val="CHARACTER"/>
        <w:rPr>
          <w:color w:val="auto"/>
          <w:lang w:val="en-US"/>
        </w:rPr>
      </w:pPr>
      <w:r w:rsidRPr="00D712FC">
        <w:rPr>
          <w:color w:val="auto"/>
        </w:rPr>
        <w:t>ВАРВАРА</w:t>
      </w:r>
    </w:p>
    <w:p w14:paraId="1BCD762B" w14:textId="77777777" w:rsidR="00D06769" w:rsidRPr="00D06769" w:rsidRDefault="00D06769" w:rsidP="00D06769">
      <w:pPr>
        <w:pStyle w:val="DIALOG"/>
        <w:rPr>
          <w:rFonts w:ascii="Times New Roman" w:hAnsi="Times New Roman"/>
          <w:color w:val="auto"/>
          <w:lang w:val="en-US"/>
        </w:rPr>
      </w:pPr>
      <w:r w:rsidRPr="00D712FC">
        <w:rPr>
          <w:color w:val="auto"/>
        </w:rPr>
        <w:t>Любопытненько</w:t>
      </w:r>
      <w:r w:rsidRPr="00D06769">
        <w:rPr>
          <w:color w:val="auto"/>
          <w:lang w:val="en-US"/>
        </w:rPr>
        <w:t>!</w:t>
      </w:r>
    </w:p>
    <w:p w14:paraId="343B1920" w14:textId="77777777" w:rsidR="00D06769" w:rsidRPr="00D06769" w:rsidRDefault="00D06769" w:rsidP="00D06769">
      <w:pPr>
        <w:pStyle w:val="DIALOG"/>
        <w:rPr>
          <w:rFonts w:ascii="Times New Roman" w:hAnsi="Times New Roman"/>
          <w:color w:val="auto"/>
          <w:lang w:val="en-US"/>
        </w:rPr>
      </w:pPr>
    </w:p>
    <w:p w14:paraId="5A3FC1BB" w14:textId="77777777" w:rsidR="00D06769" w:rsidRPr="00FE408B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v=None, sc=None, s=None, p=None, a=None]</w:t>
      </w:r>
    </w:p>
    <w:p w14:paraId="5AF80C5B" w14:textId="77777777" w:rsidR="00D06769" w:rsidRPr="00FE408B" w:rsidRDefault="00D06769" w:rsidP="00D06769">
      <w:pPr>
        <w:pStyle w:val="SCENEHEADING"/>
        <w:rPr>
          <w:color w:val="auto"/>
          <w:lang w:val="en-US"/>
        </w:rPr>
      </w:pPr>
    </w:p>
    <w:p w14:paraId="78FEEEB3" w14:textId="77777777" w:rsidR="00D06769" w:rsidRPr="00D712FC" w:rsidRDefault="00D06769" w:rsidP="00D06769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 xml:space="preserve">1-16. </w:t>
      </w:r>
      <w:r w:rsidRPr="00D712FC">
        <w:rPr>
          <w:rFonts w:ascii="Cambria" w:hAnsi="Cambria"/>
          <w:caps w:val="0"/>
          <w:color w:val="auto"/>
          <w:u w:val="single"/>
        </w:rPr>
        <w:t>НАТ</w:t>
      </w:r>
      <w:r w:rsidRPr="00D712FC">
        <w:rPr>
          <w:caps w:val="0"/>
          <w:color w:val="auto"/>
          <w:u w:val="single"/>
        </w:rPr>
        <w:t xml:space="preserve">. ДОМ ВАРВАРЫ. ЛЕТНЯЯ </w:t>
      </w:r>
      <w:r w:rsidRPr="00D712FC">
        <w:rPr>
          <w:rFonts w:ascii="Cambria" w:hAnsi="Cambria"/>
          <w:caps w:val="0"/>
          <w:color w:val="auto"/>
          <w:u w:val="single"/>
        </w:rPr>
        <w:t>ВЕРАНДА</w:t>
      </w:r>
      <w:r w:rsidRPr="00D712FC">
        <w:rPr>
          <w:caps w:val="0"/>
          <w:color w:val="auto"/>
          <w:u w:val="single"/>
        </w:rPr>
        <w:t xml:space="preserve"> – ДЕНЬ</w:t>
      </w:r>
    </w:p>
    <w:p w14:paraId="67183B97" w14:textId="77777777" w:rsidR="00D06769" w:rsidRPr="00D712FC" w:rsidRDefault="00D06769" w:rsidP="00D06769">
      <w:pPr>
        <w:pStyle w:val="SCENEHEADING"/>
        <w:spacing w:before="100"/>
        <w:rPr>
          <w:rFonts w:ascii="Cambria" w:hAnsi="Cambria"/>
          <w:color w:val="auto"/>
        </w:rPr>
      </w:pPr>
      <w:r w:rsidRPr="00D712FC">
        <w:rPr>
          <w:color w:val="auto"/>
        </w:rPr>
        <w:t xml:space="preserve">ВАРВАРА, БАБУШКА, </w:t>
      </w:r>
      <w:r w:rsidRPr="00D712FC">
        <w:rPr>
          <w:rFonts w:ascii="Cambria" w:hAnsi="Cambria"/>
          <w:color w:val="auto"/>
        </w:rPr>
        <w:t>ЗОЯ, ДЕДУШКА</w:t>
      </w:r>
    </w:p>
    <w:p w14:paraId="27B305B8" w14:textId="77777777" w:rsidR="00D06769" w:rsidRPr="00D712FC" w:rsidRDefault="00D06769" w:rsidP="00D06769">
      <w:pPr>
        <w:pStyle w:val="ACTION"/>
        <w:rPr>
          <w:rFonts w:ascii="Cambria" w:hAnsi="Cambria" w:cs="Cambria"/>
          <w:color w:val="auto"/>
        </w:rPr>
      </w:pPr>
    </w:p>
    <w:p w14:paraId="19EF32F8" w14:textId="77777777" w:rsidR="00D06769" w:rsidRPr="00D712FC" w:rsidRDefault="00D06769" w:rsidP="00D06769">
      <w:pPr>
        <w:pStyle w:val="ACTION"/>
        <w:rPr>
          <w:rFonts w:ascii="Cambria" w:hAnsi="Cambria" w:cs="Cambria"/>
          <w:color w:val="auto"/>
        </w:rPr>
      </w:pPr>
      <w:r w:rsidRPr="00D712FC">
        <w:rPr>
          <w:rFonts w:ascii="Cambria" w:hAnsi="Cambria" w:cs="Cambria"/>
          <w:color w:val="auto"/>
        </w:rPr>
        <w:t>Дедушка, Бабушка и Зоя садятся за стол. Варвара выбегает на улицу</w:t>
      </w:r>
      <w:r w:rsidRPr="00D712FC">
        <w:rPr>
          <w:color w:val="auto"/>
        </w:rPr>
        <w:t>.</w:t>
      </w:r>
    </w:p>
    <w:p w14:paraId="088326BE" w14:textId="77777777" w:rsidR="00D06769" w:rsidRPr="00D712FC" w:rsidRDefault="00D06769" w:rsidP="00D06769">
      <w:pPr>
        <w:pStyle w:val="CHARACTER"/>
        <w:rPr>
          <w:color w:val="auto"/>
        </w:rPr>
      </w:pPr>
    </w:p>
    <w:p w14:paraId="2A7207EA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73A65B05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(кричит вслед)</w:t>
      </w:r>
    </w:p>
    <w:p w14:paraId="4FFEC5CD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Мы уже за стол садимся! Ты куда?</w:t>
      </w:r>
    </w:p>
    <w:p w14:paraId="7BF73464" w14:textId="77777777" w:rsidR="00D06769" w:rsidRPr="00D712FC" w:rsidRDefault="00D06769" w:rsidP="00D06769">
      <w:pPr>
        <w:pStyle w:val="CHARACTER"/>
        <w:rPr>
          <w:color w:val="auto"/>
        </w:rPr>
      </w:pPr>
    </w:p>
    <w:p w14:paraId="55A1E83F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3F57A5E8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Скоро буду.</w:t>
      </w:r>
    </w:p>
    <w:p w14:paraId="20849A23" w14:textId="77777777" w:rsidR="00D06769" w:rsidRPr="00D712FC" w:rsidRDefault="00D06769" w:rsidP="00D06769">
      <w:pPr>
        <w:pStyle w:val="ACTION"/>
        <w:rPr>
          <w:color w:val="auto"/>
        </w:rPr>
      </w:pPr>
    </w:p>
    <w:p w14:paraId="1A19F6ED" w14:textId="77777777" w:rsidR="00D06769" w:rsidRPr="00D06769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 w:rsidRPr="00D712FC">
        <w:rPr>
          <w:color w:val="auto"/>
        </w:rPr>
        <w:t>Варвара</w:t>
      </w:r>
      <w:r w:rsidRPr="00D06769">
        <w:rPr>
          <w:color w:val="auto"/>
          <w:lang w:val="en-US"/>
        </w:rPr>
        <w:t xml:space="preserve"> </w:t>
      </w:r>
      <w:r w:rsidRPr="00D712FC">
        <w:rPr>
          <w:color w:val="auto"/>
        </w:rPr>
        <w:t>убегает</w:t>
      </w:r>
      <w:r w:rsidRPr="00D06769">
        <w:rPr>
          <w:color w:val="auto"/>
          <w:lang w:val="en-US"/>
        </w:rPr>
        <w:t>.</w:t>
      </w:r>
    </w:p>
    <w:p w14:paraId="71229D23" w14:textId="77777777" w:rsidR="00D06769" w:rsidRPr="00D06769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</w:p>
    <w:p w14:paraId="57F34D03" w14:textId="77777777" w:rsidR="00D06769" w:rsidRPr="003F2A6D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v=None, sc=None, s=None, p=None, a=None]</w:t>
      </w:r>
    </w:p>
    <w:p w14:paraId="2BDE4B53" w14:textId="77777777" w:rsidR="00D06769" w:rsidRPr="003F2A6D" w:rsidRDefault="00D06769" w:rsidP="00D06769">
      <w:pPr>
        <w:pStyle w:val="SCENEHEADING"/>
        <w:rPr>
          <w:color w:val="auto"/>
          <w:lang w:val="en-US"/>
        </w:rPr>
      </w:pPr>
    </w:p>
    <w:p w14:paraId="09FC83D3" w14:textId="77777777" w:rsidR="00D06769" w:rsidRPr="00D712FC" w:rsidRDefault="00D06769" w:rsidP="00D06769">
      <w:pPr>
        <w:pStyle w:val="SCENEHEADING"/>
        <w:rPr>
          <w:rFonts w:ascii="Cambria" w:hAnsi="Cambria"/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lastRenderedPageBreak/>
        <w:t>1-17. НАТ. ДОМ ВАРВАРЫ. УЛИЦА – ДЕНЬ</w:t>
      </w:r>
    </w:p>
    <w:p w14:paraId="3759F2DF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ВАРВАРА, ВАСЯ</w:t>
      </w:r>
    </w:p>
    <w:p w14:paraId="10C717DA" w14:textId="77777777" w:rsidR="00D06769" w:rsidRPr="00D712FC" w:rsidRDefault="00D06769" w:rsidP="00D06769">
      <w:pPr>
        <w:pStyle w:val="ACTION"/>
        <w:rPr>
          <w:color w:val="auto"/>
        </w:rPr>
      </w:pPr>
    </w:p>
    <w:p w14:paraId="40EABA92" w14:textId="77777777" w:rsidR="00D06769" w:rsidRPr="00D06769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 w:rsidRPr="00D712FC">
        <w:rPr>
          <w:color w:val="auto"/>
        </w:rPr>
        <w:t>Варя видит вдалеке удаляющуюся спину Васьки. Незаметно</w:t>
      </w:r>
      <w:r w:rsidRPr="00D06769">
        <w:rPr>
          <w:color w:val="auto"/>
          <w:lang w:val="en-US"/>
        </w:rPr>
        <w:t xml:space="preserve"> </w:t>
      </w:r>
      <w:r w:rsidRPr="00D712FC">
        <w:rPr>
          <w:color w:val="auto"/>
        </w:rPr>
        <w:t>идет</w:t>
      </w:r>
      <w:r w:rsidRPr="00D06769">
        <w:rPr>
          <w:color w:val="auto"/>
          <w:lang w:val="en-US"/>
        </w:rPr>
        <w:t xml:space="preserve"> </w:t>
      </w:r>
      <w:r w:rsidRPr="00D712FC">
        <w:rPr>
          <w:color w:val="auto"/>
        </w:rPr>
        <w:t>следом</w:t>
      </w:r>
      <w:r w:rsidRPr="00D06769">
        <w:rPr>
          <w:color w:val="auto"/>
          <w:lang w:val="en-US"/>
        </w:rPr>
        <w:t xml:space="preserve">. </w:t>
      </w:r>
    </w:p>
    <w:p w14:paraId="08044B9C" w14:textId="77777777" w:rsidR="00D06769" w:rsidRPr="00D06769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</w:p>
    <w:p w14:paraId="27D5479C" w14:textId="77777777" w:rsidR="00D06769" w:rsidRPr="003F2A6D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v=None, sc=None, s=None, p=None, a=None]</w:t>
      </w:r>
    </w:p>
    <w:p w14:paraId="3C28FE65" w14:textId="77777777" w:rsidR="00D06769" w:rsidRPr="003F2A6D" w:rsidRDefault="00D06769" w:rsidP="00D06769">
      <w:pPr>
        <w:pStyle w:val="ACTION"/>
        <w:rPr>
          <w:rFonts w:ascii="Cambria" w:hAnsi="Cambria"/>
          <w:color w:val="auto"/>
          <w:lang w:val="en-US"/>
        </w:rPr>
      </w:pPr>
    </w:p>
    <w:p w14:paraId="0BB4308D" w14:textId="77777777" w:rsidR="00D06769" w:rsidRPr="00D712FC" w:rsidRDefault="00D06769" w:rsidP="00D06769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1-17-А. НАТ. МОСТ – ДЕНЬ</w:t>
      </w:r>
    </w:p>
    <w:p w14:paraId="1AB74C1E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ВАРВАРА, ВАСЯ</w:t>
      </w:r>
    </w:p>
    <w:p w14:paraId="04EFEBE6" w14:textId="77777777" w:rsidR="00D06769" w:rsidRPr="00D712FC" w:rsidRDefault="00D06769" w:rsidP="00D06769">
      <w:pPr>
        <w:pStyle w:val="ACTION"/>
        <w:rPr>
          <w:rFonts w:ascii="Cambria" w:hAnsi="Cambria"/>
          <w:color w:val="auto"/>
        </w:rPr>
      </w:pPr>
    </w:p>
    <w:p w14:paraId="03399799" w14:textId="77777777" w:rsidR="00D06769" w:rsidRDefault="00D06769" w:rsidP="00D06769">
      <w:pPr>
        <w:pStyle w:val="ACTION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Вася идет через мост. Варвара незаметно следит за ним.</w:t>
      </w:r>
    </w:p>
    <w:p w14:paraId="53796F2B" w14:textId="77777777" w:rsidR="00D06769" w:rsidRDefault="00D06769" w:rsidP="00D06769">
      <w:pPr>
        <w:pStyle w:val="ACTION"/>
        <w:rPr>
          <w:rFonts w:ascii="Cambria" w:hAnsi="Cambria"/>
          <w:color w:val="auto"/>
        </w:rPr>
      </w:pPr>
    </w:p>
    <w:p w14:paraId="74AAB35D" w14:textId="77777777" w:rsidR="00D06769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v=None, sc=None, s=None, p=None, a=None]</w:t>
      </w:r>
    </w:p>
    <w:p w14:paraId="53AFF976" w14:textId="77777777" w:rsidR="00D06769" w:rsidRPr="003F2A6D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</w:p>
    <w:p w14:paraId="2101F551" w14:textId="77777777" w:rsidR="00D06769" w:rsidRPr="003F2A6D" w:rsidRDefault="00D06769" w:rsidP="00D06769">
      <w:pPr>
        <w:pStyle w:val="SCENEHEADING"/>
        <w:rPr>
          <w:color w:val="auto"/>
          <w:lang w:val="en-US"/>
        </w:rPr>
      </w:pPr>
    </w:p>
    <w:p w14:paraId="632CE8E9" w14:textId="77777777" w:rsidR="00D06769" w:rsidRPr="00D712FC" w:rsidRDefault="00D06769" w:rsidP="00D06769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1-18. НАТ. У СЕЛЬСКОГО МАГАЗИНА - ДЕНЬ</w:t>
      </w:r>
    </w:p>
    <w:p w14:paraId="4CF00D3B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 xml:space="preserve">ВАРВАРА, ВАСЯ, СЕРЕЖА, </w:t>
      </w:r>
      <w:r w:rsidRPr="00D712FC">
        <w:rPr>
          <w:rFonts w:ascii="Cambria" w:hAnsi="Cambria"/>
          <w:color w:val="auto"/>
        </w:rPr>
        <w:t>тимур</w:t>
      </w:r>
      <w:r w:rsidRPr="00D712FC">
        <w:rPr>
          <w:color w:val="auto"/>
        </w:rPr>
        <w:t>, МАССОВКА (ПРОХОЖИЕ)</w:t>
      </w:r>
    </w:p>
    <w:p w14:paraId="3038816D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</w:p>
    <w:p w14:paraId="02CA0925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Вася заходит в магазин.</w:t>
      </w:r>
    </w:p>
    <w:p w14:paraId="1BCD7C0D" w14:textId="77777777" w:rsidR="00D06769" w:rsidRPr="00D712FC" w:rsidRDefault="00D06769" w:rsidP="00D06769">
      <w:pPr>
        <w:pStyle w:val="ACTION"/>
        <w:rPr>
          <w:color w:val="auto"/>
        </w:rPr>
      </w:pPr>
    </w:p>
    <w:p w14:paraId="351CCDA0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Варвара прячется за газетным киоском перед магазином. Ждет.</w:t>
      </w:r>
    </w:p>
    <w:p w14:paraId="2D0947DF" w14:textId="77777777" w:rsidR="00D06769" w:rsidRPr="00D712FC" w:rsidRDefault="00D06769" w:rsidP="00D06769">
      <w:pPr>
        <w:pStyle w:val="ACTION"/>
        <w:rPr>
          <w:color w:val="auto"/>
        </w:rPr>
      </w:pPr>
    </w:p>
    <w:p w14:paraId="5816FA32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Вася выходит из магазина, в руках у него свечи. Неожиданно дорогу ему перебегает чёрный кот. Васька испуганно останавливается, три раза плюет через плечо и выходит.</w:t>
      </w:r>
    </w:p>
    <w:p w14:paraId="0489353F" w14:textId="77777777" w:rsidR="00D06769" w:rsidRPr="00D712FC" w:rsidRDefault="00D06769" w:rsidP="00D06769">
      <w:pPr>
        <w:pStyle w:val="ACTION"/>
        <w:rPr>
          <w:color w:val="auto"/>
        </w:rPr>
      </w:pPr>
    </w:p>
    <w:p w14:paraId="1ECC66A3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 xml:space="preserve">Следом за ним из магазина выходят ещё двое мальчиков, один щуплый, пониже, СЕРЁЖА (10), второй крупный </w:t>
      </w:r>
      <w:r w:rsidRPr="00D712FC">
        <w:rPr>
          <w:rFonts w:ascii="Cambria" w:hAnsi="Cambria"/>
          <w:color w:val="auto"/>
        </w:rPr>
        <w:t>ТИМУР</w:t>
      </w:r>
      <w:r w:rsidRPr="00D712FC">
        <w:rPr>
          <w:color w:val="auto"/>
        </w:rPr>
        <w:t xml:space="preserve"> (11). У них в руках такие же свечи.</w:t>
      </w:r>
    </w:p>
    <w:p w14:paraId="228A5043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Мальчики о чём-то быстро переговариваются и расходятся в разные стороны.</w:t>
      </w:r>
    </w:p>
    <w:p w14:paraId="2F35D409" w14:textId="77777777" w:rsidR="00D06769" w:rsidRPr="00D712FC" w:rsidRDefault="00D06769" w:rsidP="00D06769">
      <w:pPr>
        <w:pStyle w:val="ACTION"/>
        <w:rPr>
          <w:color w:val="auto"/>
        </w:rPr>
      </w:pPr>
    </w:p>
    <w:p w14:paraId="3F1431DD" w14:textId="77777777" w:rsidR="00D06769" w:rsidRDefault="00D06769" w:rsidP="00D06769">
      <w:pPr>
        <w:pStyle w:val="ACTION"/>
        <w:rPr>
          <w:rFonts w:ascii="Times New Roman" w:hAnsi="Times New Roman"/>
          <w:color w:val="auto"/>
        </w:rPr>
      </w:pPr>
      <w:r w:rsidRPr="00D712FC">
        <w:rPr>
          <w:color w:val="auto"/>
        </w:rPr>
        <w:t>Варвара озадачена. Её внимание в витрине киоска привлекает газета «</w:t>
      </w:r>
      <w:r w:rsidRPr="00D712FC">
        <w:rPr>
          <w:rFonts w:ascii="Cambria" w:hAnsi="Cambria"/>
          <w:color w:val="auto"/>
        </w:rPr>
        <w:t>Верховая Правда»</w:t>
      </w:r>
      <w:r w:rsidRPr="00D712FC">
        <w:rPr>
          <w:color w:val="auto"/>
        </w:rPr>
        <w:t>. На первой полосе фотография "ведьмы" на фоне лавандового поля с пугало, заголовок: “Лавандовое мыло - гордость области!”</w:t>
      </w:r>
    </w:p>
    <w:p w14:paraId="04C9C7E7" w14:textId="77777777" w:rsidR="00D06769" w:rsidRDefault="00D06769" w:rsidP="00D06769">
      <w:pPr>
        <w:pStyle w:val="ACTION"/>
        <w:rPr>
          <w:rFonts w:ascii="Times New Roman" w:hAnsi="Times New Roman"/>
          <w:color w:val="auto"/>
        </w:rPr>
      </w:pPr>
    </w:p>
    <w:p w14:paraId="4C068983" w14:textId="77777777" w:rsidR="00D06769" w:rsidRPr="003F2A6D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v=None, sc=None, s=None, p=None, a=None]</w:t>
      </w:r>
    </w:p>
    <w:p w14:paraId="31D640F4" w14:textId="77777777" w:rsidR="00D06769" w:rsidRPr="003F2A6D" w:rsidRDefault="00D06769" w:rsidP="00D06769">
      <w:pPr>
        <w:pStyle w:val="SCENEHEADING"/>
        <w:rPr>
          <w:color w:val="auto"/>
          <w:lang w:val="en-US"/>
        </w:rPr>
      </w:pPr>
    </w:p>
    <w:p w14:paraId="0386ACBB" w14:textId="77777777" w:rsidR="00D06769" w:rsidRPr="00D712FC" w:rsidRDefault="00D06769" w:rsidP="00D06769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1-19. НАТ. ДОМ ВАРВАРЫ. ЛЕТНЯЯ ВЕРАНДА - ДЕНЬ</w:t>
      </w:r>
    </w:p>
    <w:p w14:paraId="609D3E79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ВАРВАРА, ЗОЯ, БАБУШКА, ДЕДУШКА</w:t>
      </w:r>
    </w:p>
    <w:p w14:paraId="0B729F2C" w14:textId="77777777" w:rsidR="00D06769" w:rsidRPr="00D712FC" w:rsidRDefault="00D06769" w:rsidP="00D06769">
      <w:pPr>
        <w:pStyle w:val="ACTION"/>
        <w:rPr>
          <w:color w:val="auto"/>
        </w:rPr>
      </w:pPr>
    </w:p>
    <w:p w14:paraId="47510E16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Бабушкин обед. Зоя ест только овощи, листает фотки в телефоне. Варвара с удовольствием ест всё, открыла газету, читает. Бабушка наливает девочкам молоко в стаканы.</w:t>
      </w:r>
    </w:p>
    <w:p w14:paraId="0B963730" w14:textId="77777777" w:rsidR="00D06769" w:rsidRPr="00D712FC" w:rsidRDefault="00D06769" w:rsidP="00D06769">
      <w:pPr>
        <w:pStyle w:val="CHARACTER"/>
        <w:ind w:left="0"/>
        <w:rPr>
          <w:color w:val="auto"/>
        </w:rPr>
      </w:pPr>
    </w:p>
    <w:p w14:paraId="1CCFF412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70D322E3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Бабуль, я пью только кокосовое! На худой конец миндал</w:t>
      </w:r>
      <w:r w:rsidRPr="00D712FC">
        <w:rPr>
          <w:rFonts w:ascii="Cambria" w:hAnsi="Cambria"/>
          <w:color w:val="auto"/>
        </w:rPr>
        <w:t>ьное</w:t>
      </w:r>
      <w:r w:rsidRPr="00D712FC">
        <w:rPr>
          <w:color w:val="auto"/>
        </w:rPr>
        <w:t>.</w:t>
      </w:r>
    </w:p>
    <w:p w14:paraId="6EEE6230" w14:textId="77777777" w:rsidR="00D06769" w:rsidRPr="00D712FC" w:rsidRDefault="00D06769" w:rsidP="00D06769">
      <w:pPr>
        <w:pStyle w:val="CHARACTER"/>
        <w:rPr>
          <w:color w:val="auto"/>
        </w:rPr>
      </w:pPr>
    </w:p>
    <w:p w14:paraId="4A39B1DD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226950D1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Ну, кокосов нет. А если бы и были, то доить их некому.</w:t>
      </w:r>
    </w:p>
    <w:p w14:paraId="3D4E1A1F" w14:textId="77777777" w:rsidR="00D06769" w:rsidRPr="00D712FC" w:rsidRDefault="00D06769" w:rsidP="00D06769">
      <w:pPr>
        <w:pStyle w:val="ACTION"/>
        <w:rPr>
          <w:color w:val="auto"/>
        </w:rPr>
      </w:pPr>
    </w:p>
    <w:p w14:paraId="784CF9F0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lastRenderedPageBreak/>
        <w:t>Варя пьет молоко, на губах остаются "молочные усы".</w:t>
      </w:r>
    </w:p>
    <w:p w14:paraId="3C1D74DB" w14:textId="77777777" w:rsidR="00D06769" w:rsidRPr="00D712FC" w:rsidRDefault="00D06769" w:rsidP="00D06769">
      <w:pPr>
        <w:pStyle w:val="CHARACTER"/>
        <w:rPr>
          <w:color w:val="auto"/>
        </w:rPr>
      </w:pPr>
    </w:p>
    <w:p w14:paraId="5118DB63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41A53909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Домашнее молоко укрепляет иммунитет! Зоенька, попробуй!</w:t>
      </w:r>
    </w:p>
    <w:p w14:paraId="7A89E076" w14:textId="77777777" w:rsidR="00D06769" w:rsidRPr="00D712FC" w:rsidRDefault="00D06769" w:rsidP="00D06769">
      <w:pPr>
        <w:pStyle w:val="CHARACTER"/>
        <w:rPr>
          <w:color w:val="auto"/>
        </w:rPr>
      </w:pPr>
    </w:p>
    <w:p w14:paraId="1675190A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254E4603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Прекрати на меня давить! Это во-первых! А, во-вторых, объясню раз и навсегда. Зоя была маленькой, забитой, закомплексованной серой мышкой, у которой начиналась паническая атака каждый раз, когда к ней подходил парень и говорил: привет, Зоя! Называя меня этим именем, ты возвращаешь меня в травму. Это понятно?</w:t>
      </w:r>
    </w:p>
    <w:p w14:paraId="46E0AF77" w14:textId="77777777" w:rsidR="00D06769" w:rsidRPr="00D712FC" w:rsidRDefault="00D06769" w:rsidP="00D06769">
      <w:pPr>
        <w:pStyle w:val="ACTION"/>
        <w:rPr>
          <w:color w:val="auto"/>
        </w:rPr>
      </w:pPr>
    </w:p>
    <w:p w14:paraId="34B841EC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Бабушка обескуражена.</w:t>
      </w:r>
    </w:p>
    <w:p w14:paraId="1BC5BE79" w14:textId="77777777" w:rsidR="00D06769" w:rsidRPr="00D712FC" w:rsidRDefault="00D06769" w:rsidP="00D06769">
      <w:pPr>
        <w:pStyle w:val="CHARACTER"/>
        <w:rPr>
          <w:color w:val="auto"/>
        </w:rPr>
      </w:pPr>
    </w:p>
    <w:p w14:paraId="0C28E33B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17A1F58D" w14:textId="77777777" w:rsidR="00D06769" w:rsidRPr="00D712FC" w:rsidRDefault="00D06769" w:rsidP="00D06769">
      <w:pPr>
        <w:pStyle w:val="DIALOG"/>
        <w:rPr>
          <w:color w:val="FF0000"/>
        </w:rPr>
      </w:pPr>
      <w:r w:rsidRPr="00D712FC">
        <w:rPr>
          <w:color w:val="FF0000"/>
        </w:rPr>
        <w:t>Понятно… Николь.</w:t>
      </w:r>
    </w:p>
    <w:p w14:paraId="3B55CEA8" w14:textId="77777777" w:rsidR="00D06769" w:rsidRPr="00D712FC" w:rsidRDefault="00D06769" w:rsidP="00D06769">
      <w:pPr>
        <w:pStyle w:val="ACTION"/>
        <w:rPr>
          <w:color w:val="auto"/>
        </w:rPr>
      </w:pPr>
    </w:p>
    <w:p w14:paraId="65E5D1DB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Дедушка смотрит на Варю, которая уткнулась в газету.</w:t>
      </w:r>
    </w:p>
    <w:p w14:paraId="3CB09BB2" w14:textId="77777777" w:rsidR="00D06769" w:rsidRPr="00D712FC" w:rsidRDefault="00D06769" w:rsidP="00D06769">
      <w:pPr>
        <w:pStyle w:val="CHARACTER"/>
        <w:rPr>
          <w:color w:val="auto"/>
        </w:rPr>
      </w:pPr>
    </w:p>
    <w:p w14:paraId="5E51CD09" w14:textId="77777777" w:rsidR="00D06769" w:rsidRPr="00D06769" w:rsidRDefault="00D06769" w:rsidP="00D06769">
      <w:pPr>
        <w:ind w:left="3830"/>
        <w:rPr>
          <w:lang w:val="ru-RU"/>
        </w:rPr>
      </w:pPr>
      <w:r w:rsidRPr="00D06769">
        <w:rPr>
          <w:rFonts w:ascii="Cambria" w:hAnsi="Cambria" w:cs="Cambria"/>
          <w:lang w:val="ru-RU"/>
        </w:rPr>
        <w:t>ДЕДУШКА</w:t>
      </w:r>
    </w:p>
    <w:p w14:paraId="0333B627" w14:textId="77777777" w:rsidR="00D06769" w:rsidRPr="00D06769" w:rsidRDefault="00D06769" w:rsidP="00D06769">
      <w:pPr>
        <w:ind w:left="2128" w:right="2128"/>
        <w:rPr>
          <w:lang w:val="ru-RU"/>
        </w:rPr>
      </w:pPr>
      <w:r w:rsidRPr="00D06769">
        <w:rPr>
          <w:rFonts w:ascii="Cambria" w:hAnsi="Cambria" w:cs="Cambria"/>
          <w:lang w:val="ru-RU"/>
        </w:rPr>
        <w:t>А</w:t>
      </w:r>
      <w:r w:rsidRPr="00D06769">
        <w:rPr>
          <w:lang w:val="ru-RU"/>
        </w:rPr>
        <w:t xml:space="preserve"> </w:t>
      </w:r>
      <w:r w:rsidRPr="00D06769">
        <w:rPr>
          <w:rFonts w:ascii="Cambria" w:hAnsi="Cambria" w:cs="Cambria"/>
          <w:lang w:val="ru-RU"/>
        </w:rPr>
        <w:t>тебя</w:t>
      </w:r>
      <w:r w:rsidRPr="00D06769">
        <w:rPr>
          <w:lang w:val="ru-RU"/>
        </w:rPr>
        <w:t xml:space="preserve"> </w:t>
      </w:r>
      <w:r w:rsidRPr="00D06769">
        <w:rPr>
          <w:rFonts w:ascii="Cambria" w:hAnsi="Cambria" w:cs="Cambria"/>
          <w:lang w:val="ru-RU"/>
        </w:rPr>
        <w:t>нам</w:t>
      </w:r>
      <w:r w:rsidRPr="00D06769">
        <w:rPr>
          <w:lang w:val="ru-RU"/>
        </w:rPr>
        <w:t xml:space="preserve"> </w:t>
      </w:r>
      <w:r w:rsidRPr="00D06769">
        <w:rPr>
          <w:rFonts w:ascii="Cambria" w:hAnsi="Cambria" w:cs="Cambria"/>
          <w:lang w:val="ru-RU"/>
        </w:rPr>
        <w:t>как</w:t>
      </w:r>
      <w:r w:rsidRPr="00D06769">
        <w:rPr>
          <w:lang w:val="ru-RU"/>
        </w:rPr>
        <w:t xml:space="preserve"> </w:t>
      </w:r>
      <w:r w:rsidRPr="00D06769">
        <w:rPr>
          <w:rFonts w:ascii="Cambria" w:hAnsi="Cambria" w:cs="Cambria"/>
          <w:lang w:val="ru-RU"/>
        </w:rPr>
        <w:t>называть</w:t>
      </w:r>
      <w:r w:rsidRPr="00D06769">
        <w:rPr>
          <w:lang w:val="ru-RU"/>
        </w:rPr>
        <w:t>?</w:t>
      </w:r>
    </w:p>
    <w:p w14:paraId="71DFAE83" w14:textId="77777777" w:rsidR="00D06769" w:rsidRPr="00D06769" w:rsidRDefault="00D06769" w:rsidP="00D06769">
      <w:pPr>
        <w:rPr>
          <w:lang w:val="ru-RU"/>
        </w:rPr>
      </w:pPr>
    </w:p>
    <w:p w14:paraId="2D36C836" w14:textId="77777777" w:rsidR="00D06769" w:rsidRPr="00D06769" w:rsidRDefault="00D06769" w:rsidP="00D06769">
      <w:pPr>
        <w:ind w:left="3830"/>
        <w:rPr>
          <w:lang w:val="ru-RU"/>
        </w:rPr>
      </w:pPr>
      <w:r w:rsidRPr="00D06769">
        <w:rPr>
          <w:rFonts w:ascii="Cambria" w:hAnsi="Cambria" w:cs="Cambria"/>
          <w:lang w:val="ru-RU"/>
        </w:rPr>
        <w:t>ВАРВАРА</w:t>
      </w:r>
    </w:p>
    <w:p w14:paraId="29AB8A53" w14:textId="77777777" w:rsidR="00D06769" w:rsidRPr="00D06769" w:rsidRDefault="00D06769" w:rsidP="00D06769">
      <w:pPr>
        <w:ind w:left="2128" w:right="2128"/>
        <w:rPr>
          <w:lang w:val="ru-RU"/>
        </w:rPr>
      </w:pPr>
      <w:r w:rsidRPr="00D06769">
        <w:rPr>
          <w:rFonts w:ascii="Cambria" w:hAnsi="Cambria" w:cs="Cambria"/>
          <w:lang w:val="ru-RU"/>
        </w:rPr>
        <w:t>Просто</w:t>
      </w:r>
      <w:r w:rsidRPr="00D06769">
        <w:rPr>
          <w:lang w:val="ru-RU"/>
        </w:rPr>
        <w:t xml:space="preserve"> </w:t>
      </w:r>
      <w:r w:rsidRPr="00D06769">
        <w:rPr>
          <w:rFonts w:ascii="Cambria" w:hAnsi="Cambria" w:cs="Cambria"/>
          <w:lang w:val="ru-RU"/>
        </w:rPr>
        <w:t>Варвара</w:t>
      </w:r>
      <w:r w:rsidRPr="00D06769">
        <w:rPr>
          <w:lang w:val="ru-RU"/>
        </w:rPr>
        <w:t xml:space="preserve">. </w:t>
      </w:r>
      <w:r w:rsidRPr="00D06769">
        <w:rPr>
          <w:rFonts w:ascii="Cambria" w:hAnsi="Cambria" w:cs="Cambria"/>
          <w:lang w:val="ru-RU"/>
        </w:rPr>
        <w:t>У</w:t>
      </w:r>
      <w:r w:rsidRPr="00D06769">
        <w:rPr>
          <w:lang w:val="ru-RU"/>
        </w:rPr>
        <w:t xml:space="preserve"> </w:t>
      </w:r>
      <w:r w:rsidRPr="00D06769">
        <w:rPr>
          <w:rFonts w:ascii="Cambria" w:hAnsi="Cambria" w:cs="Cambria"/>
          <w:lang w:val="ru-RU"/>
        </w:rPr>
        <w:t>меня</w:t>
      </w:r>
      <w:r w:rsidRPr="00D06769">
        <w:rPr>
          <w:lang w:val="ru-RU"/>
        </w:rPr>
        <w:t xml:space="preserve"> </w:t>
      </w:r>
      <w:r w:rsidRPr="00D06769">
        <w:rPr>
          <w:rFonts w:ascii="Cambria" w:hAnsi="Cambria" w:cs="Cambria"/>
          <w:lang w:val="ru-RU"/>
        </w:rPr>
        <w:t>нет</w:t>
      </w:r>
      <w:r w:rsidRPr="00D06769">
        <w:rPr>
          <w:lang w:val="ru-RU"/>
        </w:rPr>
        <w:t xml:space="preserve"> </w:t>
      </w:r>
      <w:r w:rsidRPr="00D06769">
        <w:rPr>
          <w:rFonts w:ascii="Cambria" w:hAnsi="Cambria" w:cs="Cambria"/>
          <w:lang w:val="ru-RU"/>
        </w:rPr>
        <w:t>экзистенциальных</w:t>
      </w:r>
      <w:r w:rsidRPr="00D06769">
        <w:rPr>
          <w:lang w:val="ru-RU"/>
        </w:rPr>
        <w:t xml:space="preserve"> </w:t>
      </w:r>
      <w:r w:rsidRPr="00D06769">
        <w:rPr>
          <w:rFonts w:ascii="Cambria" w:hAnsi="Cambria" w:cs="Cambria"/>
          <w:lang w:val="ru-RU"/>
        </w:rPr>
        <w:t>проблем</w:t>
      </w:r>
      <w:r w:rsidRPr="00D06769">
        <w:rPr>
          <w:lang w:val="ru-RU"/>
        </w:rPr>
        <w:t xml:space="preserve">, </w:t>
      </w:r>
      <w:r w:rsidRPr="00D06769">
        <w:rPr>
          <w:rFonts w:ascii="Cambria" w:hAnsi="Cambria" w:cs="Cambria"/>
          <w:lang w:val="ru-RU"/>
        </w:rPr>
        <w:t>как</w:t>
      </w:r>
      <w:r w:rsidRPr="00D06769">
        <w:rPr>
          <w:lang w:val="ru-RU"/>
        </w:rPr>
        <w:t xml:space="preserve"> </w:t>
      </w:r>
      <w:r w:rsidRPr="00D06769">
        <w:rPr>
          <w:rFonts w:ascii="Cambria" w:hAnsi="Cambria" w:cs="Cambria"/>
          <w:lang w:val="ru-RU"/>
        </w:rPr>
        <w:t>у</w:t>
      </w:r>
      <w:r w:rsidRPr="00D06769">
        <w:rPr>
          <w:lang w:val="ru-RU"/>
        </w:rPr>
        <w:t xml:space="preserve"> </w:t>
      </w:r>
      <w:r w:rsidRPr="00D06769">
        <w:rPr>
          <w:rFonts w:ascii="Cambria" w:hAnsi="Cambria" w:cs="Cambria"/>
          <w:lang w:val="ru-RU"/>
        </w:rPr>
        <w:t>моей</w:t>
      </w:r>
      <w:r w:rsidRPr="00D06769">
        <w:rPr>
          <w:lang w:val="ru-RU"/>
        </w:rPr>
        <w:t xml:space="preserve"> </w:t>
      </w:r>
      <w:r w:rsidRPr="00D06769">
        <w:rPr>
          <w:rFonts w:ascii="Cambria" w:hAnsi="Cambria" w:cs="Cambria"/>
          <w:lang w:val="ru-RU"/>
        </w:rPr>
        <w:t>умственно</w:t>
      </w:r>
      <w:r w:rsidRPr="00D06769">
        <w:rPr>
          <w:lang w:val="ru-RU"/>
        </w:rPr>
        <w:t xml:space="preserve"> </w:t>
      </w:r>
      <w:r w:rsidRPr="00D06769">
        <w:rPr>
          <w:rFonts w:ascii="Cambria" w:hAnsi="Cambria" w:cs="Cambria"/>
          <w:lang w:val="ru-RU"/>
        </w:rPr>
        <w:t>ограниченной</w:t>
      </w:r>
      <w:r w:rsidRPr="00D06769">
        <w:rPr>
          <w:lang w:val="ru-RU"/>
        </w:rPr>
        <w:t xml:space="preserve"> </w:t>
      </w:r>
      <w:r w:rsidRPr="00D06769">
        <w:rPr>
          <w:rFonts w:ascii="Cambria" w:hAnsi="Cambria" w:cs="Cambria"/>
          <w:lang w:val="ru-RU"/>
        </w:rPr>
        <w:t>сестры</w:t>
      </w:r>
      <w:r w:rsidRPr="00D06769">
        <w:rPr>
          <w:lang w:val="ru-RU"/>
        </w:rPr>
        <w:t>. [</w:t>
      </w:r>
      <w:r>
        <w:t>ep</w:t>
      </w:r>
      <w:r w:rsidRPr="00D06769">
        <w:rPr>
          <w:lang w:val="ru-RU"/>
        </w:rPr>
        <w:t xml:space="preserve">: </w:t>
      </w:r>
      <w:r>
        <w:t>p</w:t>
      </w:r>
      <w:r w:rsidRPr="00D06769">
        <w:rPr>
          <w:lang w:val="ru-RU"/>
        </w:rPr>
        <w:t>=</w:t>
      </w:r>
      <w:r>
        <w:t>Mild</w:t>
      </w:r>
      <w:r w:rsidRPr="00D06769">
        <w:rPr>
          <w:lang w:val="ru-RU"/>
        </w:rPr>
        <w:t>]</w:t>
      </w:r>
    </w:p>
    <w:p w14:paraId="34E6494D" w14:textId="77777777" w:rsidR="00D06769" w:rsidRPr="00D712FC" w:rsidRDefault="00D06769" w:rsidP="00D06769">
      <w:pPr>
        <w:pStyle w:val="CHARACTER"/>
        <w:rPr>
          <w:color w:val="auto"/>
        </w:rPr>
      </w:pPr>
    </w:p>
    <w:p w14:paraId="0196DCD4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13A259EE" w14:textId="77777777" w:rsidR="00D06769" w:rsidRPr="00D06769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Слышь! Я тебя сейчас сама ограничу!</w:t>
      </w:r>
      <w:r w:rsidRPr="003F2A6D">
        <w:rPr>
          <w:color w:val="auto"/>
        </w:rPr>
        <w:t xml:space="preserve"> </w:t>
      </w:r>
      <w:r w:rsidRPr="00D06769">
        <w:rPr>
          <w:color w:val="auto"/>
        </w:rPr>
        <w:t>[</w:t>
      </w:r>
      <w:r>
        <w:rPr>
          <w:color w:val="auto"/>
          <w:lang w:val="en-US"/>
        </w:rPr>
        <w:t>ep</w:t>
      </w:r>
      <w:r w:rsidRPr="00D06769">
        <w:rPr>
          <w:color w:val="auto"/>
        </w:rPr>
        <w:t xml:space="preserve">: </w:t>
      </w:r>
      <w:r>
        <w:rPr>
          <w:color w:val="auto"/>
          <w:lang w:val="en-US"/>
        </w:rPr>
        <w:t>v</w:t>
      </w:r>
      <w:r w:rsidRPr="00D06769">
        <w:rPr>
          <w:color w:val="auto"/>
        </w:rPr>
        <w:t>=</w:t>
      </w:r>
      <w:r>
        <w:rPr>
          <w:color w:val="auto"/>
          <w:lang w:val="en-US"/>
        </w:rPr>
        <w:t>Mild</w:t>
      </w:r>
      <w:r w:rsidRPr="00D06769">
        <w:rPr>
          <w:color w:val="auto"/>
        </w:rPr>
        <w:t>]</w:t>
      </w:r>
    </w:p>
    <w:p w14:paraId="5660B9AE" w14:textId="77777777" w:rsidR="00D06769" w:rsidRPr="00D712FC" w:rsidRDefault="00D06769" w:rsidP="00D06769">
      <w:pPr>
        <w:pStyle w:val="CHARACTER"/>
        <w:rPr>
          <w:color w:val="auto"/>
        </w:rPr>
      </w:pPr>
    </w:p>
    <w:p w14:paraId="57C032B8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0366B196" w14:textId="77777777" w:rsidR="00D06769" w:rsidRPr="00D712FC" w:rsidRDefault="00D06769" w:rsidP="00D06769">
      <w:pPr>
        <w:pStyle w:val="DIALOG"/>
        <w:rPr>
          <w:strike/>
          <w:color w:val="auto"/>
          <w:highlight w:val="red"/>
        </w:rPr>
      </w:pPr>
      <w:r w:rsidRPr="00D712FC">
        <w:rPr>
          <w:color w:val="auto"/>
        </w:rPr>
        <w:t xml:space="preserve">Девочки, не ссорьтесь! Сестры должны дружить друг с другом. </w:t>
      </w:r>
    </w:p>
    <w:p w14:paraId="15B77AD2" w14:textId="77777777" w:rsidR="00D06769" w:rsidRPr="00D712FC" w:rsidRDefault="00D06769" w:rsidP="00D06769">
      <w:pPr>
        <w:pStyle w:val="CHARACTER"/>
        <w:ind w:left="0"/>
        <w:rPr>
          <w:color w:val="auto"/>
        </w:rPr>
      </w:pPr>
    </w:p>
    <w:p w14:paraId="3AEF8E06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13285DD0" w14:textId="77777777" w:rsidR="00D06769" w:rsidRPr="003F2A6D" w:rsidRDefault="00D06769" w:rsidP="00D06769">
      <w:pPr>
        <w:pStyle w:val="DIALOG"/>
        <w:rPr>
          <w:color w:val="FF0000"/>
        </w:rPr>
      </w:pPr>
      <w:r w:rsidRPr="00D712FC">
        <w:rPr>
          <w:color w:val="FF0000"/>
        </w:rPr>
        <w:t>Зануда мелкая.</w:t>
      </w:r>
      <w:r w:rsidRPr="003F2A6D">
        <w:rPr>
          <w:color w:val="FF0000"/>
        </w:rPr>
        <w:t xml:space="preserve"> </w:t>
      </w:r>
      <w:r w:rsidRPr="003F2A6D">
        <w:rPr>
          <w:color w:val="auto"/>
        </w:rPr>
        <w:t>[</w:t>
      </w:r>
      <w:r w:rsidRPr="003F2A6D">
        <w:rPr>
          <w:color w:val="auto"/>
          <w:lang w:val="en-US"/>
        </w:rPr>
        <w:t>ep</w:t>
      </w:r>
      <w:r w:rsidRPr="003F2A6D">
        <w:rPr>
          <w:color w:val="auto"/>
        </w:rPr>
        <w:t xml:space="preserve">: </w:t>
      </w:r>
      <w:r w:rsidRPr="003F2A6D">
        <w:rPr>
          <w:color w:val="auto"/>
          <w:lang w:val="en-US"/>
        </w:rPr>
        <w:t>p</w:t>
      </w:r>
      <w:r w:rsidRPr="003F2A6D">
        <w:rPr>
          <w:color w:val="auto"/>
        </w:rPr>
        <w:t>=</w:t>
      </w:r>
      <w:r w:rsidRPr="003F2A6D">
        <w:rPr>
          <w:color w:val="auto"/>
          <w:lang w:val="en-US"/>
        </w:rPr>
        <w:t>Mild</w:t>
      </w:r>
      <w:r w:rsidRPr="003F2A6D">
        <w:rPr>
          <w:color w:val="auto"/>
        </w:rPr>
        <w:t>]</w:t>
      </w:r>
    </w:p>
    <w:p w14:paraId="0EA3C20B" w14:textId="77777777" w:rsidR="00D06769" w:rsidRPr="00D712FC" w:rsidRDefault="00D06769" w:rsidP="00D06769">
      <w:pPr>
        <w:pStyle w:val="ACTION"/>
        <w:rPr>
          <w:color w:val="auto"/>
        </w:rPr>
      </w:pPr>
    </w:p>
    <w:p w14:paraId="3B57CC6E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Зоя утыкается в телефон.</w:t>
      </w:r>
    </w:p>
    <w:p w14:paraId="324A66C9" w14:textId="77777777" w:rsidR="00D06769" w:rsidRPr="00D712FC" w:rsidRDefault="00D06769" w:rsidP="00D06769">
      <w:pPr>
        <w:pStyle w:val="ACTION"/>
        <w:rPr>
          <w:color w:val="auto"/>
        </w:rPr>
      </w:pPr>
    </w:p>
    <w:p w14:paraId="6B560A27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Дедушка и бабушка переглядываются.</w:t>
      </w:r>
    </w:p>
    <w:p w14:paraId="5ED071E7" w14:textId="77777777" w:rsidR="00D06769" w:rsidRPr="00D712FC" w:rsidRDefault="00D06769" w:rsidP="00D06769">
      <w:pPr>
        <w:pStyle w:val="CHARACTER"/>
        <w:rPr>
          <w:color w:val="auto"/>
        </w:rPr>
      </w:pPr>
    </w:p>
    <w:p w14:paraId="7DAE8EF2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2CAEC690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Варь, что интересного в газете пишут?</w:t>
      </w:r>
    </w:p>
    <w:p w14:paraId="48044479" w14:textId="77777777" w:rsidR="00D06769" w:rsidRPr="00D712FC" w:rsidRDefault="00D06769" w:rsidP="00D06769">
      <w:pPr>
        <w:pStyle w:val="ACTION"/>
        <w:rPr>
          <w:color w:val="auto"/>
        </w:rPr>
      </w:pPr>
    </w:p>
    <w:p w14:paraId="66C3BEB4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Варвара показывает им фотографию пугало в газете.</w:t>
      </w:r>
    </w:p>
    <w:p w14:paraId="7E77FD0B" w14:textId="77777777" w:rsidR="00D06769" w:rsidRPr="00D712FC" w:rsidRDefault="00D06769" w:rsidP="00D06769">
      <w:pPr>
        <w:pStyle w:val="CHARACTER"/>
        <w:rPr>
          <w:color w:val="auto"/>
        </w:rPr>
      </w:pPr>
    </w:p>
    <w:p w14:paraId="5C338049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lastRenderedPageBreak/>
        <w:t>ВАРВАРА</w:t>
      </w:r>
    </w:p>
    <w:p w14:paraId="3ECD62EF" w14:textId="77777777" w:rsidR="00D06769" w:rsidRPr="00D712FC" w:rsidRDefault="00D06769" w:rsidP="00D06769">
      <w:pPr>
        <w:pStyle w:val="DIALOG"/>
        <w:rPr>
          <w:rFonts w:ascii="Cambria" w:hAnsi="Cambria"/>
          <w:color w:val="auto"/>
        </w:rPr>
      </w:pPr>
      <w:r w:rsidRPr="00D712FC">
        <w:rPr>
          <w:color w:val="auto"/>
        </w:rPr>
        <w:t xml:space="preserve">Эта газета вышла неделю назад. На пугало </w:t>
      </w:r>
      <w:r w:rsidRPr="00D712FC">
        <w:rPr>
          <w:rFonts w:ascii="Cambria" w:hAnsi="Cambria"/>
          <w:color w:val="auto"/>
        </w:rPr>
        <w:t>кепки</w:t>
      </w:r>
      <w:r w:rsidRPr="00D712FC">
        <w:rPr>
          <w:color w:val="auto"/>
        </w:rPr>
        <w:t xml:space="preserve"> нет. А сегодня оно было в красной </w:t>
      </w:r>
      <w:r w:rsidRPr="00D712FC">
        <w:rPr>
          <w:rFonts w:ascii="Cambria" w:hAnsi="Cambria"/>
          <w:color w:val="auto"/>
        </w:rPr>
        <w:t>кепке</w:t>
      </w:r>
      <w:r w:rsidRPr="00D712FC">
        <w:rPr>
          <w:color w:val="auto"/>
        </w:rPr>
        <w:t xml:space="preserve">! Значит, </w:t>
      </w:r>
      <w:r w:rsidRPr="00D712FC">
        <w:rPr>
          <w:rFonts w:ascii="Cambria" w:hAnsi="Cambria"/>
          <w:color w:val="auto"/>
        </w:rPr>
        <w:t>кепка</w:t>
      </w:r>
      <w:r w:rsidRPr="00D712FC">
        <w:rPr>
          <w:color w:val="auto"/>
        </w:rPr>
        <w:t xml:space="preserve"> появилась после пожара. </w:t>
      </w:r>
    </w:p>
    <w:p w14:paraId="685952AC" w14:textId="77777777" w:rsidR="00D06769" w:rsidRPr="00D712FC" w:rsidRDefault="00D06769" w:rsidP="00D06769">
      <w:pPr>
        <w:pStyle w:val="CHARACTER"/>
        <w:rPr>
          <w:color w:val="auto"/>
        </w:rPr>
      </w:pPr>
    </w:p>
    <w:p w14:paraId="45C5873F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45E251E8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rFonts w:ascii="Cambria" w:hAnsi="Cambria"/>
          <w:color w:val="auto"/>
        </w:rPr>
        <w:t>Молодец</w:t>
      </w:r>
      <w:r w:rsidRPr="00D712FC">
        <w:rPr>
          <w:color w:val="auto"/>
        </w:rPr>
        <w:t xml:space="preserve">! </w:t>
      </w:r>
      <w:r w:rsidRPr="00D712FC">
        <w:rPr>
          <w:rFonts w:ascii="Cambria" w:hAnsi="Cambria"/>
          <w:color w:val="auto"/>
        </w:rPr>
        <w:t>Настоящий</w:t>
      </w:r>
      <w:r w:rsidRPr="00D712FC">
        <w:rPr>
          <w:color w:val="auto"/>
        </w:rPr>
        <w:t xml:space="preserve"> </w:t>
      </w:r>
      <w:r w:rsidRPr="00D712FC">
        <w:rPr>
          <w:rFonts w:ascii="Cambria" w:hAnsi="Cambria"/>
          <w:color w:val="auto"/>
        </w:rPr>
        <w:t>следователь</w:t>
      </w:r>
      <w:r w:rsidRPr="00D712FC">
        <w:rPr>
          <w:color w:val="auto"/>
        </w:rPr>
        <w:t xml:space="preserve"> </w:t>
      </w:r>
      <w:r w:rsidRPr="00D712FC">
        <w:rPr>
          <w:rFonts w:ascii="Cambria" w:hAnsi="Cambria"/>
          <w:color w:val="auto"/>
        </w:rPr>
        <w:t>никогда</w:t>
      </w:r>
      <w:r w:rsidRPr="00D712FC">
        <w:rPr>
          <w:color w:val="auto"/>
        </w:rPr>
        <w:t xml:space="preserve"> </w:t>
      </w:r>
      <w:r w:rsidRPr="00D712FC">
        <w:rPr>
          <w:rFonts w:ascii="Cambria" w:hAnsi="Cambria"/>
          <w:color w:val="auto"/>
        </w:rPr>
        <w:t>не</w:t>
      </w:r>
      <w:r w:rsidRPr="00D712FC">
        <w:rPr>
          <w:color w:val="auto"/>
        </w:rPr>
        <w:t xml:space="preserve"> </w:t>
      </w:r>
      <w:r w:rsidRPr="00D712FC">
        <w:rPr>
          <w:rFonts w:ascii="Cambria" w:hAnsi="Cambria"/>
          <w:color w:val="auto"/>
        </w:rPr>
        <w:t>пройдёт</w:t>
      </w:r>
      <w:r w:rsidRPr="00D712FC">
        <w:rPr>
          <w:color w:val="auto"/>
        </w:rPr>
        <w:t xml:space="preserve"> </w:t>
      </w:r>
      <w:r w:rsidRPr="00D712FC">
        <w:rPr>
          <w:rFonts w:ascii="Cambria" w:hAnsi="Cambria"/>
          <w:color w:val="auto"/>
        </w:rPr>
        <w:t>мимо</w:t>
      </w:r>
      <w:r w:rsidRPr="00D712FC">
        <w:rPr>
          <w:color w:val="auto"/>
        </w:rPr>
        <w:t xml:space="preserve"> </w:t>
      </w:r>
      <w:r w:rsidRPr="00D712FC">
        <w:rPr>
          <w:rFonts w:ascii="Cambria" w:hAnsi="Cambria"/>
          <w:color w:val="auto"/>
        </w:rPr>
        <w:t>тайны</w:t>
      </w:r>
      <w:r w:rsidRPr="00D712FC">
        <w:rPr>
          <w:color w:val="auto"/>
        </w:rPr>
        <w:t>.</w:t>
      </w:r>
    </w:p>
    <w:p w14:paraId="166CF8D7" w14:textId="77777777" w:rsidR="00D06769" w:rsidRPr="00D712FC" w:rsidRDefault="00D06769" w:rsidP="00D06769">
      <w:pPr>
        <w:pStyle w:val="CHARACTER"/>
        <w:rPr>
          <w:color w:val="auto"/>
        </w:rPr>
      </w:pPr>
    </w:p>
    <w:p w14:paraId="6D93157D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3EAC3DE4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Потому что "тайна - это первая стадия расследования" Кто это сказал?</w:t>
      </w:r>
    </w:p>
    <w:p w14:paraId="70CF39CE" w14:textId="77777777" w:rsidR="00D06769" w:rsidRPr="00D712FC" w:rsidRDefault="00D06769" w:rsidP="00D06769">
      <w:pPr>
        <w:pStyle w:val="CHARACTER"/>
        <w:rPr>
          <w:color w:val="auto"/>
        </w:rPr>
      </w:pPr>
    </w:p>
    <w:p w14:paraId="58E975D7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0F5AA96D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Твой любимый Шерлок Холмс?</w:t>
      </w:r>
    </w:p>
    <w:p w14:paraId="242278CA" w14:textId="77777777" w:rsidR="00D06769" w:rsidRPr="00D712FC" w:rsidRDefault="00D06769" w:rsidP="00D06769">
      <w:pPr>
        <w:pStyle w:val="CHARACTER"/>
        <w:rPr>
          <w:color w:val="auto"/>
        </w:rPr>
      </w:pPr>
    </w:p>
    <w:p w14:paraId="5980AE14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38A32728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 xml:space="preserve">Нет! Это сказал </w:t>
      </w:r>
      <w:r w:rsidRPr="00D712FC">
        <w:rPr>
          <w:rFonts w:ascii="Cambria" w:hAnsi="Cambria"/>
          <w:color w:val="auto"/>
        </w:rPr>
        <w:t>мой любимый дедушка</w:t>
      </w:r>
      <w:r w:rsidRPr="00D712FC">
        <w:rPr>
          <w:color w:val="auto"/>
        </w:rPr>
        <w:t xml:space="preserve"> Николай Иванович Смородин, в интервью журналу "Следственная практика", 11 номер, 1989 год.</w:t>
      </w:r>
    </w:p>
    <w:p w14:paraId="662206F7" w14:textId="77777777" w:rsidR="00D06769" w:rsidRPr="00D712FC" w:rsidRDefault="00D06769" w:rsidP="00D06769">
      <w:pPr>
        <w:pStyle w:val="CHARACTER"/>
        <w:rPr>
          <w:color w:val="auto"/>
        </w:rPr>
      </w:pPr>
    </w:p>
    <w:p w14:paraId="42721EFA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2F1B3038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Ты моё интервью читала?</w:t>
      </w:r>
    </w:p>
    <w:p w14:paraId="41158E30" w14:textId="77777777" w:rsidR="00D06769" w:rsidRPr="00D712FC" w:rsidRDefault="00D06769" w:rsidP="00D06769">
      <w:pPr>
        <w:pStyle w:val="CHARACTER"/>
        <w:rPr>
          <w:color w:val="auto"/>
        </w:rPr>
      </w:pPr>
    </w:p>
    <w:p w14:paraId="72FCA9F7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62116376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Я его наизусть помню.</w:t>
      </w:r>
    </w:p>
    <w:p w14:paraId="50219416" w14:textId="77777777" w:rsidR="00D06769" w:rsidRPr="00D712FC" w:rsidRDefault="00D06769" w:rsidP="00D06769">
      <w:pPr>
        <w:pStyle w:val="ACTION"/>
        <w:rPr>
          <w:color w:val="auto"/>
        </w:rPr>
      </w:pPr>
    </w:p>
    <w:p w14:paraId="333AF140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Дедушка улыбается, ему приятно.</w:t>
      </w:r>
    </w:p>
    <w:p w14:paraId="7745F53F" w14:textId="77777777" w:rsidR="00D06769" w:rsidRPr="00D712FC" w:rsidRDefault="00D06769" w:rsidP="00D06769">
      <w:pPr>
        <w:pStyle w:val="ACTION"/>
        <w:rPr>
          <w:color w:val="auto"/>
        </w:rPr>
      </w:pPr>
    </w:p>
    <w:p w14:paraId="51DE5949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Варвара поднимается из-за стола.</w:t>
      </w:r>
    </w:p>
    <w:p w14:paraId="5A1438D5" w14:textId="77777777" w:rsidR="00D06769" w:rsidRPr="00D712FC" w:rsidRDefault="00D06769" w:rsidP="00D06769">
      <w:pPr>
        <w:pStyle w:val="CHARACTER"/>
        <w:rPr>
          <w:color w:val="auto"/>
        </w:rPr>
      </w:pPr>
    </w:p>
    <w:p w14:paraId="54D5321F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11F0BAF0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Мне пора.</w:t>
      </w:r>
    </w:p>
    <w:p w14:paraId="5B403D56" w14:textId="77777777" w:rsidR="00D06769" w:rsidRPr="00D712FC" w:rsidRDefault="00D06769" w:rsidP="00D06769">
      <w:pPr>
        <w:pStyle w:val="CHARACTER"/>
        <w:rPr>
          <w:color w:val="auto"/>
        </w:rPr>
      </w:pPr>
    </w:p>
    <w:p w14:paraId="4A7DF644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5D5D695D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Гони пароль от вайфая!</w:t>
      </w:r>
    </w:p>
    <w:p w14:paraId="63A00CBE" w14:textId="77777777" w:rsidR="00D06769" w:rsidRPr="00D712FC" w:rsidRDefault="00D06769" w:rsidP="00D06769">
      <w:pPr>
        <w:pStyle w:val="CHARACTER"/>
        <w:rPr>
          <w:color w:val="auto"/>
        </w:rPr>
      </w:pPr>
    </w:p>
    <w:p w14:paraId="0E15CDD0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7585508B" w14:textId="77777777" w:rsidR="00D06769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Подсказка: дедушка и бабушка познакомились в исторический день, важный для всей страны, когда... мишка улетел!</w:t>
      </w:r>
    </w:p>
    <w:p w14:paraId="166FD63D" w14:textId="77777777" w:rsidR="00D06769" w:rsidRDefault="00D06769" w:rsidP="00D06769">
      <w:pPr>
        <w:pStyle w:val="DIALOG"/>
        <w:ind w:left="0"/>
        <w:rPr>
          <w:color w:val="auto"/>
        </w:rPr>
      </w:pPr>
    </w:p>
    <w:p w14:paraId="5B7AB1CF" w14:textId="77777777" w:rsidR="00D06769" w:rsidRPr="00D06769" w:rsidRDefault="00D06769" w:rsidP="00D06769">
      <w:pPr>
        <w:pStyle w:val="DIALOG"/>
        <w:ind w:left="0"/>
        <w:rPr>
          <w:rFonts w:ascii="Times New Roman" w:hAnsi="Times New Roman"/>
          <w:color w:val="FF0000"/>
          <w:lang w:val="en-US"/>
        </w:rPr>
      </w:pPr>
      <w:r>
        <w:rPr>
          <w:color w:val="FF0000"/>
        </w:rPr>
        <w:t>Варя</w:t>
      </w:r>
      <w:r w:rsidRPr="00D06769">
        <w:rPr>
          <w:color w:val="FF0000"/>
          <w:lang w:val="en-US"/>
        </w:rPr>
        <w:t xml:space="preserve"> </w:t>
      </w:r>
      <w:r>
        <w:rPr>
          <w:color w:val="FF0000"/>
        </w:rPr>
        <w:t>убегает</w:t>
      </w:r>
      <w:r w:rsidRPr="00D06769">
        <w:rPr>
          <w:color w:val="FF0000"/>
          <w:lang w:val="en-US"/>
        </w:rPr>
        <w:t>.</w:t>
      </w:r>
    </w:p>
    <w:p w14:paraId="0D042F43" w14:textId="77777777" w:rsidR="00D06769" w:rsidRPr="00D06769" w:rsidRDefault="00D06769" w:rsidP="00D06769">
      <w:pPr>
        <w:pStyle w:val="DIALOG"/>
        <w:ind w:left="0"/>
        <w:rPr>
          <w:rFonts w:ascii="Times New Roman" w:hAnsi="Times New Roman"/>
          <w:color w:val="FF0000"/>
          <w:lang w:val="en-US"/>
        </w:rPr>
      </w:pPr>
    </w:p>
    <w:p w14:paraId="7495E7BE" w14:textId="77777777" w:rsidR="00D06769" w:rsidRPr="003F2A6D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v=Mild, sc=None, s=None, p=Mild, a=None]</w:t>
      </w:r>
    </w:p>
    <w:p w14:paraId="35E84C06" w14:textId="77777777" w:rsidR="00D06769" w:rsidRPr="003F2A6D" w:rsidRDefault="00D06769" w:rsidP="00D06769">
      <w:pPr>
        <w:pStyle w:val="SCENEHEADING"/>
        <w:rPr>
          <w:color w:val="auto"/>
          <w:lang w:val="en-US"/>
        </w:rPr>
      </w:pPr>
    </w:p>
    <w:p w14:paraId="2BB96084" w14:textId="77777777" w:rsidR="00D06769" w:rsidRPr="00D712FC" w:rsidRDefault="00D06769" w:rsidP="00D06769">
      <w:pPr>
        <w:pStyle w:val="SCENEHEADING"/>
        <w:rPr>
          <w:rFonts w:ascii="Cambria" w:hAnsi="Cambria"/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 xml:space="preserve">1-20. НАТ. ДОМ ВАРВАРЫ. УЧАСТОК – </w:t>
      </w:r>
      <w:r w:rsidRPr="00D712FC">
        <w:rPr>
          <w:rFonts w:ascii="Cambria" w:hAnsi="Cambria"/>
          <w:caps w:val="0"/>
          <w:color w:val="auto"/>
          <w:u w:val="single"/>
        </w:rPr>
        <w:t>ДЕНЬ</w:t>
      </w:r>
    </w:p>
    <w:p w14:paraId="01B875BC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ЗОЯ, ПАША, МАША</w:t>
      </w:r>
    </w:p>
    <w:p w14:paraId="1C894F3E" w14:textId="77777777" w:rsidR="00D06769" w:rsidRPr="00D712FC" w:rsidRDefault="00D06769" w:rsidP="00D06769">
      <w:pPr>
        <w:pStyle w:val="ACTION"/>
        <w:rPr>
          <w:color w:val="auto"/>
        </w:rPr>
      </w:pPr>
    </w:p>
    <w:p w14:paraId="5AB1BBDD" w14:textId="77777777" w:rsidR="00D06769" w:rsidRPr="00D06769" w:rsidRDefault="00D06769" w:rsidP="00D06769">
      <w:pPr>
        <w:rPr>
          <w:lang w:val="ru-RU"/>
        </w:rPr>
      </w:pPr>
      <w:r w:rsidRPr="00D06769">
        <w:rPr>
          <w:lang w:val="ru-RU"/>
        </w:rPr>
        <w:t>Зоя идёт по участку, разговаривает по телефону.</w:t>
      </w:r>
    </w:p>
    <w:p w14:paraId="6F8102EC" w14:textId="77777777" w:rsidR="00D06769" w:rsidRPr="00D06769" w:rsidRDefault="00D06769" w:rsidP="00D06769">
      <w:pPr>
        <w:rPr>
          <w:lang w:val="ru-RU"/>
        </w:rPr>
      </w:pPr>
    </w:p>
    <w:p w14:paraId="4359F851" w14:textId="77777777" w:rsidR="00D06769" w:rsidRPr="00D06769" w:rsidRDefault="00D06769" w:rsidP="00D06769">
      <w:pPr>
        <w:ind w:left="3830"/>
        <w:rPr>
          <w:lang w:val="ru-RU"/>
        </w:rPr>
      </w:pPr>
      <w:r w:rsidRPr="00D06769">
        <w:rPr>
          <w:lang w:val="ru-RU"/>
        </w:rPr>
        <w:lastRenderedPageBreak/>
        <w:t>ЗОЯ</w:t>
      </w:r>
    </w:p>
    <w:p w14:paraId="6D981A82" w14:textId="77777777" w:rsidR="00D06769" w:rsidRPr="00D06769" w:rsidRDefault="00D06769" w:rsidP="00D06769">
      <w:pPr>
        <w:ind w:left="3120" w:right="2552"/>
        <w:rPr>
          <w:lang w:val="ru-RU"/>
        </w:rPr>
      </w:pPr>
      <w:r w:rsidRPr="00D06769">
        <w:rPr>
          <w:lang w:val="ru-RU"/>
        </w:rPr>
        <w:t>(в телефон)</w:t>
      </w:r>
    </w:p>
    <w:p w14:paraId="7F3DDA52" w14:textId="77777777" w:rsidR="00D06769" w:rsidRPr="00D06769" w:rsidRDefault="00D06769" w:rsidP="00D06769">
      <w:pPr>
        <w:ind w:left="2128" w:right="2128"/>
        <w:rPr>
          <w:lang w:val="ru-RU"/>
        </w:rPr>
      </w:pPr>
      <w:r w:rsidRPr="00D06769">
        <w:rPr>
          <w:lang w:val="ru-RU"/>
        </w:rPr>
        <w:t>Пап, можно мне домой вернуться?</w:t>
      </w:r>
    </w:p>
    <w:p w14:paraId="02ED679D" w14:textId="77777777" w:rsidR="00D06769" w:rsidRPr="00D06769" w:rsidRDefault="00D06769" w:rsidP="00D06769">
      <w:pPr>
        <w:rPr>
          <w:lang w:val="ru-RU"/>
        </w:rPr>
      </w:pPr>
    </w:p>
    <w:p w14:paraId="68ACB432" w14:textId="77777777" w:rsidR="00D06769" w:rsidRPr="00D06769" w:rsidRDefault="00D06769" w:rsidP="00D06769">
      <w:pPr>
        <w:ind w:left="3830"/>
        <w:rPr>
          <w:lang w:val="ru-RU"/>
        </w:rPr>
      </w:pPr>
      <w:r w:rsidRPr="00D06769">
        <w:rPr>
          <w:lang w:val="ru-RU"/>
        </w:rPr>
        <w:t>ПАПА ВАРИ И ЗОИ (ЗК)</w:t>
      </w:r>
    </w:p>
    <w:p w14:paraId="4489CAEB" w14:textId="77777777" w:rsidR="00D06769" w:rsidRPr="00D06769" w:rsidRDefault="00D06769" w:rsidP="00D06769">
      <w:pPr>
        <w:ind w:left="2128" w:right="2128"/>
        <w:rPr>
          <w:lang w:val="ru-RU"/>
        </w:rPr>
      </w:pPr>
      <w:r w:rsidRPr="00D06769">
        <w:rPr>
          <w:lang w:val="ru-RU"/>
        </w:rPr>
        <w:t>Нет! Побудьте с бабушкой и дедушкой. Они вас целый год не видели. И вы наказаны в конце концов.</w:t>
      </w:r>
    </w:p>
    <w:p w14:paraId="753A614D" w14:textId="77777777" w:rsidR="00D06769" w:rsidRPr="00D06769" w:rsidRDefault="00D06769" w:rsidP="00D06769">
      <w:pPr>
        <w:rPr>
          <w:lang w:val="ru-RU"/>
        </w:rPr>
      </w:pPr>
    </w:p>
    <w:p w14:paraId="5BB3AF32" w14:textId="77777777" w:rsidR="00D06769" w:rsidRPr="00D06769" w:rsidRDefault="00D06769" w:rsidP="00D06769">
      <w:pPr>
        <w:ind w:left="3830"/>
        <w:rPr>
          <w:lang w:val="ru-RU"/>
        </w:rPr>
      </w:pPr>
      <w:r w:rsidRPr="00D06769">
        <w:rPr>
          <w:lang w:val="ru-RU"/>
        </w:rPr>
        <w:t>ЗОЯ</w:t>
      </w:r>
    </w:p>
    <w:p w14:paraId="1755047B" w14:textId="77777777" w:rsidR="00D06769" w:rsidRPr="00D06769" w:rsidRDefault="00D06769" w:rsidP="00D06769">
      <w:pPr>
        <w:ind w:left="2128" w:right="2128"/>
        <w:rPr>
          <w:lang w:val="ru-RU"/>
        </w:rPr>
      </w:pPr>
      <w:r w:rsidRPr="00D06769">
        <w:rPr>
          <w:lang w:val="ru-RU"/>
        </w:rPr>
        <w:t>Ну, пап! Я всё осознала и больше так не буду. Я тут всё лето не протяну. Загнусь через пару дней…</w:t>
      </w:r>
    </w:p>
    <w:p w14:paraId="3399AB11" w14:textId="77777777" w:rsidR="00D06769" w:rsidRPr="00D06769" w:rsidRDefault="00D06769" w:rsidP="00D06769">
      <w:pPr>
        <w:rPr>
          <w:lang w:val="ru-RU"/>
        </w:rPr>
      </w:pPr>
    </w:p>
    <w:p w14:paraId="2944707C" w14:textId="77777777" w:rsidR="00D06769" w:rsidRPr="00D06769" w:rsidRDefault="00D06769" w:rsidP="00D06769">
      <w:pPr>
        <w:ind w:left="3830"/>
        <w:rPr>
          <w:lang w:val="ru-RU"/>
        </w:rPr>
      </w:pPr>
      <w:r w:rsidRPr="00D06769">
        <w:rPr>
          <w:lang w:val="ru-RU"/>
        </w:rPr>
        <w:t>ПАПА (ЗК)</w:t>
      </w:r>
    </w:p>
    <w:p w14:paraId="419C1F8F" w14:textId="77777777" w:rsidR="00D06769" w:rsidRPr="00D06769" w:rsidRDefault="00D06769" w:rsidP="00D06769">
      <w:pPr>
        <w:ind w:left="2128" w:right="2128"/>
        <w:rPr>
          <w:lang w:val="ru-RU"/>
        </w:rPr>
      </w:pPr>
      <w:r w:rsidRPr="00D06769">
        <w:rPr>
          <w:lang w:val="ru-RU"/>
        </w:rPr>
        <w:t>Я сказал «нет»! Вы уже взрослые и должны отвечать за свои поступки.</w:t>
      </w:r>
    </w:p>
    <w:p w14:paraId="1D739AFA" w14:textId="77777777" w:rsidR="00D06769" w:rsidRPr="00D06769" w:rsidRDefault="00D06769" w:rsidP="00D06769">
      <w:pPr>
        <w:rPr>
          <w:lang w:val="ru-RU"/>
        </w:rPr>
      </w:pPr>
    </w:p>
    <w:p w14:paraId="770D1D1E" w14:textId="77777777" w:rsidR="00D06769" w:rsidRPr="00D06769" w:rsidRDefault="00D06769" w:rsidP="00D06769">
      <w:pPr>
        <w:ind w:left="3830"/>
        <w:rPr>
          <w:lang w:val="ru-RU"/>
        </w:rPr>
      </w:pPr>
      <w:r w:rsidRPr="00D06769">
        <w:rPr>
          <w:lang w:val="ru-RU"/>
        </w:rPr>
        <w:t>ЗОЯ</w:t>
      </w:r>
    </w:p>
    <w:p w14:paraId="4D22FFDC" w14:textId="77777777" w:rsidR="00D06769" w:rsidRPr="00D06769" w:rsidRDefault="00D06769" w:rsidP="00D06769">
      <w:pPr>
        <w:ind w:left="2128" w:right="2128"/>
        <w:rPr>
          <w:lang w:val="ru-RU"/>
        </w:rPr>
      </w:pPr>
      <w:r w:rsidRPr="00D06769">
        <w:rPr>
          <w:lang w:val="ru-RU"/>
        </w:rPr>
        <w:t>Аааа! Скажи хотя бы, когда бабушка с дедушкой познакомились?.. Вопрос жизни и смерти…</w:t>
      </w:r>
    </w:p>
    <w:p w14:paraId="52BE6D6B" w14:textId="77777777" w:rsidR="00D06769" w:rsidRPr="00D06769" w:rsidRDefault="00D06769" w:rsidP="00D06769">
      <w:pPr>
        <w:rPr>
          <w:lang w:val="ru-RU"/>
        </w:rPr>
      </w:pPr>
    </w:p>
    <w:p w14:paraId="6E787B2F" w14:textId="77777777" w:rsidR="00D06769" w:rsidRPr="00D06769" w:rsidRDefault="00D06769" w:rsidP="00D06769">
      <w:pPr>
        <w:ind w:left="3830"/>
        <w:rPr>
          <w:lang w:val="ru-RU"/>
        </w:rPr>
      </w:pPr>
      <w:r w:rsidRPr="00D06769">
        <w:rPr>
          <w:lang w:val="ru-RU"/>
        </w:rPr>
        <w:t>ПАПА (ЗК)</w:t>
      </w:r>
    </w:p>
    <w:p w14:paraId="1F1AA7B2" w14:textId="77777777" w:rsidR="00D06769" w:rsidRPr="00D06769" w:rsidRDefault="00D06769" w:rsidP="00D06769">
      <w:pPr>
        <w:ind w:left="2128" w:right="2128"/>
        <w:rPr>
          <w:lang w:val="ru-RU"/>
        </w:rPr>
      </w:pPr>
      <w:r w:rsidRPr="00D06769">
        <w:rPr>
          <w:lang w:val="ru-RU"/>
        </w:rPr>
        <w:t>Летом кажется. Я не помню точно.</w:t>
      </w:r>
    </w:p>
    <w:p w14:paraId="5CA0279C" w14:textId="77777777" w:rsidR="00D06769" w:rsidRPr="00D06769" w:rsidRDefault="00D06769" w:rsidP="00D06769">
      <w:pPr>
        <w:rPr>
          <w:lang w:val="ru-RU"/>
        </w:rPr>
      </w:pPr>
    </w:p>
    <w:p w14:paraId="071C849C" w14:textId="77777777" w:rsidR="00D06769" w:rsidRPr="00D06769" w:rsidRDefault="00D06769" w:rsidP="00D06769">
      <w:pPr>
        <w:ind w:left="3830"/>
        <w:rPr>
          <w:lang w:val="ru-RU"/>
        </w:rPr>
      </w:pPr>
      <w:r w:rsidRPr="00D06769">
        <w:rPr>
          <w:lang w:val="ru-RU"/>
        </w:rPr>
        <w:t>ЗОЯ</w:t>
      </w:r>
    </w:p>
    <w:p w14:paraId="6C180E97" w14:textId="77777777" w:rsidR="00D06769" w:rsidRPr="00D06769" w:rsidRDefault="00D06769" w:rsidP="00D06769">
      <w:pPr>
        <w:ind w:left="2128" w:right="2128"/>
        <w:rPr>
          <w:lang w:val="ru-RU"/>
        </w:rPr>
      </w:pPr>
      <w:r w:rsidRPr="00D06769">
        <w:rPr>
          <w:lang w:val="ru-RU"/>
        </w:rPr>
        <w:t>Как ты можешь такое не помнить?! Знаменательная дата для всей страны. Есть подсказка: это был день, когда какой-то мишка куда-то улетел!...</w:t>
      </w:r>
    </w:p>
    <w:p w14:paraId="71F4A05A" w14:textId="77777777" w:rsidR="00D06769" w:rsidRPr="00D06769" w:rsidRDefault="00D06769" w:rsidP="00D06769">
      <w:pPr>
        <w:rPr>
          <w:lang w:val="ru-RU"/>
        </w:rPr>
      </w:pPr>
    </w:p>
    <w:p w14:paraId="50B8934E" w14:textId="77777777" w:rsidR="00D06769" w:rsidRPr="00D06769" w:rsidRDefault="00D06769" w:rsidP="00D06769">
      <w:pPr>
        <w:ind w:left="3830"/>
        <w:rPr>
          <w:lang w:val="ru-RU"/>
        </w:rPr>
      </w:pPr>
      <w:r w:rsidRPr="00D06769">
        <w:rPr>
          <w:lang w:val="ru-RU"/>
        </w:rPr>
        <w:t>ПАПА (ЗК)</w:t>
      </w:r>
    </w:p>
    <w:p w14:paraId="53F805DB" w14:textId="77777777" w:rsidR="00D06769" w:rsidRPr="00D06769" w:rsidRDefault="00D06769" w:rsidP="00D06769">
      <w:pPr>
        <w:ind w:left="2128" w:right="2128"/>
        <w:rPr>
          <w:lang w:val="ru-RU"/>
        </w:rPr>
      </w:pPr>
      <w:r w:rsidRPr="00D06769">
        <w:rPr>
          <w:lang w:val="ru-RU"/>
        </w:rPr>
        <w:t>Какой еще мишка? Алло?...</w:t>
      </w:r>
    </w:p>
    <w:p w14:paraId="6D057953" w14:textId="77777777" w:rsidR="00D06769" w:rsidRPr="00D06769" w:rsidRDefault="00D06769" w:rsidP="00D06769">
      <w:pPr>
        <w:ind w:left="2128" w:right="2128"/>
        <w:rPr>
          <w:lang w:val="ru-RU"/>
        </w:rPr>
      </w:pPr>
      <w:r w:rsidRPr="00D06769">
        <w:rPr>
          <w:lang w:val="ru-RU"/>
        </w:rPr>
        <w:t>Плохо слышно. Алло!</w:t>
      </w:r>
    </w:p>
    <w:p w14:paraId="060C4C08" w14:textId="77777777" w:rsidR="00D06769" w:rsidRPr="00D06769" w:rsidRDefault="00D06769" w:rsidP="00D06769">
      <w:pPr>
        <w:rPr>
          <w:lang w:val="ru-RU"/>
        </w:rPr>
      </w:pPr>
    </w:p>
    <w:p w14:paraId="20CD9185" w14:textId="77777777" w:rsidR="00D06769" w:rsidRPr="00D06769" w:rsidRDefault="00D06769" w:rsidP="00D06769">
      <w:pPr>
        <w:ind w:left="3830"/>
        <w:rPr>
          <w:lang w:val="ru-RU"/>
        </w:rPr>
      </w:pPr>
      <w:r w:rsidRPr="00D06769">
        <w:rPr>
          <w:lang w:val="ru-RU"/>
        </w:rPr>
        <w:t>ЗОЯ</w:t>
      </w:r>
    </w:p>
    <w:p w14:paraId="09546127" w14:textId="77777777" w:rsidR="00D06769" w:rsidRPr="00D06769" w:rsidRDefault="00D06769" w:rsidP="00D06769">
      <w:pPr>
        <w:ind w:left="2128" w:right="2128"/>
        <w:rPr>
          <w:lang w:val="ru-RU"/>
        </w:rPr>
      </w:pPr>
      <w:r w:rsidRPr="00D06769">
        <w:rPr>
          <w:lang w:val="ru-RU"/>
        </w:rPr>
        <w:t>Алло? Пап? Не слышу... Блин, серьезно?!</w:t>
      </w:r>
    </w:p>
    <w:p w14:paraId="051FD3BD" w14:textId="77777777" w:rsidR="00D06769" w:rsidRPr="00D06769" w:rsidRDefault="00D06769" w:rsidP="00D06769">
      <w:pPr>
        <w:ind w:left="2128" w:right="2128"/>
        <w:rPr>
          <w:lang w:val="ru-RU"/>
        </w:rPr>
      </w:pPr>
    </w:p>
    <w:p w14:paraId="310AA079" w14:textId="77777777" w:rsidR="00D06769" w:rsidRPr="00D06769" w:rsidRDefault="00D06769" w:rsidP="00D06769">
      <w:pPr>
        <w:ind w:left="3544" w:right="2128"/>
        <w:rPr>
          <w:lang w:val="ru-RU"/>
        </w:rPr>
      </w:pPr>
      <w:r w:rsidRPr="00D06769">
        <w:rPr>
          <w:lang w:val="ru-RU"/>
        </w:rPr>
        <w:t>ПАША (З/К)</w:t>
      </w:r>
    </w:p>
    <w:p w14:paraId="7FBB1F3D" w14:textId="77777777" w:rsidR="00D06769" w:rsidRPr="00D06769" w:rsidRDefault="00D06769" w:rsidP="00D06769">
      <w:pPr>
        <w:ind w:left="2128" w:right="2128"/>
        <w:rPr>
          <w:lang w:val="ru-RU"/>
        </w:rPr>
      </w:pPr>
      <w:r w:rsidRPr="00D06769">
        <w:rPr>
          <w:lang w:val="ru-RU"/>
        </w:rPr>
        <w:t>Третье августа, восьмидесятый год.</w:t>
      </w:r>
    </w:p>
    <w:p w14:paraId="48AA6CD5" w14:textId="77777777" w:rsidR="00D06769" w:rsidRPr="00D712FC" w:rsidRDefault="00D06769" w:rsidP="00D06769">
      <w:pPr>
        <w:pStyle w:val="ACTION"/>
        <w:rPr>
          <w:color w:val="auto"/>
        </w:rPr>
      </w:pPr>
    </w:p>
    <w:p w14:paraId="4D1E0304" w14:textId="77777777" w:rsidR="00D06769" w:rsidRPr="00D712FC" w:rsidRDefault="00D06769" w:rsidP="00D06769">
      <w:pPr>
        <w:pStyle w:val="ACTION"/>
        <w:rPr>
          <w:rFonts w:ascii="Cambria" w:hAnsi="Cambria"/>
          <w:color w:val="auto"/>
        </w:rPr>
      </w:pPr>
      <w:r w:rsidRPr="00D712FC">
        <w:rPr>
          <w:color w:val="auto"/>
        </w:rPr>
        <w:t xml:space="preserve">У забора стоит симпатичный парень ПАША (16) </w:t>
      </w:r>
      <w:r w:rsidRPr="00D712FC">
        <w:rPr>
          <w:rFonts w:ascii="Cambria" w:hAnsi="Cambria"/>
          <w:color w:val="auto"/>
        </w:rPr>
        <w:t>с бадминтонной ракеткой в руке.</w:t>
      </w:r>
    </w:p>
    <w:p w14:paraId="13668FEA" w14:textId="77777777" w:rsidR="00D06769" w:rsidRPr="00D712FC" w:rsidRDefault="00D06769" w:rsidP="00D06769">
      <w:pPr>
        <w:pStyle w:val="CHARACTER"/>
        <w:rPr>
          <w:color w:val="auto"/>
        </w:rPr>
      </w:pPr>
    </w:p>
    <w:p w14:paraId="60ABC738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39068690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А?</w:t>
      </w:r>
    </w:p>
    <w:p w14:paraId="4A650646" w14:textId="77777777" w:rsidR="00D06769" w:rsidRPr="00D712FC" w:rsidRDefault="00D06769" w:rsidP="00D06769">
      <w:pPr>
        <w:pStyle w:val="CHARACTER"/>
        <w:rPr>
          <w:color w:val="auto"/>
        </w:rPr>
      </w:pPr>
    </w:p>
    <w:p w14:paraId="20AE7B9B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ПАША</w:t>
      </w:r>
    </w:p>
    <w:p w14:paraId="60C8AA6B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Мишка улетел на закрытии Олимпиады тысяча девятьсот восьмидесятого года.</w:t>
      </w:r>
    </w:p>
    <w:p w14:paraId="0D3EC528" w14:textId="77777777" w:rsidR="00D06769" w:rsidRPr="00D712FC" w:rsidRDefault="00D06769" w:rsidP="00D06769">
      <w:pPr>
        <w:pStyle w:val="CHARACTER"/>
        <w:rPr>
          <w:color w:val="auto"/>
        </w:rPr>
      </w:pPr>
    </w:p>
    <w:p w14:paraId="3C1E53CB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7281586D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Ты чего тут, самый ботан?</w:t>
      </w:r>
    </w:p>
    <w:p w14:paraId="672A4AF3" w14:textId="77777777" w:rsidR="00D06769" w:rsidRPr="00D712FC" w:rsidRDefault="00D06769" w:rsidP="00D06769">
      <w:pPr>
        <w:pStyle w:val="CHARACTER"/>
        <w:rPr>
          <w:color w:val="auto"/>
        </w:rPr>
      </w:pPr>
    </w:p>
    <w:p w14:paraId="5C8A4822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ПАША</w:t>
      </w:r>
    </w:p>
    <w:p w14:paraId="3FFE23DB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 xml:space="preserve">Нет, просто это все знают... </w:t>
      </w:r>
      <w:r w:rsidRPr="00D712FC">
        <w:rPr>
          <w:rFonts w:ascii="Cambria" w:hAnsi="Cambria"/>
          <w:color w:val="auto"/>
        </w:rPr>
        <w:t>Волан</w:t>
      </w:r>
      <w:r w:rsidRPr="00D712FC">
        <w:rPr>
          <w:color w:val="auto"/>
        </w:rPr>
        <w:t xml:space="preserve"> </w:t>
      </w:r>
      <w:r w:rsidRPr="00D712FC">
        <w:rPr>
          <w:rFonts w:ascii="Cambria" w:hAnsi="Cambria"/>
          <w:color w:val="auto"/>
        </w:rPr>
        <w:t>подай</w:t>
      </w:r>
      <w:r w:rsidRPr="00D712FC">
        <w:rPr>
          <w:color w:val="auto"/>
        </w:rPr>
        <w:t>, пожалуйста.</w:t>
      </w:r>
    </w:p>
    <w:p w14:paraId="13B26ACB" w14:textId="77777777" w:rsidR="00D06769" w:rsidRPr="00D712FC" w:rsidRDefault="00D06769" w:rsidP="00D06769">
      <w:pPr>
        <w:pStyle w:val="ACTION"/>
        <w:rPr>
          <w:color w:val="auto"/>
        </w:rPr>
      </w:pPr>
    </w:p>
    <w:p w14:paraId="3EB7A63E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 xml:space="preserve">Паша указывает на </w:t>
      </w:r>
      <w:r w:rsidRPr="00D712FC">
        <w:rPr>
          <w:rFonts w:ascii="Cambria" w:hAnsi="Cambria"/>
          <w:color w:val="auto"/>
        </w:rPr>
        <w:t>воланчик</w:t>
      </w:r>
      <w:r w:rsidRPr="00D712FC">
        <w:rPr>
          <w:color w:val="auto"/>
        </w:rPr>
        <w:t xml:space="preserve">, </w:t>
      </w:r>
      <w:r w:rsidRPr="00D712FC">
        <w:rPr>
          <w:rFonts w:ascii="Cambria" w:hAnsi="Cambria"/>
          <w:color w:val="auto"/>
        </w:rPr>
        <w:t>который</w:t>
      </w:r>
      <w:r w:rsidRPr="00D712FC">
        <w:rPr>
          <w:color w:val="auto"/>
        </w:rPr>
        <w:t xml:space="preserve"> валяется на участке Зои на газоне. Зоя берёт </w:t>
      </w:r>
      <w:r w:rsidRPr="00D712FC">
        <w:rPr>
          <w:rFonts w:ascii="Cambria" w:hAnsi="Cambria"/>
          <w:color w:val="auto"/>
        </w:rPr>
        <w:t>волан</w:t>
      </w:r>
      <w:r w:rsidRPr="00D712FC">
        <w:rPr>
          <w:color w:val="auto"/>
        </w:rPr>
        <w:t xml:space="preserve"> и швыряет ей в Пашу. Он ловко ловит.</w:t>
      </w:r>
    </w:p>
    <w:p w14:paraId="267170B7" w14:textId="77777777" w:rsidR="00D06769" w:rsidRPr="00D712FC" w:rsidRDefault="00D06769" w:rsidP="00D06769">
      <w:pPr>
        <w:pStyle w:val="CHARACTER"/>
        <w:rPr>
          <w:color w:val="auto"/>
        </w:rPr>
      </w:pPr>
    </w:p>
    <w:p w14:paraId="68FDEE4D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ПАША</w:t>
      </w:r>
    </w:p>
    <w:p w14:paraId="70ABE74C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(приглядываясь)</w:t>
      </w:r>
    </w:p>
    <w:p w14:paraId="0DD53AF6" w14:textId="77777777" w:rsidR="00D06769" w:rsidRPr="00D712FC" w:rsidRDefault="00D06769" w:rsidP="00D06769">
      <w:pPr>
        <w:pStyle w:val="DIALOG"/>
        <w:rPr>
          <w:rFonts w:ascii="Cambria" w:hAnsi="Cambria"/>
          <w:color w:val="auto"/>
        </w:rPr>
      </w:pPr>
      <w:r w:rsidRPr="00D712FC">
        <w:rPr>
          <w:color w:val="auto"/>
        </w:rPr>
        <w:t xml:space="preserve">А ты... Зоя, кажется? Внучка Смородиных? </w:t>
      </w:r>
      <w:r w:rsidRPr="00D712FC">
        <w:rPr>
          <w:rFonts w:ascii="Cambria" w:hAnsi="Cambria"/>
          <w:color w:val="auto"/>
        </w:rPr>
        <w:t>Я тебя помню.</w:t>
      </w:r>
    </w:p>
    <w:p w14:paraId="484395A8" w14:textId="77777777" w:rsidR="00D06769" w:rsidRPr="00D712FC" w:rsidRDefault="00D06769" w:rsidP="00D06769">
      <w:pPr>
        <w:pStyle w:val="CHARACTER"/>
        <w:rPr>
          <w:color w:val="auto"/>
        </w:rPr>
      </w:pPr>
    </w:p>
    <w:p w14:paraId="63D120E6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68E813B5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rFonts w:ascii="Cambria" w:hAnsi="Cambria"/>
          <w:color w:val="auto"/>
        </w:rPr>
        <w:t xml:space="preserve">А я тебя нет.  И я не Зоя, я - </w:t>
      </w:r>
      <w:r w:rsidRPr="00D712FC">
        <w:rPr>
          <w:color w:val="auto"/>
        </w:rPr>
        <w:t>Николь.</w:t>
      </w:r>
    </w:p>
    <w:p w14:paraId="2A490622" w14:textId="77777777" w:rsidR="00D06769" w:rsidRPr="00D712FC" w:rsidRDefault="00D06769" w:rsidP="00D06769">
      <w:pPr>
        <w:pStyle w:val="CHARACTER"/>
        <w:rPr>
          <w:color w:val="auto"/>
        </w:rPr>
      </w:pPr>
    </w:p>
    <w:p w14:paraId="4E7D1819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МАША (З/К)</w:t>
      </w:r>
    </w:p>
    <w:p w14:paraId="30125771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Паш, ты чего там застрял?</w:t>
      </w:r>
    </w:p>
    <w:p w14:paraId="4AB15428" w14:textId="77777777" w:rsidR="00D06769" w:rsidRPr="00D712FC" w:rsidRDefault="00D06769" w:rsidP="00D06769">
      <w:pPr>
        <w:pStyle w:val="ACTION"/>
        <w:rPr>
          <w:color w:val="auto"/>
        </w:rPr>
      </w:pPr>
    </w:p>
    <w:p w14:paraId="0FF64EA9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К забору подбегает деревенская красавица (МАША, 15), оценивающе смотрит на Зою.</w:t>
      </w:r>
    </w:p>
    <w:p w14:paraId="773471D9" w14:textId="77777777" w:rsidR="00D06769" w:rsidRPr="00D712FC" w:rsidRDefault="00D06769" w:rsidP="00D06769">
      <w:pPr>
        <w:pStyle w:val="CHARACTER"/>
        <w:rPr>
          <w:color w:val="auto"/>
        </w:rPr>
      </w:pPr>
    </w:p>
    <w:p w14:paraId="32008479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МАША</w:t>
      </w:r>
    </w:p>
    <w:p w14:paraId="58E6EC7F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Здрасьте.</w:t>
      </w:r>
    </w:p>
    <w:p w14:paraId="2E0BBC79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(Паше, про Зою)</w:t>
      </w:r>
    </w:p>
    <w:p w14:paraId="134A3CDC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Это кто?</w:t>
      </w:r>
    </w:p>
    <w:p w14:paraId="220D81AA" w14:textId="77777777" w:rsidR="00D06769" w:rsidRPr="00D712FC" w:rsidRDefault="00D06769" w:rsidP="00D06769">
      <w:pPr>
        <w:pStyle w:val="CHARACTER"/>
        <w:rPr>
          <w:color w:val="auto"/>
        </w:rPr>
      </w:pPr>
    </w:p>
    <w:p w14:paraId="7B342401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ПАША</w:t>
      </w:r>
    </w:p>
    <w:p w14:paraId="1A5644FC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Это Николь.</w:t>
      </w:r>
    </w:p>
    <w:p w14:paraId="7AA12C85" w14:textId="77777777" w:rsidR="00D06769" w:rsidRPr="00D712FC" w:rsidRDefault="00D06769" w:rsidP="00D06769">
      <w:pPr>
        <w:pStyle w:val="CHARACTER"/>
        <w:rPr>
          <w:color w:val="auto"/>
        </w:rPr>
      </w:pPr>
    </w:p>
    <w:p w14:paraId="1435D445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МАША</w:t>
      </w:r>
    </w:p>
    <w:p w14:paraId="701D088C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Странное имя! Пошли.</w:t>
      </w:r>
    </w:p>
    <w:p w14:paraId="24DDC684" w14:textId="77777777" w:rsidR="00D06769" w:rsidRPr="00D712FC" w:rsidRDefault="00D06769" w:rsidP="00D06769">
      <w:pPr>
        <w:pStyle w:val="ACTION"/>
        <w:rPr>
          <w:color w:val="auto"/>
        </w:rPr>
      </w:pPr>
    </w:p>
    <w:p w14:paraId="6B157FE8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Маша отходит.</w:t>
      </w:r>
    </w:p>
    <w:p w14:paraId="32D8CBD6" w14:textId="77777777" w:rsidR="00D06769" w:rsidRPr="00D712FC" w:rsidRDefault="00D06769" w:rsidP="00D06769">
      <w:pPr>
        <w:pStyle w:val="CHARACTER"/>
        <w:rPr>
          <w:color w:val="auto"/>
        </w:rPr>
      </w:pPr>
    </w:p>
    <w:p w14:paraId="4210A197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ПАША</w:t>
      </w:r>
    </w:p>
    <w:p w14:paraId="1313F753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(Зое)</w:t>
      </w:r>
    </w:p>
    <w:p w14:paraId="0003D9FD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Будет скучно, приходи к нам!</w:t>
      </w:r>
    </w:p>
    <w:p w14:paraId="2ECE602E" w14:textId="77777777" w:rsidR="00D06769" w:rsidRPr="00D712FC" w:rsidRDefault="00D06769" w:rsidP="00D06769">
      <w:pPr>
        <w:pStyle w:val="CHARACTER"/>
        <w:rPr>
          <w:color w:val="auto"/>
        </w:rPr>
      </w:pPr>
    </w:p>
    <w:p w14:paraId="3E4C9111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1A65FE00" w14:textId="77777777" w:rsidR="00D06769" w:rsidRPr="00D712FC" w:rsidRDefault="00D06769" w:rsidP="00D06769">
      <w:pPr>
        <w:pStyle w:val="DIALOG"/>
        <w:rPr>
          <w:rFonts w:ascii="Cambria" w:hAnsi="Cambria"/>
          <w:color w:val="auto"/>
        </w:rPr>
      </w:pPr>
      <w:r w:rsidRPr="00D712FC">
        <w:rPr>
          <w:color w:val="auto"/>
        </w:rPr>
        <w:t xml:space="preserve">Спасибо, но я не собака, чтоб </w:t>
      </w:r>
      <w:r w:rsidRPr="00D712FC">
        <w:rPr>
          <w:rFonts w:ascii="Cambria" w:hAnsi="Cambria"/>
          <w:color w:val="auto"/>
        </w:rPr>
        <w:t>за воланчиком бегать.</w:t>
      </w:r>
    </w:p>
    <w:p w14:paraId="55CE0670" w14:textId="77777777" w:rsidR="00D06769" w:rsidRPr="00D712FC" w:rsidRDefault="00D06769" w:rsidP="00D06769">
      <w:pPr>
        <w:pStyle w:val="ACTION"/>
        <w:rPr>
          <w:color w:val="auto"/>
        </w:rPr>
      </w:pPr>
    </w:p>
    <w:p w14:paraId="5BD9D89E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 xml:space="preserve">Она отворачивается. Паша и Маша отходят. Зоя выжидает пару секунд, а потом подходит к забору, выглядывает. Паша и Маша возвращаются на лужайку играть </w:t>
      </w:r>
      <w:r w:rsidRPr="00D712FC">
        <w:rPr>
          <w:rFonts w:ascii="Cambria" w:hAnsi="Cambria"/>
          <w:color w:val="auto"/>
        </w:rPr>
        <w:t>в бадминтон</w:t>
      </w:r>
      <w:r w:rsidRPr="00D712FC">
        <w:rPr>
          <w:color w:val="auto"/>
        </w:rPr>
        <w:t>.</w:t>
      </w:r>
    </w:p>
    <w:p w14:paraId="4F580EBF" w14:textId="77777777" w:rsidR="00D06769" w:rsidRPr="00D712FC" w:rsidRDefault="00D06769" w:rsidP="00D06769">
      <w:pPr>
        <w:pStyle w:val="ACTION"/>
        <w:rPr>
          <w:color w:val="auto"/>
        </w:rPr>
      </w:pPr>
    </w:p>
    <w:p w14:paraId="003A9E11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Паша поворачивается и смотрит на Зою. Их глаза встречаются. Зоя смущается.</w:t>
      </w:r>
    </w:p>
    <w:p w14:paraId="63CE9C22" w14:textId="77777777" w:rsidR="00D06769" w:rsidRPr="00D712FC" w:rsidRDefault="00D06769" w:rsidP="00D06769">
      <w:pPr>
        <w:pStyle w:val="ACTION"/>
        <w:rPr>
          <w:color w:val="auto"/>
        </w:rPr>
      </w:pPr>
    </w:p>
    <w:p w14:paraId="0848B9C5" w14:textId="77777777" w:rsidR="00D06769" w:rsidRPr="00D06769" w:rsidRDefault="00D06769" w:rsidP="00D06769">
      <w:pPr>
        <w:pStyle w:val="ACTION"/>
        <w:rPr>
          <w:rFonts w:ascii="Cambria" w:hAnsi="Cambria"/>
          <w:color w:val="auto"/>
          <w:lang w:val="en-US"/>
        </w:rPr>
      </w:pPr>
      <w:r w:rsidRPr="00D712FC">
        <w:rPr>
          <w:rFonts w:ascii="Cambria" w:hAnsi="Cambria"/>
          <w:color w:val="auto"/>
        </w:rPr>
        <w:t>ЦЕЙТРАФЕР</w:t>
      </w:r>
    </w:p>
    <w:p w14:paraId="690B6E44" w14:textId="77777777" w:rsidR="00D06769" w:rsidRPr="00D06769" w:rsidRDefault="00D06769" w:rsidP="00D06769">
      <w:pPr>
        <w:pStyle w:val="ACTION"/>
        <w:rPr>
          <w:rFonts w:ascii="Cambria" w:hAnsi="Cambria"/>
          <w:color w:val="auto"/>
          <w:lang w:val="en-US"/>
        </w:rPr>
      </w:pPr>
    </w:p>
    <w:p w14:paraId="76920D47" w14:textId="77777777" w:rsidR="00D06769" w:rsidRPr="003F2A6D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lastRenderedPageBreak/>
        <w:t>[Labels: v=None, sc=None, s=None, p=None, a=None]</w:t>
      </w:r>
    </w:p>
    <w:p w14:paraId="5C14502E" w14:textId="77777777" w:rsidR="00D06769" w:rsidRPr="003F2A6D" w:rsidRDefault="00D06769" w:rsidP="00D06769">
      <w:pPr>
        <w:pStyle w:val="SCENEHEADING"/>
        <w:rPr>
          <w:color w:val="auto"/>
          <w:lang w:val="en-US"/>
        </w:rPr>
      </w:pPr>
    </w:p>
    <w:p w14:paraId="1254EA6D" w14:textId="77777777" w:rsidR="00D06769" w:rsidRPr="00D712FC" w:rsidRDefault="00D06769" w:rsidP="00D06769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1-21. ИНТ. ДОМ ВАРВАРЫ. ЧЕРДАК – НОЧЬ</w:t>
      </w:r>
    </w:p>
    <w:p w14:paraId="5EB218C9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</w:t>
      </w:r>
    </w:p>
    <w:p w14:paraId="716DB1E8" w14:textId="77777777" w:rsidR="00D06769" w:rsidRPr="00D712FC" w:rsidRDefault="00D06769" w:rsidP="00D06769">
      <w:pPr>
        <w:pStyle w:val="ACTION"/>
        <w:rPr>
          <w:color w:val="auto"/>
        </w:rPr>
      </w:pPr>
    </w:p>
    <w:p w14:paraId="184EF7C9" w14:textId="77777777" w:rsidR="00D06769" w:rsidRPr="00D06769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 w:rsidRPr="00D712FC">
        <w:rPr>
          <w:color w:val="auto"/>
        </w:rPr>
        <w:t>Варвара на чердаке, гасит верхний свет и снова берёт бинокль. Глазами</w:t>
      </w:r>
      <w:r w:rsidRPr="00D06769">
        <w:rPr>
          <w:color w:val="auto"/>
          <w:lang w:val="en-US"/>
        </w:rPr>
        <w:t xml:space="preserve"> </w:t>
      </w:r>
      <w:r w:rsidRPr="00D712FC">
        <w:rPr>
          <w:color w:val="auto"/>
        </w:rPr>
        <w:t>Вари</w:t>
      </w:r>
      <w:r w:rsidRPr="00D06769">
        <w:rPr>
          <w:color w:val="auto"/>
          <w:lang w:val="en-US"/>
        </w:rPr>
        <w:t>:</w:t>
      </w:r>
    </w:p>
    <w:p w14:paraId="2884A014" w14:textId="77777777" w:rsidR="00D06769" w:rsidRPr="00D06769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</w:p>
    <w:p w14:paraId="02FDF2BD" w14:textId="77777777" w:rsidR="00D06769" w:rsidRPr="00791E06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v=None, sc=None, s=None, p=None, a=None]</w:t>
      </w:r>
    </w:p>
    <w:p w14:paraId="6355FD79" w14:textId="77777777" w:rsidR="00D06769" w:rsidRPr="00791E06" w:rsidRDefault="00D06769" w:rsidP="00D06769">
      <w:pPr>
        <w:pStyle w:val="SCENEHEADING"/>
        <w:rPr>
          <w:color w:val="auto"/>
          <w:lang w:val="en-US"/>
        </w:rPr>
      </w:pPr>
    </w:p>
    <w:p w14:paraId="74E9E95E" w14:textId="77777777" w:rsidR="00D06769" w:rsidRPr="00D712FC" w:rsidRDefault="00D06769" w:rsidP="00D06769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1-22. ИНТ. ДОМ ВАСИ. КОМНАТА ВАСИ - НОЧЬ</w:t>
      </w:r>
    </w:p>
    <w:p w14:paraId="4CAAA6E5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ВАСЯ</w:t>
      </w:r>
    </w:p>
    <w:p w14:paraId="49D180D3" w14:textId="77777777" w:rsidR="00D06769" w:rsidRPr="00D712FC" w:rsidRDefault="00D06769" w:rsidP="00D06769">
      <w:pPr>
        <w:pStyle w:val="ACTION"/>
        <w:rPr>
          <w:color w:val="auto"/>
        </w:rPr>
      </w:pPr>
    </w:p>
    <w:p w14:paraId="0547EC22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Глазами Вари: Вася мелом чертит круг вокруг себя.</w:t>
      </w:r>
    </w:p>
    <w:p w14:paraId="333A80C9" w14:textId="77777777" w:rsidR="00D06769" w:rsidRPr="00D712FC" w:rsidRDefault="00D06769" w:rsidP="00D06769">
      <w:pPr>
        <w:pStyle w:val="ACTION"/>
        <w:rPr>
          <w:color w:val="auto"/>
        </w:rPr>
      </w:pPr>
    </w:p>
    <w:p w14:paraId="666B6DD8" w14:textId="77777777" w:rsidR="00D06769" w:rsidRPr="00791E06" w:rsidRDefault="00D06769" w:rsidP="00D06769">
      <w:pPr>
        <w:pStyle w:val="ACTION"/>
        <w:rPr>
          <w:rFonts w:ascii="Times New Roman" w:hAnsi="Times New Roman"/>
          <w:color w:val="auto"/>
        </w:rPr>
      </w:pPr>
      <w:r w:rsidRPr="00D712FC">
        <w:rPr>
          <w:color w:val="auto"/>
        </w:rPr>
        <w:t>В комнате горит свет, но мальчик почему-то зажигает свечи. Слышится шорох у окна. Вася замирает, крадётся к закрытому окну. Шорох нарастает. Васька зажмуривается и резко отодвигает занавеску. Перед ним в окне... ВАРВАРА! Васька вскрикивает от неожиданности, потом открывает окно.</w:t>
      </w:r>
      <w:r>
        <w:rPr>
          <w:rFonts w:ascii="Times New Roman" w:hAnsi="Times New Roman"/>
          <w:color w:val="auto"/>
        </w:rPr>
        <w:t xml:space="preserve"> </w:t>
      </w:r>
      <w:r w:rsidRPr="00791E06">
        <w:rPr>
          <w:rFonts w:ascii="Times New Roman" w:hAnsi="Times New Roman"/>
          <w:color w:val="auto"/>
        </w:rPr>
        <w:t>[</w:t>
      </w:r>
      <w:r>
        <w:rPr>
          <w:rFonts w:ascii="Times New Roman" w:hAnsi="Times New Roman"/>
          <w:color w:val="auto"/>
          <w:lang w:val="en-US"/>
        </w:rPr>
        <w:t>ep</w:t>
      </w:r>
      <w:r w:rsidRPr="00791E06">
        <w:rPr>
          <w:rFonts w:ascii="Times New Roman" w:hAnsi="Times New Roman"/>
          <w:color w:val="auto"/>
        </w:rPr>
        <w:t xml:space="preserve">: </w:t>
      </w:r>
      <w:r>
        <w:rPr>
          <w:rFonts w:ascii="Times New Roman" w:hAnsi="Times New Roman"/>
          <w:color w:val="auto"/>
          <w:lang w:val="en-US"/>
        </w:rPr>
        <w:t>sc</w:t>
      </w:r>
      <w:r w:rsidRPr="00791E06">
        <w:rPr>
          <w:rFonts w:ascii="Times New Roman" w:hAnsi="Times New Roman"/>
          <w:color w:val="auto"/>
        </w:rPr>
        <w:t>=</w:t>
      </w:r>
      <w:r>
        <w:rPr>
          <w:rFonts w:ascii="Times New Roman" w:hAnsi="Times New Roman"/>
          <w:color w:val="auto"/>
          <w:lang w:val="en-US"/>
        </w:rPr>
        <w:t>Mild</w:t>
      </w:r>
      <w:r w:rsidRPr="00791E06">
        <w:rPr>
          <w:rFonts w:ascii="Times New Roman" w:hAnsi="Times New Roman"/>
          <w:color w:val="auto"/>
        </w:rPr>
        <w:t>]</w:t>
      </w:r>
    </w:p>
    <w:p w14:paraId="4261D49B" w14:textId="77777777" w:rsidR="00D06769" w:rsidRPr="00D712FC" w:rsidRDefault="00D06769" w:rsidP="00D06769">
      <w:pPr>
        <w:pStyle w:val="CHARACTER"/>
        <w:rPr>
          <w:color w:val="auto"/>
        </w:rPr>
      </w:pPr>
    </w:p>
    <w:p w14:paraId="3E260FAE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55346A17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Что ты тут делаешь?</w:t>
      </w:r>
    </w:p>
    <w:p w14:paraId="56D6D310" w14:textId="77777777" w:rsidR="00D06769" w:rsidRPr="00D712FC" w:rsidRDefault="00D06769" w:rsidP="00D06769">
      <w:pPr>
        <w:pStyle w:val="CHARACTER"/>
        <w:rPr>
          <w:color w:val="auto"/>
        </w:rPr>
      </w:pPr>
    </w:p>
    <w:p w14:paraId="0A6BFD6F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6BE63F06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(с любопытством заглядывая в комнату)</w:t>
      </w:r>
    </w:p>
    <w:p w14:paraId="7B0CAFC1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А ты чего так испугался?</w:t>
      </w:r>
    </w:p>
    <w:p w14:paraId="30BF7294" w14:textId="77777777" w:rsidR="00D06769" w:rsidRPr="00D712FC" w:rsidRDefault="00D06769" w:rsidP="00D06769">
      <w:pPr>
        <w:pStyle w:val="CHARACTER"/>
        <w:rPr>
          <w:color w:val="auto"/>
        </w:rPr>
      </w:pPr>
    </w:p>
    <w:p w14:paraId="3B9B6E29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54DDDEEE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Ничего я не испугался!</w:t>
      </w:r>
    </w:p>
    <w:p w14:paraId="5EBE279A" w14:textId="77777777" w:rsidR="00D06769" w:rsidRPr="00D712FC" w:rsidRDefault="00D06769" w:rsidP="00D06769">
      <w:pPr>
        <w:pStyle w:val="CHARACTER"/>
        <w:rPr>
          <w:color w:val="auto"/>
        </w:rPr>
      </w:pPr>
    </w:p>
    <w:p w14:paraId="4002224D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2CEAB845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Ты побледнел, свёл брови, сжал губы! Это признаки страха, согласно физиогномике!</w:t>
      </w:r>
    </w:p>
    <w:p w14:paraId="43ABEFCE" w14:textId="77777777" w:rsidR="00D06769" w:rsidRPr="00D712FC" w:rsidRDefault="00D06769" w:rsidP="00D06769">
      <w:pPr>
        <w:pStyle w:val="CHARACTER"/>
        <w:rPr>
          <w:color w:val="auto"/>
        </w:rPr>
      </w:pPr>
    </w:p>
    <w:p w14:paraId="361B8947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596E41A8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Нет у меня никакого страха на физиономии!</w:t>
      </w:r>
    </w:p>
    <w:p w14:paraId="75D9B434" w14:textId="77777777" w:rsidR="00D06769" w:rsidRPr="00D712FC" w:rsidRDefault="00D06769" w:rsidP="00D06769">
      <w:pPr>
        <w:pStyle w:val="ACTION"/>
        <w:rPr>
          <w:color w:val="auto"/>
        </w:rPr>
      </w:pPr>
    </w:p>
    <w:p w14:paraId="3BE3177E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Варвара перелезает через окно к нему в комнату.</w:t>
      </w:r>
    </w:p>
    <w:p w14:paraId="12090622" w14:textId="77777777" w:rsidR="00D06769" w:rsidRPr="00D712FC" w:rsidRDefault="00D06769" w:rsidP="00D06769">
      <w:pPr>
        <w:pStyle w:val="CHARACTER"/>
        <w:rPr>
          <w:color w:val="auto"/>
        </w:rPr>
      </w:pPr>
    </w:p>
    <w:p w14:paraId="7F3CF328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60493732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А ты что, черной магией увлекся?</w:t>
      </w:r>
    </w:p>
    <w:p w14:paraId="73D76821" w14:textId="77777777" w:rsidR="00D06769" w:rsidRPr="00D712FC" w:rsidRDefault="00D06769" w:rsidP="00D06769">
      <w:pPr>
        <w:pStyle w:val="CHARACTER"/>
        <w:rPr>
          <w:color w:val="auto"/>
        </w:rPr>
      </w:pPr>
    </w:p>
    <w:p w14:paraId="29C2BA91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2E7C1AD4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Не твое дело!</w:t>
      </w:r>
    </w:p>
    <w:p w14:paraId="6A1DFBCC" w14:textId="77777777" w:rsidR="00D06769" w:rsidRPr="00D712FC" w:rsidRDefault="00D06769" w:rsidP="00D06769">
      <w:pPr>
        <w:pStyle w:val="CHARACTER"/>
        <w:rPr>
          <w:color w:val="auto"/>
        </w:rPr>
      </w:pPr>
    </w:p>
    <w:p w14:paraId="1B51B793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28FC3C8C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А твой папа в курсе, чем ты тут занимаешься? Так и дом спалить можно.</w:t>
      </w:r>
    </w:p>
    <w:p w14:paraId="6FAB9EE6" w14:textId="77777777" w:rsidR="00D06769" w:rsidRPr="00D712FC" w:rsidRDefault="00D06769" w:rsidP="00D06769">
      <w:pPr>
        <w:pStyle w:val="CHARACTER"/>
        <w:rPr>
          <w:color w:val="auto"/>
        </w:rPr>
      </w:pPr>
    </w:p>
    <w:p w14:paraId="25FBC7CE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472CF331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Не вздумай ему рассказывать!</w:t>
      </w:r>
    </w:p>
    <w:p w14:paraId="227A71F9" w14:textId="77777777" w:rsidR="00D06769" w:rsidRPr="00D712FC" w:rsidRDefault="00D06769" w:rsidP="00D06769">
      <w:pPr>
        <w:pStyle w:val="CHARACTER"/>
        <w:rPr>
          <w:color w:val="auto"/>
        </w:rPr>
      </w:pPr>
    </w:p>
    <w:p w14:paraId="4E7328C2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lastRenderedPageBreak/>
        <w:t>ВАРВАРА</w:t>
      </w:r>
    </w:p>
    <w:p w14:paraId="32EF895F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Тогда колись, что происходит.</w:t>
      </w:r>
    </w:p>
    <w:p w14:paraId="2A75D4C2" w14:textId="77777777" w:rsidR="00D06769" w:rsidRPr="00D712FC" w:rsidRDefault="00D06769" w:rsidP="00D06769">
      <w:pPr>
        <w:pStyle w:val="ACTION"/>
        <w:rPr>
          <w:color w:val="auto"/>
        </w:rPr>
      </w:pPr>
    </w:p>
    <w:p w14:paraId="056FE8C0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Вася сомневается, но всё же решается.</w:t>
      </w:r>
    </w:p>
    <w:p w14:paraId="3140D229" w14:textId="77777777" w:rsidR="00D06769" w:rsidRPr="00D712FC" w:rsidRDefault="00D06769" w:rsidP="00D06769">
      <w:pPr>
        <w:pStyle w:val="CHARACTER"/>
        <w:rPr>
          <w:color w:val="auto"/>
        </w:rPr>
      </w:pPr>
    </w:p>
    <w:p w14:paraId="1ECB4284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76C390B3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(понизив голос)</w:t>
      </w:r>
    </w:p>
    <w:p w14:paraId="47931F8F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Пугало на поле видела?</w:t>
      </w:r>
    </w:p>
    <w:p w14:paraId="722E8697" w14:textId="77777777" w:rsidR="00D06769" w:rsidRPr="00D712FC" w:rsidRDefault="00D06769" w:rsidP="00D06769">
      <w:pPr>
        <w:pStyle w:val="CHARACTER"/>
        <w:rPr>
          <w:color w:val="auto"/>
        </w:rPr>
      </w:pPr>
    </w:p>
    <w:p w14:paraId="7DEE404B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38257DC0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Ну.</w:t>
      </w:r>
    </w:p>
    <w:p w14:paraId="1155F603" w14:textId="77777777" w:rsidR="00D06769" w:rsidRPr="00D712FC" w:rsidRDefault="00D06769" w:rsidP="00D06769">
      <w:pPr>
        <w:pStyle w:val="CHARACTER"/>
        <w:rPr>
          <w:color w:val="auto"/>
        </w:rPr>
      </w:pPr>
    </w:p>
    <w:p w14:paraId="29CB7A9A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7E2B318B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(тихо)</w:t>
      </w:r>
    </w:p>
    <w:p w14:paraId="5A18AC43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Оно по ночам к детям ходит.</w:t>
      </w:r>
    </w:p>
    <w:p w14:paraId="7F956F76" w14:textId="77777777" w:rsidR="00D06769" w:rsidRPr="00D712FC" w:rsidRDefault="00D06769" w:rsidP="00D06769">
      <w:pPr>
        <w:pStyle w:val="CHARACTER"/>
        <w:rPr>
          <w:color w:val="auto"/>
        </w:rPr>
      </w:pPr>
    </w:p>
    <w:p w14:paraId="22E1FC01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528D68D6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 xml:space="preserve">В </w:t>
      </w:r>
      <w:r w:rsidRPr="00D712FC">
        <w:rPr>
          <w:rFonts w:ascii="Cambria" w:hAnsi="Cambria"/>
          <w:color w:val="auto"/>
        </w:rPr>
        <w:t>кепке</w:t>
      </w:r>
      <w:r w:rsidRPr="00D712FC">
        <w:rPr>
          <w:color w:val="auto"/>
        </w:rPr>
        <w:t>?</w:t>
      </w:r>
    </w:p>
    <w:p w14:paraId="15FBB59B" w14:textId="77777777" w:rsidR="00D06769" w:rsidRPr="00D712FC" w:rsidRDefault="00D06769" w:rsidP="00D06769">
      <w:pPr>
        <w:pStyle w:val="CHARACTER"/>
        <w:rPr>
          <w:color w:val="auto"/>
        </w:rPr>
      </w:pPr>
    </w:p>
    <w:p w14:paraId="7472C94E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72A1B8E8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(сбит с толку)</w:t>
      </w:r>
    </w:p>
    <w:p w14:paraId="413F9AFC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Не знаю. Что за дурацкий вопрос?</w:t>
      </w:r>
    </w:p>
    <w:p w14:paraId="40299561" w14:textId="77777777" w:rsidR="00D06769" w:rsidRPr="00D712FC" w:rsidRDefault="00D06769" w:rsidP="00D06769">
      <w:pPr>
        <w:pStyle w:val="DIALOG"/>
        <w:rPr>
          <w:color w:val="auto"/>
        </w:rPr>
      </w:pPr>
    </w:p>
    <w:p w14:paraId="1654904B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45304FDB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Не важно. А к тем мальчикам, с которыми ты свечи покупал, тоже пугало приходило?</w:t>
      </w:r>
    </w:p>
    <w:p w14:paraId="697470C1" w14:textId="77777777" w:rsidR="00D06769" w:rsidRPr="00D712FC" w:rsidRDefault="00D06769" w:rsidP="00D06769">
      <w:pPr>
        <w:pStyle w:val="CHARACTER"/>
        <w:rPr>
          <w:color w:val="auto"/>
        </w:rPr>
      </w:pPr>
    </w:p>
    <w:p w14:paraId="3316810B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0161502D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Ты за мной следила?</w:t>
      </w:r>
    </w:p>
    <w:p w14:paraId="0D4D8546" w14:textId="77777777" w:rsidR="00D06769" w:rsidRPr="00D712FC" w:rsidRDefault="00D06769" w:rsidP="00D06769">
      <w:pPr>
        <w:pStyle w:val="CHARACTER"/>
        <w:rPr>
          <w:color w:val="auto"/>
        </w:rPr>
      </w:pPr>
    </w:p>
    <w:p w14:paraId="71FE8760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4C9C5503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Ты не знаменитость, чтоб за тобой следить! Случайно увидела!</w:t>
      </w:r>
    </w:p>
    <w:p w14:paraId="24764250" w14:textId="77777777" w:rsidR="00D06769" w:rsidRPr="00D712FC" w:rsidRDefault="00D06769" w:rsidP="00D06769">
      <w:pPr>
        <w:pStyle w:val="CHARACTER"/>
        <w:rPr>
          <w:color w:val="auto"/>
        </w:rPr>
      </w:pPr>
    </w:p>
    <w:p w14:paraId="67DAB1F4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4BE9D500" w14:textId="77777777" w:rsidR="00D06769" w:rsidRPr="00791E06" w:rsidRDefault="00D06769" w:rsidP="00D06769">
      <w:pPr>
        <w:pStyle w:val="DIALOG"/>
        <w:rPr>
          <w:rFonts w:ascii="Times New Roman" w:hAnsi="Times New Roman"/>
          <w:color w:val="auto"/>
          <w:lang w:val="en-US"/>
        </w:rPr>
      </w:pPr>
      <w:r w:rsidRPr="00D712FC">
        <w:rPr>
          <w:color w:val="auto"/>
        </w:rPr>
        <w:t xml:space="preserve">К Серёге приходило, он спрятался, чуть от страха не умер! А к </w:t>
      </w:r>
      <w:r w:rsidRPr="00D712FC">
        <w:rPr>
          <w:rFonts w:ascii="Cambria" w:hAnsi="Cambria"/>
          <w:color w:val="auto"/>
        </w:rPr>
        <w:t>Тимуру</w:t>
      </w:r>
      <w:r w:rsidRPr="00D712FC">
        <w:rPr>
          <w:color w:val="auto"/>
        </w:rPr>
        <w:t xml:space="preserve"> ещё нет.</w:t>
      </w:r>
      <w:r>
        <w:rPr>
          <w:rFonts w:ascii="Times New Roman" w:hAnsi="Times New Roman"/>
          <w:color w:val="auto"/>
        </w:rPr>
        <w:t xml:space="preserve"> </w:t>
      </w:r>
      <w:r>
        <w:rPr>
          <w:rFonts w:ascii="Times New Roman" w:hAnsi="Times New Roman"/>
          <w:color w:val="auto"/>
          <w:lang w:val="en-US"/>
        </w:rPr>
        <w:t>[ep: sc</w:t>
      </w:r>
      <w:r>
        <w:rPr>
          <w:rFonts w:ascii="Times New Roman" w:hAnsi="Times New Roman"/>
          <w:color w:val="auto"/>
        </w:rPr>
        <w:t>=</w:t>
      </w:r>
      <w:r>
        <w:rPr>
          <w:rFonts w:ascii="Times New Roman" w:hAnsi="Times New Roman"/>
          <w:color w:val="auto"/>
          <w:lang w:val="en-US"/>
        </w:rPr>
        <w:t>Mild]</w:t>
      </w:r>
    </w:p>
    <w:p w14:paraId="649D4866" w14:textId="77777777" w:rsidR="00D06769" w:rsidRPr="00D712FC" w:rsidRDefault="00D06769" w:rsidP="00D06769">
      <w:pPr>
        <w:pStyle w:val="ACTION"/>
        <w:rPr>
          <w:color w:val="auto"/>
        </w:rPr>
      </w:pPr>
    </w:p>
    <w:p w14:paraId="00EF6460" w14:textId="77777777" w:rsidR="00D06769" w:rsidRPr="00791E06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Чу! Слышится шорох за окном. Васька бежит внутрь круга. Варвара остаётся у окна.</w:t>
      </w:r>
      <w:r w:rsidRPr="00791E06">
        <w:rPr>
          <w:color w:val="auto"/>
        </w:rPr>
        <w:t xml:space="preserve"> [</w:t>
      </w:r>
      <w:r>
        <w:rPr>
          <w:color w:val="auto"/>
          <w:lang w:val="en-US"/>
        </w:rPr>
        <w:t>ep</w:t>
      </w:r>
      <w:r w:rsidRPr="00791E06">
        <w:rPr>
          <w:color w:val="auto"/>
        </w:rPr>
        <w:t xml:space="preserve">: </w:t>
      </w:r>
      <w:r>
        <w:rPr>
          <w:color w:val="auto"/>
          <w:lang w:val="en-US"/>
        </w:rPr>
        <w:t>sc</w:t>
      </w:r>
      <w:r w:rsidRPr="00791E06">
        <w:rPr>
          <w:color w:val="auto"/>
        </w:rPr>
        <w:t>=</w:t>
      </w:r>
      <w:r>
        <w:rPr>
          <w:color w:val="auto"/>
          <w:lang w:val="en-US"/>
        </w:rPr>
        <w:t>Mild</w:t>
      </w:r>
      <w:r w:rsidRPr="00791E06">
        <w:rPr>
          <w:color w:val="auto"/>
        </w:rPr>
        <w:t>]</w:t>
      </w:r>
    </w:p>
    <w:p w14:paraId="7AEA58E4" w14:textId="77777777" w:rsidR="00D06769" w:rsidRPr="00D712FC" w:rsidRDefault="00D06769" w:rsidP="00D06769">
      <w:pPr>
        <w:pStyle w:val="CHARACTER"/>
        <w:rPr>
          <w:color w:val="auto"/>
        </w:rPr>
      </w:pPr>
    </w:p>
    <w:p w14:paraId="0B610E81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25762AA1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Да не бойся ты так! Это ветер! Если бы ты дочитал "Вия", знал бы, что круг от нечисти не спасает!</w:t>
      </w:r>
    </w:p>
    <w:p w14:paraId="414E2C11" w14:textId="77777777" w:rsidR="00D06769" w:rsidRPr="00D712FC" w:rsidRDefault="00D06769" w:rsidP="00D06769">
      <w:pPr>
        <w:pStyle w:val="CHARACTER"/>
        <w:rPr>
          <w:color w:val="auto"/>
        </w:rPr>
      </w:pPr>
    </w:p>
    <w:p w14:paraId="6EFD7040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0BC82C8E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Как это не спасает?!</w:t>
      </w:r>
    </w:p>
    <w:p w14:paraId="19620D3E" w14:textId="77777777" w:rsidR="00D06769" w:rsidRPr="00D712FC" w:rsidRDefault="00D06769" w:rsidP="00D06769">
      <w:pPr>
        <w:pStyle w:val="CHARACTER"/>
        <w:rPr>
          <w:color w:val="auto"/>
        </w:rPr>
      </w:pPr>
    </w:p>
    <w:p w14:paraId="61A2CC34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3D80C813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У Гоголя в книге Хома в итоге погиб.</w:t>
      </w:r>
    </w:p>
    <w:p w14:paraId="10884AEF" w14:textId="77777777" w:rsidR="00D06769" w:rsidRPr="00D712FC" w:rsidRDefault="00D06769" w:rsidP="00D06769">
      <w:pPr>
        <w:pStyle w:val="DIALOG"/>
        <w:rPr>
          <w:color w:val="auto"/>
        </w:rPr>
      </w:pPr>
    </w:p>
    <w:p w14:paraId="57AF77FB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019ACB21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rFonts w:ascii="Cambria" w:hAnsi="Cambria"/>
          <w:color w:val="auto"/>
        </w:rPr>
        <w:t>Как погиб?</w:t>
      </w:r>
      <w:r w:rsidRPr="00D712FC">
        <w:rPr>
          <w:color w:val="auto"/>
        </w:rPr>
        <w:t xml:space="preserve"> </w:t>
      </w:r>
    </w:p>
    <w:p w14:paraId="2A6F5687" w14:textId="77777777" w:rsidR="00D06769" w:rsidRPr="00D712FC" w:rsidRDefault="00D06769" w:rsidP="00D06769">
      <w:pPr>
        <w:pStyle w:val="CHARACTER"/>
        <w:rPr>
          <w:color w:val="auto"/>
        </w:rPr>
      </w:pPr>
    </w:p>
    <w:p w14:paraId="0C5752F6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0D166526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Все из-за страха!</w:t>
      </w:r>
    </w:p>
    <w:p w14:paraId="2F33205C" w14:textId="77777777" w:rsidR="00D06769" w:rsidRPr="00D712FC" w:rsidRDefault="00D06769" w:rsidP="00D06769">
      <w:pPr>
        <w:pStyle w:val="ACTION"/>
        <w:rPr>
          <w:color w:val="auto"/>
        </w:rPr>
      </w:pPr>
    </w:p>
    <w:p w14:paraId="576D386F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 комнате гаснет свет.</w:t>
      </w:r>
    </w:p>
    <w:p w14:paraId="141AD5B4" w14:textId="77777777" w:rsidR="00D06769" w:rsidRPr="00D712FC" w:rsidRDefault="00D06769" w:rsidP="00D06769">
      <w:pPr>
        <w:pStyle w:val="CHARACTER"/>
        <w:rPr>
          <w:color w:val="auto"/>
        </w:rPr>
      </w:pPr>
    </w:p>
    <w:p w14:paraId="64850E3D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5F802EAC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Это чучело! Оно тут! Иди в круг!</w:t>
      </w:r>
    </w:p>
    <w:p w14:paraId="538B67A2" w14:textId="77777777" w:rsidR="00D06769" w:rsidRPr="00D712FC" w:rsidRDefault="00D06769" w:rsidP="00D06769">
      <w:pPr>
        <w:pStyle w:val="CHARACTER"/>
        <w:rPr>
          <w:color w:val="auto"/>
        </w:rPr>
      </w:pPr>
    </w:p>
    <w:p w14:paraId="261381F4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556D27C9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Вот ещё...</w:t>
      </w:r>
    </w:p>
    <w:p w14:paraId="579C220F" w14:textId="77777777" w:rsidR="00D06769" w:rsidRPr="00D712FC" w:rsidRDefault="00D06769" w:rsidP="00D06769">
      <w:pPr>
        <w:pStyle w:val="ACTION"/>
        <w:rPr>
          <w:color w:val="auto"/>
        </w:rPr>
      </w:pPr>
    </w:p>
    <w:p w14:paraId="1BD383B3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За окном слышится шорох. Варвара смотрит на окно. Занавеска трепещет. Варвара одёргивает занавеску и меняется в лице.</w:t>
      </w:r>
    </w:p>
    <w:p w14:paraId="1C70333C" w14:textId="77777777" w:rsidR="00D06769" w:rsidRPr="00D712FC" w:rsidRDefault="00D06769" w:rsidP="00D06769">
      <w:pPr>
        <w:pStyle w:val="NOTE"/>
        <w:rPr>
          <w:color w:val="auto"/>
        </w:rPr>
      </w:pPr>
    </w:p>
    <w:p w14:paraId="176A4A09" w14:textId="77777777" w:rsidR="00D06769" w:rsidRPr="00D712FC" w:rsidRDefault="00D06769" w:rsidP="00D06769">
      <w:pPr>
        <w:pStyle w:val="NOTE"/>
        <w:rPr>
          <w:color w:val="auto"/>
        </w:rPr>
      </w:pPr>
      <w:r w:rsidRPr="00D712FC">
        <w:rPr>
          <w:color w:val="auto"/>
        </w:rPr>
        <w:t>ГЛАЗАМИ ВАРВАРЫ:</w:t>
      </w:r>
    </w:p>
    <w:p w14:paraId="63A6E873" w14:textId="77777777" w:rsidR="00D06769" w:rsidRPr="00D712FC" w:rsidRDefault="00D06769" w:rsidP="00D06769">
      <w:pPr>
        <w:pStyle w:val="ACTION"/>
        <w:rPr>
          <w:color w:val="auto"/>
        </w:rPr>
      </w:pPr>
    </w:p>
    <w:p w14:paraId="153071ED" w14:textId="77777777" w:rsidR="00D06769" w:rsidRPr="00791E06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 w:rsidRPr="00D712FC">
        <w:rPr>
          <w:color w:val="auto"/>
        </w:rPr>
        <w:t xml:space="preserve">На участке и правда стоит пугало в красной </w:t>
      </w:r>
      <w:r w:rsidRPr="00D712FC">
        <w:rPr>
          <w:rFonts w:ascii="Cambria" w:hAnsi="Cambria"/>
          <w:color w:val="auto"/>
        </w:rPr>
        <w:t>кепке</w:t>
      </w:r>
      <w:r w:rsidRPr="00D712FC">
        <w:rPr>
          <w:color w:val="auto"/>
        </w:rPr>
        <w:t>. Его освещает свет луны, и оно кажется ожившим. Пугало смотрит в окно на детей.</w:t>
      </w:r>
      <w:r>
        <w:rPr>
          <w:rFonts w:ascii="Times New Roman" w:hAnsi="Times New Roman"/>
          <w:color w:val="auto"/>
        </w:rPr>
        <w:t xml:space="preserve"> </w:t>
      </w:r>
      <w:r>
        <w:rPr>
          <w:rFonts w:ascii="Times New Roman" w:hAnsi="Times New Roman"/>
          <w:color w:val="auto"/>
          <w:lang w:val="en-US"/>
        </w:rPr>
        <w:t>[ep: sc=Mild]</w:t>
      </w:r>
    </w:p>
    <w:p w14:paraId="7E8F4505" w14:textId="77777777" w:rsidR="00D06769" w:rsidRPr="00D712FC" w:rsidRDefault="00D06769" w:rsidP="00D06769">
      <w:pPr>
        <w:pStyle w:val="NOTE"/>
        <w:rPr>
          <w:color w:val="auto"/>
        </w:rPr>
      </w:pPr>
    </w:p>
    <w:p w14:paraId="5957CC4C" w14:textId="77777777" w:rsidR="00D06769" w:rsidRPr="00D712FC" w:rsidRDefault="00D06769" w:rsidP="00D06769">
      <w:pPr>
        <w:pStyle w:val="NOTE"/>
        <w:rPr>
          <w:color w:val="auto"/>
        </w:rPr>
      </w:pPr>
      <w:r w:rsidRPr="00D712FC">
        <w:rPr>
          <w:color w:val="auto"/>
        </w:rPr>
        <w:t>НАЗАД К КОМНАТЕ ВАСЬКИ:</w:t>
      </w:r>
    </w:p>
    <w:p w14:paraId="184566A3" w14:textId="77777777" w:rsidR="00D06769" w:rsidRPr="00D712FC" w:rsidRDefault="00D06769" w:rsidP="00D06769">
      <w:pPr>
        <w:pStyle w:val="ACTION"/>
        <w:rPr>
          <w:color w:val="auto"/>
        </w:rPr>
      </w:pPr>
    </w:p>
    <w:p w14:paraId="397F4BB0" w14:textId="77777777" w:rsidR="00D06769" w:rsidRPr="00791E06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 w:rsidRPr="00D712FC">
        <w:rPr>
          <w:color w:val="auto"/>
        </w:rPr>
        <w:t>Внезапно дверь комнаты открывается... Варвара смотрит на дверь. Там никого нет. Может, сквозняк. Варя снова поворачивается к окну. Пугало исчезло! В комнате включается свет. Дети в шоке.</w:t>
      </w:r>
      <w:r>
        <w:rPr>
          <w:rFonts w:ascii="Times New Roman" w:hAnsi="Times New Roman"/>
          <w:color w:val="auto"/>
        </w:rPr>
        <w:t xml:space="preserve"> </w:t>
      </w:r>
      <w:r>
        <w:rPr>
          <w:rFonts w:ascii="Times New Roman" w:hAnsi="Times New Roman"/>
          <w:color w:val="auto"/>
          <w:lang w:val="en-US"/>
        </w:rPr>
        <w:t>[ep: sc=Mild]</w:t>
      </w:r>
    </w:p>
    <w:p w14:paraId="63877BEC" w14:textId="77777777" w:rsidR="00D06769" w:rsidRPr="00D712FC" w:rsidRDefault="00D06769" w:rsidP="00D06769">
      <w:pPr>
        <w:pStyle w:val="ACTION"/>
        <w:rPr>
          <w:color w:val="auto"/>
        </w:rPr>
      </w:pPr>
    </w:p>
    <w:p w14:paraId="5FA9F688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1663AB88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(испуганно)</w:t>
      </w:r>
    </w:p>
    <w:p w14:paraId="08B83802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Оно исчезло?</w:t>
      </w:r>
    </w:p>
    <w:p w14:paraId="1E494FAA" w14:textId="77777777" w:rsidR="00D06769" w:rsidRPr="00D712FC" w:rsidRDefault="00D06769" w:rsidP="00D06769">
      <w:pPr>
        <w:pStyle w:val="CHARACTER"/>
        <w:rPr>
          <w:color w:val="auto"/>
        </w:rPr>
      </w:pPr>
    </w:p>
    <w:p w14:paraId="7D81E34D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7AFA0A2A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(глядя в окно)</w:t>
      </w:r>
    </w:p>
    <w:p w14:paraId="6564DD93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Вроде да...</w:t>
      </w:r>
    </w:p>
    <w:p w14:paraId="69953507" w14:textId="77777777" w:rsidR="00D06769" w:rsidRPr="00D712FC" w:rsidRDefault="00D06769" w:rsidP="00D06769">
      <w:pPr>
        <w:pStyle w:val="CHARACTER"/>
        <w:rPr>
          <w:color w:val="auto"/>
        </w:rPr>
      </w:pPr>
    </w:p>
    <w:p w14:paraId="1C204B93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1E000DD0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 xml:space="preserve">Может, к </w:t>
      </w:r>
      <w:r w:rsidRPr="00D712FC">
        <w:rPr>
          <w:rFonts w:ascii="Cambria" w:hAnsi="Cambria"/>
          <w:color w:val="auto"/>
        </w:rPr>
        <w:t>Тимуру</w:t>
      </w:r>
      <w:r w:rsidRPr="00D712FC">
        <w:rPr>
          <w:color w:val="auto"/>
        </w:rPr>
        <w:t xml:space="preserve"> пошло, или снова к Серёге...</w:t>
      </w:r>
    </w:p>
    <w:p w14:paraId="031E9C03" w14:textId="77777777" w:rsidR="00D06769" w:rsidRPr="00D712FC" w:rsidRDefault="00D06769" w:rsidP="00D06769">
      <w:pPr>
        <w:pStyle w:val="CHARACTER"/>
        <w:rPr>
          <w:color w:val="auto"/>
        </w:rPr>
      </w:pPr>
    </w:p>
    <w:p w14:paraId="4853E273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55233AEF" w14:textId="77777777" w:rsidR="00D06769" w:rsidRDefault="00D06769" w:rsidP="00D06769">
      <w:pPr>
        <w:pStyle w:val="DIALOG"/>
        <w:rPr>
          <w:rFonts w:ascii="Times New Roman" w:hAnsi="Times New Roman"/>
          <w:color w:val="auto"/>
        </w:rPr>
      </w:pPr>
      <w:r w:rsidRPr="00D712FC">
        <w:rPr>
          <w:color w:val="auto"/>
        </w:rPr>
        <w:t>Звони</w:t>
      </w:r>
      <w:r w:rsidRPr="00D712FC">
        <w:rPr>
          <w:rFonts w:ascii="Cambria" w:hAnsi="Cambria"/>
          <w:color w:val="auto"/>
        </w:rPr>
        <w:t xml:space="preserve"> им</w:t>
      </w:r>
      <w:r w:rsidRPr="00D712FC">
        <w:rPr>
          <w:color w:val="auto"/>
        </w:rPr>
        <w:t>. Надо их допросить!</w:t>
      </w:r>
    </w:p>
    <w:p w14:paraId="4398B58C" w14:textId="77777777" w:rsidR="00D06769" w:rsidRDefault="00D06769" w:rsidP="00D06769">
      <w:pPr>
        <w:pStyle w:val="DIALOG"/>
        <w:rPr>
          <w:rFonts w:ascii="Times New Roman" w:hAnsi="Times New Roman"/>
          <w:color w:val="auto"/>
        </w:rPr>
      </w:pPr>
    </w:p>
    <w:p w14:paraId="547983B7" w14:textId="77777777" w:rsidR="00D06769" w:rsidRPr="00791E06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v=None, sc=Mild, s=None, p=None, a=None]</w:t>
      </w:r>
    </w:p>
    <w:p w14:paraId="54BEE4BD" w14:textId="77777777" w:rsidR="00D06769" w:rsidRPr="00791E06" w:rsidRDefault="00D06769" w:rsidP="00D06769">
      <w:pPr>
        <w:pStyle w:val="SCENEHEADING"/>
        <w:rPr>
          <w:color w:val="auto"/>
          <w:lang w:val="en-US"/>
        </w:rPr>
      </w:pPr>
    </w:p>
    <w:p w14:paraId="3A59F7A9" w14:textId="77777777" w:rsidR="00D06769" w:rsidRPr="00D712FC" w:rsidRDefault="00D06769" w:rsidP="00D06769">
      <w:pPr>
        <w:pStyle w:val="SCENEHEADING"/>
        <w:rPr>
          <w:rFonts w:ascii="Cambria" w:hAnsi="Cambria"/>
          <w:color w:val="auto"/>
          <w:u w:val="single"/>
        </w:rPr>
      </w:pPr>
      <w:r w:rsidRPr="00D712FC">
        <w:rPr>
          <w:color w:val="auto"/>
          <w:u w:val="single"/>
        </w:rPr>
        <w:t xml:space="preserve">1-23. </w:t>
      </w:r>
      <w:r w:rsidRPr="00D712FC">
        <w:rPr>
          <w:rFonts w:ascii="Cambria" w:hAnsi="Cambria"/>
          <w:color w:val="auto"/>
          <w:u w:val="single"/>
        </w:rPr>
        <w:t>нат</w:t>
      </w:r>
      <w:r w:rsidRPr="00D712FC">
        <w:rPr>
          <w:color w:val="auto"/>
          <w:u w:val="single"/>
        </w:rPr>
        <w:t xml:space="preserve">. ДОМ ВАРВАРЫ. ЛЕТНЯЯ </w:t>
      </w:r>
      <w:r w:rsidRPr="00D712FC">
        <w:rPr>
          <w:rFonts w:ascii="Cambria" w:hAnsi="Cambria"/>
          <w:color w:val="auto"/>
          <w:u w:val="single"/>
        </w:rPr>
        <w:t>веранда</w:t>
      </w:r>
      <w:r w:rsidRPr="00D712FC">
        <w:rPr>
          <w:color w:val="auto"/>
          <w:u w:val="single"/>
        </w:rPr>
        <w:t xml:space="preserve"> – НОЧЬ </w:t>
      </w:r>
    </w:p>
    <w:p w14:paraId="287ECF6F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ЗОЯ</w:t>
      </w:r>
    </w:p>
    <w:p w14:paraId="23E8A247" w14:textId="77777777" w:rsidR="00D06769" w:rsidRPr="00D712FC" w:rsidRDefault="00D06769" w:rsidP="00D06769">
      <w:pPr>
        <w:pStyle w:val="ACTION"/>
        <w:rPr>
          <w:color w:val="auto"/>
        </w:rPr>
      </w:pPr>
    </w:p>
    <w:p w14:paraId="2EA6462D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 xml:space="preserve">Зоя </w:t>
      </w:r>
      <w:r w:rsidRPr="00D712FC">
        <w:rPr>
          <w:rFonts w:ascii="Cambria" w:hAnsi="Cambria"/>
          <w:color w:val="auto"/>
        </w:rPr>
        <w:t>на веранде</w:t>
      </w:r>
      <w:r w:rsidRPr="00D712FC">
        <w:rPr>
          <w:color w:val="auto"/>
        </w:rPr>
        <w:t>, листает ленту Вконтакте.</w:t>
      </w:r>
    </w:p>
    <w:p w14:paraId="3BDEF1A8" w14:textId="77777777" w:rsidR="00D06769" w:rsidRPr="00D712FC" w:rsidRDefault="00D06769" w:rsidP="00D06769">
      <w:pPr>
        <w:pStyle w:val="ACTION"/>
        <w:rPr>
          <w:color w:val="auto"/>
        </w:rPr>
      </w:pPr>
    </w:p>
    <w:p w14:paraId="72E9948B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Приближение на экран телефона: Зоя смотрит фотографии в профиле Паши. На многих фотографиях Паша с Машей.</w:t>
      </w:r>
    </w:p>
    <w:p w14:paraId="05F48286" w14:textId="77777777" w:rsidR="00D06769" w:rsidRPr="00D712FC" w:rsidRDefault="00D06769" w:rsidP="00D06769">
      <w:pPr>
        <w:pStyle w:val="ACTION"/>
        <w:rPr>
          <w:color w:val="auto"/>
        </w:rPr>
      </w:pPr>
    </w:p>
    <w:p w14:paraId="1040030F" w14:textId="77777777" w:rsidR="00D06769" w:rsidRDefault="00D06769" w:rsidP="00D06769">
      <w:pPr>
        <w:pStyle w:val="ACTION"/>
        <w:rPr>
          <w:rFonts w:ascii="Times New Roman" w:hAnsi="Times New Roman"/>
          <w:color w:val="auto"/>
        </w:rPr>
      </w:pPr>
      <w:r w:rsidRPr="00D712FC">
        <w:rPr>
          <w:color w:val="auto"/>
        </w:rPr>
        <w:t>Зоя случайно ставит лайк, потом испуганно убирает.</w:t>
      </w:r>
    </w:p>
    <w:p w14:paraId="02C208A8" w14:textId="77777777" w:rsidR="00D06769" w:rsidRDefault="00D06769" w:rsidP="00D06769">
      <w:pPr>
        <w:pStyle w:val="ACTION"/>
        <w:rPr>
          <w:rFonts w:ascii="Times New Roman" w:hAnsi="Times New Roman"/>
          <w:color w:val="auto"/>
        </w:rPr>
      </w:pPr>
    </w:p>
    <w:p w14:paraId="68D2BCF7" w14:textId="77777777" w:rsidR="00D06769" w:rsidRPr="009B09E3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v=None, sc=None, s=None, p=None, a=None]</w:t>
      </w:r>
    </w:p>
    <w:p w14:paraId="77A848D0" w14:textId="77777777" w:rsidR="00D06769" w:rsidRPr="009B09E3" w:rsidRDefault="00D06769" w:rsidP="00D06769">
      <w:pPr>
        <w:pStyle w:val="SCENEHEADING"/>
        <w:rPr>
          <w:color w:val="auto"/>
          <w:lang w:val="en-US"/>
        </w:rPr>
      </w:pPr>
    </w:p>
    <w:p w14:paraId="0DFE58CA" w14:textId="77777777" w:rsidR="00D06769" w:rsidRPr="00D712FC" w:rsidRDefault="00D06769" w:rsidP="00D06769">
      <w:pPr>
        <w:pStyle w:val="SCENEHEADING"/>
        <w:rPr>
          <w:color w:val="auto"/>
          <w:u w:val="single"/>
        </w:rPr>
      </w:pPr>
      <w:r w:rsidRPr="00D712FC">
        <w:rPr>
          <w:color w:val="auto"/>
          <w:u w:val="single"/>
        </w:rPr>
        <w:t>1-24. НАТ. ДОМ ВАСИ. УЧАСТОК - НОЧЬ</w:t>
      </w:r>
    </w:p>
    <w:p w14:paraId="71A0EF5B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 xml:space="preserve">ВАРВАРА, ВАСЯ, </w:t>
      </w:r>
      <w:r w:rsidRPr="00D712FC">
        <w:rPr>
          <w:rFonts w:ascii="Cambria" w:hAnsi="Cambria"/>
          <w:color w:val="auto"/>
        </w:rPr>
        <w:t>тимур</w:t>
      </w:r>
      <w:r w:rsidRPr="00D712FC">
        <w:rPr>
          <w:color w:val="auto"/>
        </w:rPr>
        <w:t>, СЕРЕЖА</w:t>
      </w:r>
    </w:p>
    <w:p w14:paraId="460B7C2E" w14:textId="77777777" w:rsidR="00D06769" w:rsidRPr="00D712FC" w:rsidRDefault="00D06769" w:rsidP="00D06769">
      <w:pPr>
        <w:pStyle w:val="ACTION"/>
        <w:rPr>
          <w:color w:val="auto"/>
        </w:rPr>
      </w:pPr>
    </w:p>
    <w:p w14:paraId="41A7CFF2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Варвара с фонариком осматривает участок Васи.</w:t>
      </w:r>
    </w:p>
    <w:p w14:paraId="5DE14B95" w14:textId="77777777" w:rsidR="00D06769" w:rsidRPr="00D712FC" w:rsidRDefault="00D06769" w:rsidP="00D06769">
      <w:pPr>
        <w:pStyle w:val="CHARACTER"/>
        <w:rPr>
          <w:color w:val="auto"/>
        </w:rPr>
      </w:pPr>
    </w:p>
    <w:p w14:paraId="271D76B6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305FE6F4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Следов нет, потому что трава сухая. Эх, был бы дождь...</w:t>
      </w:r>
    </w:p>
    <w:p w14:paraId="6A2BF960" w14:textId="77777777" w:rsidR="00D06769" w:rsidRPr="00D712FC" w:rsidRDefault="00D06769" w:rsidP="00D06769">
      <w:pPr>
        <w:pStyle w:val="ACTION"/>
        <w:rPr>
          <w:color w:val="auto"/>
        </w:rPr>
      </w:pPr>
    </w:p>
    <w:p w14:paraId="340AD6CE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 xml:space="preserve">Она разворачивается к окну. Из окна за ней наблюдают три мальчика: Вася, </w:t>
      </w:r>
      <w:r w:rsidRPr="00D712FC">
        <w:rPr>
          <w:rFonts w:ascii="Cambria" w:hAnsi="Cambria"/>
          <w:color w:val="auto"/>
        </w:rPr>
        <w:t>Тимур</w:t>
      </w:r>
      <w:r w:rsidRPr="00D712FC">
        <w:rPr>
          <w:color w:val="auto"/>
        </w:rPr>
        <w:t xml:space="preserve"> и Серёжа.</w:t>
      </w:r>
    </w:p>
    <w:p w14:paraId="1EDF6B23" w14:textId="77777777" w:rsidR="00D06769" w:rsidRPr="00D712FC" w:rsidRDefault="00D06769" w:rsidP="00D06769">
      <w:pPr>
        <w:pStyle w:val="CHARACTER"/>
        <w:rPr>
          <w:color w:val="auto"/>
        </w:rPr>
      </w:pPr>
    </w:p>
    <w:p w14:paraId="7C1DF06F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239DC08C" w14:textId="77777777" w:rsidR="00D06769" w:rsidRPr="009B09E3" w:rsidRDefault="00D06769" w:rsidP="00D06769">
      <w:pPr>
        <w:pStyle w:val="DIALOG"/>
        <w:rPr>
          <w:rFonts w:ascii="Times New Roman" w:hAnsi="Times New Roman"/>
          <w:color w:val="auto"/>
          <w:lang w:val="en-US"/>
        </w:rPr>
      </w:pPr>
      <w:r w:rsidRPr="00D712FC">
        <w:rPr>
          <w:color w:val="auto"/>
        </w:rPr>
        <w:t>Значит, вы утверждаете, что пугало оживает ночью, идет пугать детей, а потом возвращается на поле?</w:t>
      </w:r>
      <w:r>
        <w:rPr>
          <w:rFonts w:ascii="Times New Roman" w:hAnsi="Times New Roman"/>
          <w:color w:val="auto"/>
        </w:rPr>
        <w:t xml:space="preserve"> </w:t>
      </w:r>
      <w:r>
        <w:rPr>
          <w:rFonts w:ascii="Times New Roman" w:hAnsi="Times New Roman"/>
          <w:color w:val="auto"/>
          <w:lang w:val="en-US"/>
        </w:rPr>
        <w:t>[ep: sc=Mild]</w:t>
      </w:r>
    </w:p>
    <w:p w14:paraId="75F075D3" w14:textId="77777777" w:rsidR="00D06769" w:rsidRPr="00D712FC" w:rsidRDefault="00D06769" w:rsidP="00D06769">
      <w:pPr>
        <w:pStyle w:val="CHARACTER"/>
        <w:rPr>
          <w:color w:val="auto"/>
        </w:rPr>
      </w:pPr>
    </w:p>
    <w:p w14:paraId="24E51DFC" w14:textId="77777777" w:rsidR="00D06769" w:rsidRPr="00D712FC" w:rsidRDefault="00D06769" w:rsidP="00D06769">
      <w:pPr>
        <w:pStyle w:val="CHARACTER"/>
        <w:rPr>
          <w:rFonts w:ascii="Cambria" w:hAnsi="Cambria"/>
          <w:color w:val="auto"/>
        </w:rPr>
      </w:pPr>
      <w:r w:rsidRPr="00D712FC">
        <w:rPr>
          <w:color w:val="auto"/>
        </w:rPr>
        <w:t xml:space="preserve">СЕРЁЖА, ВАСЯ, </w:t>
      </w:r>
      <w:r w:rsidRPr="00D712FC">
        <w:rPr>
          <w:rFonts w:ascii="Cambria" w:hAnsi="Cambria"/>
          <w:color w:val="auto"/>
        </w:rPr>
        <w:t>тимур</w:t>
      </w:r>
    </w:p>
    <w:p w14:paraId="04BC099E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(вместе)</w:t>
      </w:r>
    </w:p>
    <w:p w14:paraId="3CC9A74C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Утверждаем!</w:t>
      </w:r>
    </w:p>
    <w:p w14:paraId="1F23F198" w14:textId="77777777" w:rsidR="00D06769" w:rsidRPr="00D712FC" w:rsidRDefault="00D06769" w:rsidP="00D06769">
      <w:pPr>
        <w:pStyle w:val="CHARACTER"/>
        <w:rPr>
          <w:color w:val="auto"/>
        </w:rPr>
      </w:pPr>
    </w:p>
    <w:p w14:paraId="40F805AC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05FE6CD5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(Серёже)</w:t>
      </w:r>
    </w:p>
    <w:p w14:paraId="0CA1D696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Когда пугало к тебе приходило, тоже свет гас?</w:t>
      </w:r>
    </w:p>
    <w:p w14:paraId="37B1FC9A" w14:textId="77777777" w:rsidR="00D06769" w:rsidRPr="00D712FC" w:rsidRDefault="00D06769" w:rsidP="00D06769">
      <w:pPr>
        <w:pStyle w:val="CHARACTER"/>
        <w:rPr>
          <w:color w:val="auto"/>
        </w:rPr>
      </w:pPr>
    </w:p>
    <w:p w14:paraId="42347E0E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СЕРЁЖА</w:t>
      </w:r>
    </w:p>
    <w:p w14:paraId="72D4BE51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Так точно!</w:t>
      </w:r>
    </w:p>
    <w:p w14:paraId="66962475" w14:textId="77777777" w:rsidR="00D06769" w:rsidRPr="00D712FC" w:rsidRDefault="00D06769" w:rsidP="00D06769">
      <w:pPr>
        <w:pStyle w:val="CHARACTER"/>
        <w:rPr>
          <w:color w:val="auto"/>
        </w:rPr>
      </w:pPr>
    </w:p>
    <w:p w14:paraId="2901803C" w14:textId="77777777" w:rsidR="00D06769" w:rsidRPr="00D712FC" w:rsidRDefault="00D06769" w:rsidP="00D06769">
      <w:pPr>
        <w:pStyle w:val="CHARACTER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тимур</w:t>
      </w:r>
    </w:p>
    <w:p w14:paraId="39A14E92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А ко мне ещё не приходило. Но я... готовлюсь.</w:t>
      </w:r>
    </w:p>
    <w:p w14:paraId="7C500988" w14:textId="77777777" w:rsidR="00D06769" w:rsidRPr="00D712FC" w:rsidRDefault="00D06769" w:rsidP="00D06769">
      <w:pPr>
        <w:pStyle w:val="CHARACTER"/>
        <w:ind w:left="0"/>
        <w:rPr>
          <w:color w:val="auto"/>
        </w:rPr>
      </w:pPr>
    </w:p>
    <w:p w14:paraId="258AA616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53126140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 xml:space="preserve">Любопытненько! Нужно проверить, вернулось ли пугало на поле. </w:t>
      </w:r>
      <w:r w:rsidRPr="00D712FC">
        <w:rPr>
          <w:rFonts w:ascii="Cambria" w:hAnsi="Cambria"/>
          <w:color w:val="auto"/>
        </w:rPr>
        <w:t>Берите фонарики и за мной!</w:t>
      </w:r>
    </w:p>
    <w:p w14:paraId="0329A421" w14:textId="77777777" w:rsidR="00D06769" w:rsidRPr="00D712FC" w:rsidRDefault="00D06769" w:rsidP="00D06769">
      <w:pPr>
        <w:pStyle w:val="CHARACTER"/>
        <w:rPr>
          <w:color w:val="auto"/>
        </w:rPr>
      </w:pPr>
    </w:p>
    <w:p w14:paraId="6F8A2B3A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СЕРЁЖА</w:t>
      </w:r>
    </w:p>
    <w:p w14:paraId="22A9347B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Ты что! Я не пойду!</w:t>
      </w:r>
    </w:p>
    <w:p w14:paraId="504F0629" w14:textId="77777777" w:rsidR="00D06769" w:rsidRPr="00D712FC" w:rsidRDefault="00D06769" w:rsidP="00D06769">
      <w:pPr>
        <w:pStyle w:val="CHARACTER"/>
        <w:rPr>
          <w:color w:val="auto"/>
        </w:rPr>
      </w:pPr>
    </w:p>
    <w:p w14:paraId="02AC2492" w14:textId="77777777" w:rsidR="00D06769" w:rsidRPr="00D712FC" w:rsidRDefault="00D06769" w:rsidP="00D06769">
      <w:pPr>
        <w:pStyle w:val="CHARACTER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ТИМУР</w:t>
      </w:r>
    </w:p>
    <w:p w14:paraId="2103A811" w14:textId="77777777" w:rsidR="00D06769" w:rsidRPr="009B09E3" w:rsidRDefault="00D06769" w:rsidP="00D06769">
      <w:pPr>
        <w:pStyle w:val="DIALOG"/>
        <w:rPr>
          <w:color w:val="auto"/>
          <w:lang w:val="en-US"/>
        </w:rPr>
      </w:pPr>
      <w:r w:rsidRPr="00D712FC">
        <w:rPr>
          <w:color w:val="auto"/>
        </w:rPr>
        <w:t>Я тоже! Мне сюда было страшно идти!</w:t>
      </w:r>
      <w:r w:rsidRPr="009B09E3">
        <w:rPr>
          <w:color w:val="auto"/>
        </w:rPr>
        <w:t xml:space="preserve"> </w:t>
      </w:r>
      <w:r>
        <w:rPr>
          <w:color w:val="auto"/>
          <w:lang w:val="en-US"/>
        </w:rPr>
        <w:t>[ep: sc=Mild]</w:t>
      </w:r>
    </w:p>
    <w:p w14:paraId="24536268" w14:textId="77777777" w:rsidR="00D06769" w:rsidRPr="00D712FC" w:rsidRDefault="00D06769" w:rsidP="00D06769">
      <w:pPr>
        <w:pStyle w:val="CHARACTER"/>
        <w:rPr>
          <w:color w:val="auto"/>
        </w:rPr>
      </w:pPr>
    </w:p>
    <w:p w14:paraId="2DF2EC2D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5B5B3D42" w14:textId="77777777" w:rsidR="00D06769" w:rsidRPr="00D712FC" w:rsidRDefault="00D06769" w:rsidP="00D06769">
      <w:pPr>
        <w:pStyle w:val="PARENTHETICAL"/>
        <w:rPr>
          <w:color w:val="auto"/>
        </w:rPr>
      </w:pPr>
      <w:r w:rsidRPr="00D712FC">
        <w:rPr>
          <w:color w:val="auto"/>
        </w:rPr>
        <w:t>(Васе)</w:t>
      </w:r>
    </w:p>
    <w:p w14:paraId="5649EEAF" w14:textId="77777777" w:rsidR="00D06769" w:rsidRDefault="00D06769" w:rsidP="00D06769">
      <w:pPr>
        <w:pStyle w:val="DIALOG"/>
        <w:rPr>
          <w:rFonts w:ascii="Times New Roman" w:hAnsi="Times New Roman"/>
          <w:color w:val="auto"/>
        </w:rPr>
      </w:pPr>
      <w:r w:rsidRPr="00D712FC">
        <w:rPr>
          <w:color w:val="auto"/>
        </w:rPr>
        <w:t>А ты пойдешь? Или тоже струсил?</w:t>
      </w:r>
    </w:p>
    <w:p w14:paraId="6D568404" w14:textId="77777777" w:rsidR="00D06769" w:rsidRDefault="00D06769" w:rsidP="00D06769">
      <w:pPr>
        <w:pStyle w:val="DIALOG"/>
        <w:rPr>
          <w:rFonts w:ascii="Times New Roman" w:hAnsi="Times New Roman"/>
          <w:color w:val="auto"/>
        </w:rPr>
      </w:pPr>
    </w:p>
    <w:p w14:paraId="2B13827E" w14:textId="77777777" w:rsidR="00D06769" w:rsidRPr="009B09E3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v=None, sc=Mild, s=None, p=None, a=None]</w:t>
      </w:r>
    </w:p>
    <w:p w14:paraId="2681EB20" w14:textId="77777777" w:rsidR="00D06769" w:rsidRPr="009B09E3" w:rsidRDefault="00D06769" w:rsidP="00D06769">
      <w:pPr>
        <w:pStyle w:val="SCENEHEADING"/>
        <w:rPr>
          <w:color w:val="auto"/>
          <w:lang w:val="en-US"/>
        </w:rPr>
      </w:pPr>
    </w:p>
    <w:p w14:paraId="6125EBD0" w14:textId="77777777" w:rsidR="00D06769" w:rsidRPr="00D712FC" w:rsidRDefault="00D06769" w:rsidP="00D06769">
      <w:pPr>
        <w:pStyle w:val="SCENEHEADING"/>
        <w:rPr>
          <w:color w:val="auto"/>
          <w:u w:val="single"/>
        </w:rPr>
      </w:pPr>
      <w:r w:rsidRPr="00D712FC">
        <w:rPr>
          <w:color w:val="auto"/>
          <w:u w:val="single"/>
        </w:rPr>
        <w:t>1-25. НАТ. ПОЛЕ – НОЧЬ</w:t>
      </w:r>
    </w:p>
    <w:p w14:paraId="06D46574" w14:textId="77777777" w:rsidR="00D06769" w:rsidRPr="00D712FC" w:rsidRDefault="00D06769" w:rsidP="00D06769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ВАРВАРА, ВАСЯ, ВЕДЬМА</w:t>
      </w:r>
    </w:p>
    <w:p w14:paraId="1D44D348" w14:textId="77777777" w:rsidR="00D06769" w:rsidRPr="00D712FC" w:rsidRDefault="00D06769" w:rsidP="00D06769">
      <w:pPr>
        <w:pStyle w:val="ACTION"/>
        <w:rPr>
          <w:color w:val="auto"/>
        </w:rPr>
      </w:pPr>
    </w:p>
    <w:p w14:paraId="746A3736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 xml:space="preserve">Вася и Варвара подходят к полю. Пугало в красной </w:t>
      </w:r>
      <w:r w:rsidRPr="00D712FC">
        <w:rPr>
          <w:rFonts w:ascii="Cambria" w:hAnsi="Cambria"/>
          <w:color w:val="auto"/>
        </w:rPr>
        <w:t>кепке</w:t>
      </w:r>
      <w:r w:rsidRPr="00D712FC">
        <w:rPr>
          <w:color w:val="auto"/>
        </w:rPr>
        <w:t>, как ни в чём не бывало, стоит на своём месте у дома ведьмы. Оно уже кажется не живым, а обыкновенным пугалом.</w:t>
      </w:r>
    </w:p>
    <w:p w14:paraId="29D50C74" w14:textId="77777777" w:rsidR="00D06769" w:rsidRPr="00D712FC" w:rsidRDefault="00D06769" w:rsidP="00D06769">
      <w:pPr>
        <w:pStyle w:val="CHARACTER"/>
        <w:rPr>
          <w:color w:val="auto"/>
        </w:rPr>
      </w:pPr>
    </w:p>
    <w:p w14:paraId="6D4B7F1A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0457F4CC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Всё, оно тут! Пошли отсюда!</w:t>
      </w:r>
    </w:p>
    <w:p w14:paraId="3D56DC66" w14:textId="77777777" w:rsidR="00D06769" w:rsidRPr="00D712FC" w:rsidRDefault="00D06769" w:rsidP="00D06769">
      <w:pPr>
        <w:pStyle w:val="CHARACTER"/>
        <w:rPr>
          <w:color w:val="auto"/>
        </w:rPr>
      </w:pPr>
    </w:p>
    <w:p w14:paraId="485207ED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0E06E4E5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Нет, нужно подойти посмотреть, может, какую-то улику найдём.</w:t>
      </w:r>
    </w:p>
    <w:p w14:paraId="3987D7D8" w14:textId="77777777" w:rsidR="00D06769" w:rsidRPr="00D712FC" w:rsidRDefault="00D06769" w:rsidP="00D06769">
      <w:pPr>
        <w:pStyle w:val="CHARACTER"/>
        <w:rPr>
          <w:color w:val="auto"/>
        </w:rPr>
      </w:pPr>
    </w:p>
    <w:p w14:paraId="2B704B38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0E025D57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Знаешь, что ведьма сделает, если увидит, что мы по её полю прогуливаемся?</w:t>
      </w:r>
    </w:p>
    <w:p w14:paraId="0BC39CB7" w14:textId="77777777" w:rsidR="00D06769" w:rsidRPr="00D712FC" w:rsidRDefault="00D06769" w:rsidP="00D06769">
      <w:pPr>
        <w:pStyle w:val="CHARACTER"/>
        <w:rPr>
          <w:color w:val="auto"/>
        </w:rPr>
      </w:pPr>
    </w:p>
    <w:p w14:paraId="6A5FBE3E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76123F57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Мыло из тебя сварит! Кто это вообще придумал, про мыло?</w:t>
      </w:r>
    </w:p>
    <w:p w14:paraId="3514DF3F" w14:textId="77777777" w:rsidR="00D06769" w:rsidRPr="00D712FC" w:rsidRDefault="00D06769" w:rsidP="00D06769">
      <w:pPr>
        <w:pStyle w:val="CHARACTER"/>
        <w:rPr>
          <w:color w:val="auto"/>
        </w:rPr>
      </w:pPr>
    </w:p>
    <w:p w14:paraId="7CC54A6D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37C52FEF" w14:textId="77777777" w:rsidR="00D06769" w:rsidRPr="009B09E3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 xml:space="preserve">Это не выдумки! Мне батя так всё время говорит: не будешь слушаться - ведьме на мыло отдам! </w:t>
      </w:r>
      <w:r w:rsidRPr="00D712FC">
        <w:rPr>
          <w:rFonts w:ascii="Cambria" w:hAnsi="Cambria"/>
          <w:color w:val="auto"/>
        </w:rPr>
        <w:t xml:space="preserve">Не будешь овсянку по утрам есть – ведьма заберет! </w:t>
      </w:r>
      <w:r w:rsidRPr="00D712FC">
        <w:rPr>
          <w:color w:val="auto"/>
        </w:rPr>
        <w:t>Получишь двойку – ведьм</w:t>
      </w:r>
      <w:r w:rsidRPr="00D712FC">
        <w:rPr>
          <w:rFonts w:ascii="Cambria" w:hAnsi="Cambria"/>
          <w:color w:val="auto"/>
        </w:rPr>
        <w:t>а из тебя мыло сварит</w:t>
      </w:r>
      <w:r w:rsidRPr="00D712FC">
        <w:rPr>
          <w:color w:val="auto"/>
        </w:rPr>
        <w:t>!</w:t>
      </w:r>
      <w:r w:rsidRPr="009B09E3">
        <w:rPr>
          <w:color w:val="auto"/>
        </w:rPr>
        <w:t xml:space="preserve"> [</w:t>
      </w:r>
      <w:r>
        <w:rPr>
          <w:color w:val="auto"/>
          <w:lang w:val="en-US"/>
        </w:rPr>
        <w:t>ep</w:t>
      </w:r>
      <w:r w:rsidRPr="009B09E3">
        <w:rPr>
          <w:color w:val="auto"/>
        </w:rPr>
        <w:t xml:space="preserve">: </w:t>
      </w:r>
      <w:r>
        <w:rPr>
          <w:color w:val="auto"/>
          <w:lang w:val="en-US"/>
        </w:rPr>
        <w:t>sc</w:t>
      </w:r>
      <w:r w:rsidRPr="009B09E3">
        <w:rPr>
          <w:color w:val="auto"/>
        </w:rPr>
        <w:t>=</w:t>
      </w:r>
      <w:r>
        <w:rPr>
          <w:color w:val="auto"/>
          <w:lang w:val="en-US"/>
        </w:rPr>
        <w:t>Mild</w:t>
      </w:r>
      <w:r w:rsidRPr="009B09E3">
        <w:rPr>
          <w:color w:val="auto"/>
        </w:rPr>
        <w:t>]</w:t>
      </w:r>
    </w:p>
    <w:p w14:paraId="22CCB2E0" w14:textId="77777777" w:rsidR="00D06769" w:rsidRPr="00D712FC" w:rsidRDefault="00D06769" w:rsidP="00D06769">
      <w:pPr>
        <w:pStyle w:val="CHARACTER"/>
        <w:rPr>
          <w:color w:val="auto"/>
        </w:rPr>
      </w:pPr>
    </w:p>
    <w:p w14:paraId="21F7070E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1CD66919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И что же ты, двоек не получаешь?</w:t>
      </w:r>
    </w:p>
    <w:p w14:paraId="688AA2B8" w14:textId="77777777" w:rsidR="00D06769" w:rsidRPr="00D712FC" w:rsidRDefault="00D06769" w:rsidP="00D06769">
      <w:pPr>
        <w:pStyle w:val="CHARACTER"/>
        <w:rPr>
          <w:color w:val="auto"/>
        </w:rPr>
      </w:pPr>
    </w:p>
    <w:p w14:paraId="2991675A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4A36C0DC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Нет! Только тройки!</w:t>
      </w:r>
    </w:p>
    <w:p w14:paraId="3191979B" w14:textId="77777777" w:rsidR="00D06769" w:rsidRPr="00D712FC" w:rsidRDefault="00D06769" w:rsidP="00D06769">
      <w:pPr>
        <w:pStyle w:val="CHARACTER"/>
        <w:rPr>
          <w:color w:val="auto"/>
        </w:rPr>
      </w:pPr>
    </w:p>
    <w:p w14:paraId="3971ED6D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62AE3973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Ладно, я пойду одна!</w:t>
      </w:r>
    </w:p>
    <w:p w14:paraId="50DEDC39" w14:textId="77777777" w:rsidR="00D06769" w:rsidRPr="00D712FC" w:rsidRDefault="00D06769" w:rsidP="00D06769">
      <w:pPr>
        <w:pStyle w:val="ACTION"/>
        <w:rPr>
          <w:color w:val="auto"/>
        </w:rPr>
      </w:pPr>
    </w:p>
    <w:p w14:paraId="10B362AF" w14:textId="77777777" w:rsidR="00D06769" w:rsidRPr="00D712FC" w:rsidRDefault="00D06769" w:rsidP="00D06769">
      <w:pPr>
        <w:pStyle w:val="ACTION"/>
        <w:rPr>
          <w:rFonts w:ascii="Cambria" w:hAnsi="Cambria"/>
          <w:color w:val="auto"/>
        </w:rPr>
      </w:pPr>
      <w:r w:rsidRPr="00D712FC">
        <w:rPr>
          <w:color w:val="auto"/>
        </w:rPr>
        <w:t>Варвара шагает по полю к пугал</w:t>
      </w:r>
      <w:r w:rsidRPr="00D712FC">
        <w:rPr>
          <w:rFonts w:ascii="Cambria" w:hAnsi="Cambria"/>
          <w:color w:val="auto"/>
        </w:rPr>
        <w:t>у</w:t>
      </w:r>
      <w:r w:rsidRPr="00D712FC">
        <w:rPr>
          <w:color w:val="auto"/>
        </w:rPr>
        <w:t xml:space="preserve">. Вася колеблется, но потом плетётся за ней. </w:t>
      </w:r>
      <w:r w:rsidRPr="00D712FC">
        <w:rPr>
          <w:rFonts w:ascii="Cambria" w:hAnsi="Cambria"/>
          <w:color w:val="auto"/>
        </w:rPr>
        <w:t>У обоих в руках фонарики.</w:t>
      </w:r>
    </w:p>
    <w:p w14:paraId="4CDD7D3C" w14:textId="77777777" w:rsidR="00D06769" w:rsidRPr="009B09E3" w:rsidRDefault="00D06769" w:rsidP="00D06769">
      <w:pPr>
        <w:pStyle w:val="ACTION"/>
        <w:rPr>
          <w:rFonts w:ascii="Cambria" w:hAnsi="Cambria"/>
          <w:color w:val="auto"/>
          <w:lang w:val="en-US"/>
        </w:rPr>
      </w:pPr>
      <w:r w:rsidRPr="00D712FC">
        <w:rPr>
          <w:color w:val="auto"/>
        </w:rPr>
        <w:t xml:space="preserve">Варвара светит фонариком на землю вокруг пугало. Слышится скрип. Вася вздрагивает… </w:t>
      </w:r>
      <w:r w:rsidRPr="00D712FC">
        <w:rPr>
          <w:rFonts w:ascii="Cambria" w:hAnsi="Cambria"/>
          <w:color w:val="auto"/>
        </w:rPr>
        <w:t xml:space="preserve">Его фонарик барахлит и гаснет. Вася его трясет, фонарик включается </w:t>
      </w:r>
      <w:r w:rsidRPr="00D712FC">
        <w:rPr>
          <w:color w:val="auto"/>
        </w:rPr>
        <w:t>и… луч высвечивает стоящую посреди поля Ведьму!</w:t>
      </w:r>
      <w:r w:rsidRPr="009B09E3">
        <w:rPr>
          <w:color w:val="auto"/>
        </w:rPr>
        <w:t xml:space="preserve"> </w:t>
      </w:r>
      <w:r>
        <w:rPr>
          <w:color w:val="auto"/>
          <w:lang w:val="en-US"/>
        </w:rPr>
        <w:t>[ep: sc=Mild]</w:t>
      </w:r>
    </w:p>
    <w:p w14:paraId="681A4056" w14:textId="77777777" w:rsidR="00D06769" w:rsidRPr="00D712FC" w:rsidRDefault="00D06769" w:rsidP="00D06769">
      <w:pPr>
        <w:pStyle w:val="ACTION"/>
        <w:rPr>
          <w:color w:val="auto"/>
        </w:rPr>
      </w:pPr>
    </w:p>
    <w:p w14:paraId="5222FF67" w14:textId="77777777" w:rsidR="00D06769" w:rsidRPr="009B09E3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Дети кричат от ужаса! Фонарик падает на землю.</w:t>
      </w:r>
      <w:r w:rsidRPr="009B09E3">
        <w:rPr>
          <w:color w:val="auto"/>
        </w:rPr>
        <w:t xml:space="preserve"> [</w:t>
      </w:r>
      <w:r>
        <w:rPr>
          <w:color w:val="auto"/>
          <w:lang w:val="en-US"/>
        </w:rPr>
        <w:t>ep</w:t>
      </w:r>
      <w:r w:rsidRPr="009B09E3">
        <w:rPr>
          <w:color w:val="auto"/>
        </w:rPr>
        <w:t xml:space="preserve">: </w:t>
      </w:r>
      <w:r>
        <w:rPr>
          <w:color w:val="auto"/>
          <w:lang w:val="en-US"/>
        </w:rPr>
        <w:t>sc</w:t>
      </w:r>
      <w:r w:rsidRPr="009B09E3">
        <w:rPr>
          <w:color w:val="auto"/>
        </w:rPr>
        <w:t>=</w:t>
      </w:r>
      <w:r>
        <w:rPr>
          <w:color w:val="auto"/>
          <w:lang w:val="en-US"/>
        </w:rPr>
        <w:t>Mild</w:t>
      </w:r>
      <w:r w:rsidRPr="009B09E3">
        <w:rPr>
          <w:color w:val="auto"/>
        </w:rPr>
        <w:t>]</w:t>
      </w:r>
    </w:p>
    <w:p w14:paraId="23ACFC4B" w14:textId="77777777" w:rsidR="00D06769" w:rsidRPr="00D712FC" w:rsidRDefault="00D06769" w:rsidP="00D06769">
      <w:pPr>
        <w:pStyle w:val="CHARACTER"/>
        <w:rPr>
          <w:color w:val="auto"/>
        </w:rPr>
      </w:pPr>
    </w:p>
    <w:p w14:paraId="3E5795F9" w14:textId="77777777" w:rsidR="00D06769" w:rsidRPr="00D712FC" w:rsidRDefault="00D06769" w:rsidP="00D06769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41214B4C" w14:textId="77777777" w:rsidR="00D06769" w:rsidRPr="00D712FC" w:rsidRDefault="00D06769" w:rsidP="00D06769">
      <w:pPr>
        <w:pStyle w:val="DIALOG"/>
        <w:rPr>
          <w:color w:val="auto"/>
        </w:rPr>
      </w:pPr>
      <w:r w:rsidRPr="00D712FC">
        <w:rPr>
          <w:color w:val="auto"/>
        </w:rPr>
        <w:t>Бежим!</w:t>
      </w:r>
    </w:p>
    <w:p w14:paraId="35527448" w14:textId="77777777" w:rsidR="00D06769" w:rsidRPr="00D712FC" w:rsidRDefault="00D06769" w:rsidP="00D06769">
      <w:pPr>
        <w:pStyle w:val="ACTION"/>
        <w:rPr>
          <w:color w:val="auto"/>
        </w:rPr>
      </w:pPr>
    </w:p>
    <w:p w14:paraId="3743C78C" w14:textId="77777777" w:rsidR="00D06769" w:rsidRDefault="00D06769" w:rsidP="00D06769">
      <w:pPr>
        <w:pStyle w:val="ACTION"/>
        <w:rPr>
          <w:rFonts w:ascii="Times New Roman" w:hAnsi="Times New Roman"/>
          <w:color w:val="auto"/>
        </w:rPr>
      </w:pPr>
      <w:r w:rsidRPr="00D712FC">
        <w:rPr>
          <w:color w:val="auto"/>
        </w:rPr>
        <w:t>Варя и Вася срываются и бегут прочь по полю.</w:t>
      </w:r>
    </w:p>
    <w:p w14:paraId="3E4B1416" w14:textId="77777777" w:rsidR="00D06769" w:rsidRDefault="00D06769" w:rsidP="00D06769">
      <w:pPr>
        <w:pStyle w:val="ACTION"/>
        <w:rPr>
          <w:rFonts w:ascii="Times New Roman" w:hAnsi="Times New Roman"/>
          <w:color w:val="auto"/>
        </w:rPr>
      </w:pPr>
    </w:p>
    <w:p w14:paraId="614E5BBE" w14:textId="77777777" w:rsidR="00D06769" w:rsidRPr="009B09E3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v=None, sc=Mild, s=None, p=None, a=None]</w:t>
      </w:r>
    </w:p>
    <w:p w14:paraId="16227A5E" w14:textId="77777777" w:rsidR="00D06769" w:rsidRPr="009B09E3" w:rsidRDefault="00D06769" w:rsidP="00D06769">
      <w:pPr>
        <w:pStyle w:val="SCENEHEADING"/>
        <w:rPr>
          <w:color w:val="auto"/>
          <w:lang w:val="en-US"/>
        </w:rPr>
      </w:pPr>
    </w:p>
    <w:p w14:paraId="43BD22AB" w14:textId="77777777" w:rsidR="00D06769" w:rsidRPr="00D712FC" w:rsidRDefault="00D06769" w:rsidP="00D06769">
      <w:pPr>
        <w:pStyle w:val="SCENEHEADING"/>
        <w:rPr>
          <w:color w:val="auto"/>
          <w:u w:val="single"/>
        </w:rPr>
      </w:pPr>
      <w:r w:rsidRPr="00D712FC">
        <w:rPr>
          <w:color w:val="auto"/>
          <w:u w:val="single"/>
        </w:rPr>
        <w:t>1-26. ИНТ. ДОМ ВАРВАРЫ. ПЕРВЫЙ ЭТАЖ - НОЧЬ</w:t>
      </w:r>
    </w:p>
    <w:p w14:paraId="49E7CEA4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ВАРВАРА</w:t>
      </w:r>
    </w:p>
    <w:p w14:paraId="5CEF3F38" w14:textId="77777777" w:rsidR="00D06769" w:rsidRPr="00D712FC" w:rsidRDefault="00D06769" w:rsidP="00D06769">
      <w:pPr>
        <w:pStyle w:val="ACTION"/>
        <w:rPr>
          <w:color w:val="auto"/>
        </w:rPr>
      </w:pPr>
    </w:p>
    <w:p w14:paraId="615938C9" w14:textId="77777777" w:rsidR="00D06769" w:rsidRDefault="00D06769" w:rsidP="00D06769">
      <w:pPr>
        <w:pStyle w:val="ACTION"/>
        <w:rPr>
          <w:rFonts w:ascii="Times New Roman" w:hAnsi="Times New Roman"/>
          <w:color w:val="auto"/>
        </w:rPr>
      </w:pPr>
      <w:r w:rsidRPr="00D712FC">
        <w:rPr>
          <w:color w:val="auto"/>
        </w:rPr>
        <w:t>Варвара как можно тише заходит к себе домой и на цыпочках крадётся по лестнице вверх на чердак.</w:t>
      </w:r>
    </w:p>
    <w:p w14:paraId="36E45102" w14:textId="77777777" w:rsidR="00D06769" w:rsidRDefault="00D06769" w:rsidP="00D06769">
      <w:pPr>
        <w:pStyle w:val="ACTION"/>
        <w:rPr>
          <w:rFonts w:ascii="Times New Roman" w:hAnsi="Times New Roman"/>
          <w:color w:val="auto"/>
        </w:rPr>
      </w:pPr>
    </w:p>
    <w:p w14:paraId="70049955" w14:textId="77777777" w:rsidR="00D06769" w:rsidRPr="009B09E3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v=None, sc=None, s=None, p=None, a=None]</w:t>
      </w:r>
    </w:p>
    <w:p w14:paraId="7B7B4963" w14:textId="77777777" w:rsidR="00D06769" w:rsidRPr="009B09E3" w:rsidRDefault="00D06769" w:rsidP="00D06769">
      <w:pPr>
        <w:pStyle w:val="SCENEHEADING"/>
        <w:rPr>
          <w:color w:val="auto"/>
          <w:lang w:val="en-US"/>
        </w:rPr>
      </w:pPr>
    </w:p>
    <w:p w14:paraId="43BB5061" w14:textId="77777777" w:rsidR="00D06769" w:rsidRPr="00D712FC" w:rsidRDefault="00D06769" w:rsidP="00D06769">
      <w:pPr>
        <w:pStyle w:val="SCENEHEADING"/>
        <w:rPr>
          <w:color w:val="auto"/>
          <w:u w:val="single"/>
        </w:rPr>
      </w:pPr>
      <w:r w:rsidRPr="00D712FC">
        <w:rPr>
          <w:color w:val="auto"/>
          <w:u w:val="single"/>
        </w:rPr>
        <w:t>1-27. ИНТ. ДОМ ВАРВАРЫ. ЧЕРДАК - НОЧЬ</w:t>
      </w:r>
    </w:p>
    <w:p w14:paraId="040764FF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ВАРВАРА</w:t>
      </w:r>
    </w:p>
    <w:p w14:paraId="2ABA3041" w14:textId="77777777" w:rsidR="00D06769" w:rsidRPr="00D712FC" w:rsidRDefault="00D06769" w:rsidP="00D06769">
      <w:pPr>
        <w:pStyle w:val="ACTION"/>
        <w:rPr>
          <w:color w:val="auto"/>
        </w:rPr>
      </w:pPr>
    </w:p>
    <w:p w14:paraId="43D9E822" w14:textId="77777777" w:rsidR="00D06769" w:rsidRPr="00D712FC" w:rsidRDefault="00D06769" w:rsidP="00D06769">
      <w:pPr>
        <w:pStyle w:val="ACTION"/>
        <w:rPr>
          <w:color w:val="auto"/>
        </w:rPr>
      </w:pPr>
      <w:r w:rsidRPr="00D712FC">
        <w:rPr>
          <w:color w:val="auto"/>
        </w:rPr>
        <w:t>Варвара заходит на чердак, подходит к окну, видит Ваську в окне его дома. Варвара машет ему: мол, "до завтра!". Он тоже ей машет.</w:t>
      </w:r>
    </w:p>
    <w:p w14:paraId="19AB34E0" w14:textId="77777777" w:rsidR="00D06769" w:rsidRPr="00D712FC" w:rsidRDefault="00D06769" w:rsidP="00D06769">
      <w:pPr>
        <w:pStyle w:val="ACTION"/>
        <w:rPr>
          <w:color w:val="auto"/>
        </w:rPr>
      </w:pPr>
    </w:p>
    <w:p w14:paraId="581824A7" w14:textId="77777777" w:rsidR="00D06769" w:rsidRPr="00D712FC" w:rsidRDefault="00D06769" w:rsidP="00D06769">
      <w:pPr>
        <w:pStyle w:val="ACTION"/>
        <w:rPr>
          <w:rFonts w:ascii="Cambria" w:hAnsi="Cambria"/>
          <w:color w:val="auto"/>
        </w:rPr>
      </w:pPr>
      <w:r w:rsidRPr="00D712FC">
        <w:rPr>
          <w:color w:val="auto"/>
        </w:rPr>
        <w:t xml:space="preserve">Варвара запирает окно, потом берёт стул, вплотную подставляет к двери, чтобы заблокировать ручку. </w:t>
      </w:r>
      <w:r w:rsidRPr="00D712FC">
        <w:rPr>
          <w:rFonts w:ascii="Cambria" w:hAnsi="Cambria"/>
          <w:color w:val="auto"/>
        </w:rPr>
        <w:t>Выключает свет и ложится.</w:t>
      </w:r>
    </w:p>
    <w:p w14:paraId="31430C1C" w14:textId="77777777" w:rsidR="00D06769" w:rsidRDefault="00D06769" w:rsidP="00D06769">
      <w:pPr>
        <w:pStyle w:val="ACTION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 xml:space="preserve">Встает. Включает свет. </w:t>
      </w:r>
      <w:r w:rsidRPr="00D712FC">
        <w:rPr>
          <w:color w:val="auto"/>
        </w:rPr>
        <w:t xml:space="preserve">Находит среди барахла на чердаке старую клюшку и, только вооружившись ей, ложится в кровать </w:t>
      </w:r>
      <w:r w:rsidRPr="00D712FC">
        <w:rPr>
          <w:rFonts w:ascii="Cambria" w:hAnsi="Cambria"/>
          <w:color w:val="auto"/>
        </w:rPr>
        <w:t>при включенном свете.</w:t>
      </w:r>
    </w:p>
    <w:p w14:paraId="74346828" w14:textId="77777777" w:rsidR="00D06769" w:rsidRDefault="00D06769" w:rsidP="00D06769">
      <w:pPr>
        <w:pStyle w:val="ACTION"/>
        <w:rPr>
          <w:rFonts w:ascii="Cambria" w:hAnsi="Cambria"/>
          <w:color w:val="auto"/>
        </w:rPr>
      </w:pPr>
    </w:p>
    <w:p w14:paraId="198CCC81" w14:textId="77777777" w:rsidR="00D06769" w:rsidRPr="009B09E3" w:rsidRDefault="00D06769" w:rsidP="00D06769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v=None, sc=None, s=None, p=None, a=None]</w:t>
      </w:r>
    </w:p>
    <w:p w14:paraId="498E4203" w14:textId="77777777" w:rsidR="00D06769" w:rsidRPr="00D06769" w:rsidRDefault="00D06769" w:rsidP="00D06769">
      <w:pPr>
        <w:pStyle w:val="NOTE"/>
        <w:rPr>
          <w:rFonts w:ascii="Times New Roman" w:hAnsi="Times New Roman"/>
          <w:color w:val="auto"/>
          <w:lang w:val="en-US"/>
        </w:rPr>
      </w:pPr>
    </w:p>
    <w:p w14:paraId="16FE9994" w14:textId="77777777" w:rsidR="000309CF" w:rsidRPr="00E1472F" w:rsidRDefault="000309CF" w:rsidP="00E1472F"/>
    <w:sectPr w:rsidR="000309CF" w:rsidRPr="00E1472F" w:rsidSect="004D7E93">
      <w:footerReference w:type="default" r:id="rId10"/>
      <w:pgSz w:w="11900" w:h="16840"/>
      <w:pgMar w:top="1134" w:right="850" w:bottom="1134" w:left="170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1A6E1" w14:textId="77777777" w:rsidR="003E631C" w:rsidRDefault="003E631C" w:rsidP="0031048D">
      <w:r>
        <w:separator/>
      </w:r>
    </w:p>
    <w:p w14:paraId="423C0484" w14:textId="77777777" w:rsidR="003E631C" w:rsidRDefault="003E631C"/>
    <w:p w14:paraId="138622AF" w14:textId="77777777" w:rsidR="003E631C" w:rsidRDefault="003E631C"/>
  </w:endnote>
  <w:endnote w:type="continuationSeparator" w:id="0">
    <w:p w14:paraId="78F6AD74" w14:textId="77777777" w:rsidR="003E631C" w:rsidRDefault="003E631C" w:rsidP="0031048D">
      <w:r>
        <w:continuationSeparator/>
      </w:r>
    </w:p>
    <w:p w14:paraId="2A692371" w14:textId="77777777" w:rsidR="003E631C" w:rsidRDefault="003E631C"/>
    <w:p w14:paraId="1E8179E6" w14:textId="77777777" w:rsidR="003E631C" w:rsidRDefault="003E63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ourier Prime">
    <w:altName w:val="Times New Roman"/>
    <w:charset w:val="00"/>
    <w:family w:val="auto"/>
    <w:pitch w:val="variable"/>
    <w:sig w:usb0="00000003" w:usb1="00000000" w:usb2="00000000" w:usb3="00000000" w:csb0="00000003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403846161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1AEE9AB0" w14:textId="77777777" w:rsidR="00DD384E" w:rsidRDefault="00DD384E" w:rsidP="00ED7C7B">
        <w:pPr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26</w:t>
        </w:r>
        <w:r>
          <w:rPr>
            <w:rStyle w:val="ab"/>
          </w:rPr>
          <w:fldChar w:fldCharType="end"/>
        </w:r>
      </w:p>
    </w:sdtContent>
  </w:sdt>
  <w:p w14:paraId="4EB10B2F" w14:textId="77777777" w:rsidR="00DD384E" w:rsidRDefault="00DD384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B1BE6" w14:textId="7F3AD21F" w:rsidR="00DD384E" w:rsidRPr="0044356A" w:rsidRDefault="00DD384E">
    <w:pPr>
      <w:pStyle w:val="afe"/>
      <w:jc w:val="right"/>
      <w:rPr>
        <w:color w:val="3B3838" w:themeColor="background2" w:themeShade="40"/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67171" w:themeColor="background2" w:themeShade="80"/>
      </w:rPr>
      <w:id w:val="-1828665235"/>
      <w:docPartObj>
        <w:docPartGallery w:val="Page Numbers (Bottom of Page)"/>
        <w:docPartUnique/>
      </w:docPartObj>
    </w:sdtPr>
    <w:sdtEndPr/>
    <w:sdtContent>
      <w:p w14:paraId="2C1CA8C5" w14:textId="297F6288" w:rsidR="00DD384E" w:rsidRPr="004F54F6" w:rsidRDefault="00DD384E">
        <w:pPr>
          <w:pStyle w:val="afe"/>
          <w:jc w:val="right"/>
          <w:rPr>
            <w:color w:val="767171" w:themeColor="background2" w:themeShade="80"/>
          </w:rPr>
        </w:pPr>
        <w:r w:rsidRPr="0044356A">
          <w:rPr>
            <w:color w:val="3B3838" w:themeColor="background2" w:themeShade="40"/>
          </w:rPr>
          <w:fldChar w:fldCharType="begin"/>
        </w:r>
        <w:r w:rsidRPr="0044356A">
          <w:rPr>
            <w:color w:val="3B3838" w:themeColor="background2" w:themeShade="40"/>
          </w:rPr>
          <w:instrText>PAGE   \* MERGEFORMAT</w:instrText>
        </w:r>
        <w:r w:rsidRPr="0044356A">
          <w:rPr>
            <w:color w:val="3B3838" w:themeColor="background2" w:themeShade="40"/>
          </w:rPr>
          <w:fldChar w:fldCharType="separate"/>
        </w:r>
        <w:r w:rsidRPr="0044356A">
          <w:rPr>
            <w:color w:val="3B3838" w:themeColor="background2" w:themeShade="40"/>
            <w:lang w:val="ru-RU"/>
          </w:rPr>
          <w:t>2</w:t>
        </w:r>
        <w:r w:rsidRPr="0044356A">
          <w:rPr>
            <w:color w:val="3B3838" w:themeColor="background2" w:themeShade="4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5F06C" w14:textId="77777777" w:rsidR="003E631C" w:rsidRDefault="003E631C" w:rsidP="0031048D">
      <w:r>
        <w:separator/>
      </w:r>
    </w:p>
    <w:p w14:paraId="3AA55373" w14:textId="77777777" w:rsidR="003E631C" w:rsidRDefault="003E631C"/>
    <w:p w14:paraId="737F3220" w14:textId="77777777" w:rsidR="003E631C" w:rsidRDefault="003E631C"/>
  </w:footnote>
  <w:footnote w:type="continuationSeparator" w:id="0">
    <w:p w14:paraId="75DBE262" w14:textId="77777777" w:rsidR="003E631C" w:rsidRDefault="003E631C" w:rsidP="0031048D">
      <w:r>
        <w:continuationSeparator/>
      </w:r>
    </w:p>
    <w:p w14:paraId="0F88BE1E" w14:textId="77777777" w:rsidR="003E631C" w:rsidRDefault="003E631C"/>
    <w:p w14:paraId="0BF249C3" w14:textId="77777777" w:rsidR="003E631C" w:rsidRDefault="003E631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42487"/>
    <w:multiLevelType w:val="hybridMultilevel"/>
    <w:tmpl w:val="F0383D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A1722"/>
    <w:multiLevelType w:val="hybridMultilevel"/>
    <w:tmpl w:val="65E0D11E"/>
    <w:lvl w:ilvl="0" w:tplc="43F6C07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13084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8929A3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237BCB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F62B1A"/>
    <w:multiLevelType w:val="hybridMultilevel"/>
    <w:tmpl w:val="9A2AB8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644A83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5"/>
  </w:num>
  <w:num w:numId="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Theme/>
  <w:styleLockQFSet/>
  <w:defaultTabStop w:val="99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D5F"/>
    <w:rsid w:val="000004E3"/>
    <w:rsid w:val="00000984"/>
    <w:rsid w:val="000018A7"/>
    <w:rsid w:val="00001C6D"/>
    <w:rsid w:val="00004FC6"/>
    <w:rsid w:val="00006A34"/>
    <w:rsid w:val="000118D7"/>
    <w:rsid w:val="00012213"/>
    <w:rsid w:val="00016F9A"/>
    <w:rsid w:val="00017A87"/>
    <w:rsid w:val="000203ED"/>
    <w:rsid w:val="00020F04"/>
    <w:rsid w:val="0002298D"/>
    <w:rsid w:val="00026809"/>
    <w:rsid w:val="000309CF"/>
    <w:rsid w:val="00040EDE"/>
    <w:rsid w:val="00043D8A"/>
    <w:rsid w:val="000529C4"/>
    <w:rsid w:val="00056F08"/>
    <w:rsid w:val="00057B13"/>
    <w:rsid w:val="00060687"/>
    <w:rsid w:val="0006293F"/>
    <w:rsid w:val="000651A5"/>
    <w:rsid w:val="00065679"/>
    <w:rsid w:val="000725FB"/>
    <w:rsid w:val="000727DC"/>
    <w:rsid w:val="00080A2B"/>
    <w:rsid w:val="00086DD3"/>
    <w:rsid w:val="000873E8"/>
    <w:rsid w:val="00087CEC"/>
    <w:rsid w:val="00094E2A"/>
    <w:rsid w:val="000A4D88"/>
    <w:rsid w:val="000B4FA1"/>
    <w:rsid w:val="000B751C"/>
    <w:rsid w:val="000C0D6A"/>
    <w:rsid w:val="000C265B"/>
    <w:rsid w:val="000C2A12"/>
    <w:rsid w:val="000C2DAB"/>
    <w:rsid w:val="000C3C1D"/>
    <w:rsid w:val="000D1C81"/>
    <w:rsid w:val="000D375D"/>
    <w:rsid w:val="000D4067"/>
    <w:rsid w:val="000E3B94"/>
    <w:rsid w:val="000F545B"/>
    <w:rsid w:val="000F7D8E"/>
    <w:rsid w:val="00100143"/>
    <w:rsid w:val="00103708"/>
    <w:rsid w:val="00106A19"/>
    <w:rsid w:val="00110780"/>
    <w:rsid w:val="00111990"/>
    <w:rsid w:val="00111A57"/>
    <w:rsid w:val="00112EFF"/>
    <w:rsid w:val="00113467"/>
    <w:rsid w:val="0011499B"/>
    <w:rsid w:val="00121FF4"/>
    <w:rsid w:val="00122B19"/>
    <w:rsid w:val="00126DC8"/>
    <w:rsid w:val="00127383"/>
    <w:rsid w:val="00127411"/>
    <w:rsid w:val="00131853"/>
    <w:rsid w:val="00137405"/>
    <w:rsid w:val="00154D93"/>
    <w:rsid w:val="00161565"/>
    <w:rsid w:val="00166D29"/>
    <w:rsid w:val="0016705E"/>
    <w:rsid w:val="00170356"/>
    <w:rsid w:val="0017552E"/>
    <w:rsid w:val="00183675"/>
    <w:rsid w:val="00184CF5"/>
    <w:rsid w:val="00185998"/>
    <w:rsid w:val="00187093"/>
    <w:rsid w:val="001927F5"/>
    <w:rsid w:val="00192B72"/>
    <w:rsid w:val="00197644"/>
    <w:rsid w:val="001A0A4A"/>
    <w:rsid w:val="001A3248"/>
    <w:rsid w:val="001A344F"/>
    <w:rsid w:val="001A52AC"/>
    <w:rsid w:val="001A75A1"/>
    <w:rsid w:val="001B6133"/>
    <w:rsid w:val="001B68B3"/>
    <w:rsid w:val="001C15C7"/>
    <w:rsid w:val="001C394C"/>
    <w:rsid w:val="001C44A7"/>
    <w:rsid w:val="001C5149"/>
    <w:rsid w:val="001D23ED"/>
    <w:rsid w:val="001D58F8"/>
    <w:rsid w:val="001D7C93"/>
    <w:rsid w:val="001E04E3"/>
    <w:rsid w:val="001E5C01"/>
    <w:rsid w:val="001E74A0"/>
    <w:rsid w:val="001F439C"/>
    <w:rsid w:val="001F6110"/>
    <w:rsid w:val="00201072"/>
    <w:rsid w:val="00201148"/>
    <w:rsid w:val="00201270"/>
    <w:rsid w:val="00204C62"/>
    <w:rsid w:val="00205DC9"/>
    <w:rsid w:val="00206871"/>
    <w:rsid w:val="00207323"/>
    <w:rsid w:val="0021035D"/>
    <w:rsid w:val="00211F0B"/>
    <w:rsid w:val="00212054"/>
    <w:rsid w:val="0021266F"/>
    <w:rsid w:val="00214BC4"/>
    <w:rsid w:val="00215212"/>
    <w:rsid w:val="00215677"/>
    <w:rsid w:val="0022189E"/>
    <w:rsid w:val="00225889"/>
    <w:rsid w:val="0023490C"/>
    <w:rsid w:val="00236B8B"/>
    <w:rsid w:val="00240DDD"/>
    <w:rsid w:val="00240F4E"/>
    <w:rsid w:val="00242958"/>
    <w:rsid w:val="0025338E"/>
    <w:rsid w:val="00255D8A"/>
    <w:rsid w:val="00255E2E"/>
    <w:rsid w:val="002572D6"/>
    <w:rsid w:val="00260205"/>
    <w:rsid w:val="00261068"/>
    <w:rsid w:val="002668A0"/>
    <w:rsid w:val="002707EA"/>
    <w:rsid w:val="002709AD"/>
    <w:rsid w:val="00273D43"/>
    <w:rsid w:val="0027576D"/>
    <w:rsid w:val="00295157"/>
    <w:rsid w:val="002959C5"/>
    <w:rsid w:val="002967CD"/>
    <w:rsid w:val="002971CF"/>
    <w:rsid w:val="002A2E6F"/>
    <w:rsid w:val="002A2ED0"/>
    <w:rsid w:val="002B0511"/>
    <w:rsid w:val="002C5180"/>
    <w:rsid w:val="002C5E84"/>
    <w:rsid w:val="002D3870"/>
    <w:rsid w:val="002D3F9C"/>
    <w:rsid w:val="002D45CF"/>
    <w:rsid w:val="002E1521"/>
    <w:rsid w:val="002E1945"/>
    <w:rsid w:val="002E356F"/>
    <w:rsid w:val="002E5A3E"/>
    <w:rsid w:val="002E606C"/>
    <w:rsid w:val="002F0D1C"/>
    <w:rsid w:val="0030055B"/>
    <w:rsid w:val="003005E2"/>
    <w:rsid w:val="00301108"/>
    <w:rsid w:val="003068F9"/>
    <w:rsid w:val="0031048D"/>
    <w:rsid w:val="003104DD"/>
    <w:rsid w:val="00311A90"/>
    <w:rsid w:val="0031308B"/>
    <w:rsid w:val="00317444"/>
    <w:rsid w:val="003207CA"/>
    <w:rsid w:val="003258F3"/>
    <w:rsid w:val="003301FB"/>
    <w:rsid w:val="00336FA7"/>
    <w:rsid w:val="00341090"/>
    <w:rsid w:val="00341E05"/>
    <w:rsid w:val="00346D25"/>
    <w:rsid w:val="00362C97"/>
    <w:rsid w:val="00362E94"/>
    <w:rsid w:val="00365B2D"/>
    <w:rsid w:val="00365F2E"/>
    <w:rsid w:val="00370990"/>
    <w:rsid w:val="00370997"/>
    <w:rsid w:val="003731D6"/>
    <w:rsid w:val="003774AE"/>
    <w:rsid w:val="00377EF1"/>
    <w:rsid w:val="00381201"/>
    <w:rsid w:val="003828DF"/>
    <w:rsid w:val="00382DEC"/>
    <w:rsid w:val="00387513"/>
    <w:rsid w:val="0039074F"/>
    <w:rsid w:val="00392C88"/>
    <w:rsid w:val="00393D73"/>
    <w:rsid w:val="00395763"/>
    <w:rsid w:val="00397605"/>
    <w:rsid w:val="003A14A8"/>
    <w:rsid w:val="003A1D21"/>
    <w:rsid w:val="003A6261"/>
    <w:rsid w:val="003B0C03"/>
    <w:rsid w:val="003B40D4"/>
    <w:rsid w:val="003C18BE"/>
    <w:rsid w:val="003C1D68"/>
    <w:rsid w:val="003C23FF"/>
    <w:rsid w:val="003C76A2"/>
    <w:rsid w:val="003D4D31"/>
    <w:rsid w:val="003D5FEC"/>
    <w:rsid w:val="003E19F7"/>
    <w:rsid w:val="003E2BD0"/>
    <w:rsid w:val="003E5547"/>
    <w:rsid w:val="003E5584"/>
    <w:rsid w:val="003E631C"/>
    <w:rsid w:val="003F1900"/>
    <w:rsid w:val="004031C8"/>
    <w:rsid w:val="004038AA"/>
    <w:rsid w:val="004154D7"/>
    <w:rsid w:val="00415BA5"/>
    <w:rsid w:val="004160D8"/>
    <w:rsid w:val="00416229"/>
    <w:rsid w:val="00420037"/>
    <w:rsid w:val="00420F7F"/>
    <w:rsid w:val="00423D84"/>
    <w:rsid w:val="00424114"/>
    <w:rsid w:val="004261BC"/>
    <w:rsid w:val="00432221"/>
    <w:rsid w:val="0044356A"/>
    <w:rsid w:val="00444174"/>
    <w:rsid w:val="00446969"/>
    <w:rsid w:val="00452F51"/>
    <w:rsid w:val="0045475B"/>
    <w:rsid w:val="00455AB0"/>
    <w:rsid w:val="00460618"/>
    <w:rsid w:val="004633E7"/>
    <w:rsid w:val="00466470"/>
    <w:rsid w:val="00474079"/>
    <w:rsid w:val="00475447"/>
    <w:rsid w:val="0048588D"/>
    <w:rsid w:val="00485FEE"/>
    <w:rsid w:val="00486729"/>
    <w:rsid w:val="00486B61"/>
    <w:rsid w:val="00491AE9"/>
    <w:rsid w:val="00492C8F"/>
    <w:rsid w:val="00493259"/>
    <w:rsid w:val="0049683D"/>
    <w:rsid w:val="004A04FE"/>
    <w:rsid w:val="004A3251"/>
    <w:rsid w:val="004A44B3"/>
    <w:rsid w:val="004A472C"/>
    <w:rsid w:val="004A4E2D"/>
    <w:rsid w:val="004A4E48"/>
    <w:rsid w:val="004A7965"/>
    <w:rsid w:val="004B1238"/>
    <w:rsid w:val="004B7ECE"/>
    <w:rsid w:val="004C23CD"/>
    <w:rsid w:val="004C2F0B"/>
    <w:rsid w:val="004C302F"/>
    <w:rsid w:val="004C7D1B"/>
    <w:rsid w:val="004D1182"/>
    <w:rsid w:val="004D1D54"/>
    <w:rsid w:val="004D1E91"/>
    <w:rsid w:val="004D2EE4"/>
    <w:rsid w:val="004D35DB"/>
    <w:rsid w:val="004D4FD9"/>
    <w:rsid w:val="004D6BBE"/>
    <w:rsid w:val="004D7E93"/>
    <w:rsid w:val="004E1E0F"/>
    <w:rsid w:val="004E2F2B"/>
    <w:rsid w:val="004E45EB"/>
    <w:rsid w:val="004E71BA"/>
    <w:rsid w:val="004E75BD"/>
    <w:rsid w:val="004E78B2"/>
    <w:rsid w:val="004F4C50"/>
    <w:rsid w:val="004F4C5C"/>
    <w:rsid w:val="004F54F6"/>
    <w:rsid w:val="004F7C1B"/>
    <w:rsid w:val="005001C9"/>
    <w:rsid w:val="00502DAA"/>
    <w:rsid w:val="005139BB"/>
    <w:rsid w:val="005159FF"/>
    <w:rsid w:val="00522944"/>
    <w:rsid w:val="00524406"/>
    <w:rsid w:val="00524BF5"/>
    <w:rsid w:val="005301F8"/>
    <w:rsid w:val="00546FE4"/>
    <w:rsid w:val="00550CE0"/>
    <w:rsid w:val="00550E1A"/>
    <w:rsid w:val="00552AF4"/>
    <w:rsid w:val="0055343F"/>
    <w:rsid w:val="0055677E"/>
    <w:rsid w:val="00563DDF"/>
    <w:rsid w:val="00571CFF"/>
    <w:rsid w:val="00576748"/>
    <w:rsid w:val="0058030F"/>
    <w:rsid w:val="00580DFA"/>
    <w:rsid w:val="00582822"/>
    <w:rsid w:val="005829DF"/>
    <w:rsid w:val="005849C7"/>
    <w:rsid w:val="00584EAE"/>
    <w:rsid w:val="005879EB"/>
    <w:rsid w:val="00592F6F"/>
    <w:rsid w:val="0059338F"/>
    <w:rsid w:val="005974EE"/>
    <w:rsid w:val="00597E88"/>
    <w:rsid w:val="005A1CE3"/>
    <w:rsid w:val="005A24A2"/>
    <w:rsid w:val="005A49FB"/>
    <w:rsid w:val="005A5628"/>
    <w:rsid w:val="005A7311"/>
    <w:rsid w:val="005B2418"/>
    <w:rsid w:val="005B275F"/>
    <w:rsid w:val="005B2956"/>
    <w:rsid w:val="005C5FFB"/>
    <w:rsid w:val="005D6AB0"/>
    <w:rsid w:val="005D6EAF"/>
    <w:rsid w:val="005D730F"/>
    <w:rsid w:val="005E0899"/>
    <w:rsid w:val="005E0C88"/>
    <w:rsid w:val="005F2A26"/>
    <w:rsid w:val="006018E2"/>
    <w:rsid w:val="006034A7"/>
    <w:rsid w:val="00606669"/>
    <w:rsid w:val="00610ACC"/>
    <w:rsid w:val="006208B1"/>
    <w:rsid w:val="00624F65"/>
    <w:rsid w:val="006316FA"/>
    <w:rsid w:val="006401A3"/>
    <w:rsid w:val="00642A97"/>
    <w:rsid w:val="00642F2D"/>
    <w:rsid w:val="00644914"/>
    <w:rsid w:val="006508EF"/>
    <w:rsid w:val="006554AF"/>
    <w:rsid w:val="0065578B"/>
    <w:rsid w:val="00660309"/>
    <w:rsid w:val="006631B7"/>
    <w:rsid w:val="00664FFB"/>
    <w:rsid w:val="00666AD2"/>
    <w:rsid w:val="0068019B"/>
    <w:rsid w:val="00681445"/>
    <w:rsid w:val="0068533D"/>
    <w:rsid w:val="00686033"/>
    <w:rsid w:val="006869BC"/>
    <w:rsid w:val="00686CEF"/>
    <w:rsid w:val="00690796"/>
    <w:rsid w:val="006939BC"/>
    <w:rsid w:val="006A00D5"/>
    <w:rsid w:val="006A07BF"/>
    <w:rsid w:val="006A133B"/>
    <w:rsid w:val="006A2EC1"/>
    <w:rsid w:val="006A370E"/>
    <w:rsid w:val="006B08A4"/>
    <w:rsid w:val="006B40CF"/>
    <w:rsid w:val="006B60E0"/>
    <w:rsid w:val="006C019C"/>
    <w:rsid w:val="006C1C3C"/>
    <w:rsid w:val="006C1F8D"/>
    <w:rsid w:val="006C38F4"/>
    <w:rsid w:val="006C3EA8"/>
    <w:rsid w:val="006C5FB0"/>
    <w:rsid w:val="006C65D3"/>
    <w:rsid w:val="006C732B"/>
    <w:rsid w:val="006D1603"/>
    <w:rsid w:val="006D1A1D"/>
    <w:rsid w:val="006D1C71"/>
    <w:rsid w:val="006D22E0"/>
    <w:rsid w:val="006D51F7"/>
    <w:rsid w:val="006E133F"/>
    <w:rsid w:val="006E48BF"/>
    <w:rsid w:val="006E7A7F"/>
    <w:rsid w:val="006E7EE0"/>
    <w:rsid w:val="006F3DE6"/>
    <w:rsid w:val="006F473C"/>
    <w:rsid w:val="006F6414"/>
    <w:rsid w:val="006F6F63"/>
    <w:rsid w:val="007027EE"/>
    <w:rsid w:val="007077DA"/>
    <w:rsid w:val="007108A3"/>
    <w:rsid w:val="0071740A"/>
    <w:rsid w:val="007201A2"/>
    <w:rsid w:val="00730294"/>
    <w:rsid w:val="00730C02"/>
    <w:rsid w:val="00735023"/>
    <w:rsid w:val="007355B2"/>
    <w:rsid w:val="0073780B"/>
    <w:rsid w:val="00744136"/>
    <w:rsid w:val="00750FB3"/>
    <w:rsid w:val="00752F9E"/>
    <w:rsid w:val="00753396"/>
    <w:rsid w:val="00753E1E"/>
    <w:rsid w:val="007578F9"/>
    <w:rsid w:val="00757B1C"/>
    <w:rsid w:val="00761D6D"/>
    <w:rsid w:val="007746F1"/>
    <w:rsid w:val="00774911"/>
    <w:rsid w:val="00776610"/>
    <w:rsid w:val="00777BDC"/>
    <w:rsid w:val="00777DAA"/>
    <w:rsid w:val="00781B1D"/>
    <w:rsid w:val="007829FD"/>
    <w:rsid w:val="00785F3F"/>
    <w:rsid w:val="0079593B"/>
    <w:rsid w:val="00797874"/>
    <w:rsid w:val="007A1D31"/>
    <w:rsid w:val="007A4898"/>
    <w:rsid w:val="007B0CE4"/>
    <w:rsid w:val="007B0F6C"/>
    <w:rsid w:val="007B4492"/>
    <w:rsid w:val="007B4D13"/>
    <w:rsid w:val="007B5CA4"/>
    <w:rsid w:val="007C1E45"/>
    <w:rsid w:val="007C22F7"/>
    <w:rsid w:val="007C47A6"/>
    <w:rsid w:val="007C54A4"/>
    <w:rsid w:val="007C7795"/>
    <w:rsid w:val="007C7925"/>
    <w:rsid w:val="007D61F8"/>
    <w:rsid w:val="007D64EF"/>
    <w:rsid w:val="007E1D46"/>
    <w:rsid w:val="007E43BA"/>
    <w:rsid w:val="007E446C"/>
    <w:rsid w:val="007E52CB"/>
    <w:rsid w:val="007E5FC0"/>
    <w:rsid w:val="007E70E3"/>
    <w:rsid w:val="007F1F7A"/>
    <w:rsid w:val="007F73F8"/>
    <w:rsid w:val="008058B7"/>
    <w:rsid w:val="00806DC7"/>
    <w:rsid w:val="00807EE4"/>
    <w:rsid w:val="00811190"/>
    <w:rsid w:val="00824790"/>
    <w:rsid w:val="008256A4"/>
    <w:rsid w:val="00832096"/>
    <w:rsid w:val="00843115"/>
    <w:rsid w:val="00845791"/>
    <w:rsid w:val="00847C58"/>
    <w:rsid w:val="00847FB1"/>
    <w:rsid w:val="00851CE6"/>
    <w:rsid w:val="00853E3F"/>
    <w:rsid w:val="00854646"/>
    <w:rsid w:val="00854FCA"/>
    <w:rsid w:val="00870599"/>
    <w:rsid w:val="00870C63"/>
    <w:rsid w:val="00873B80"/>
    <w:rsid w:val="00875B8D"/>
    <w:rsid w:val="00881BFA"/>
    <w:rsid w:val="008828CF"/>
    <w:rsid w:val="008A2EAE"/>
    <w:rsid w:val="008A4380"/>
    <w:rsid w:val="008B2854"/>
    <w:rsid w:val="008B6ED9"/>
    <w:rsid w:val="008C0AF6"/>
    <w:rsid w:val="008C1749"/>
    <w:rsid w:val="008C248D"/>
    <w:rsid w:val="008C7712"/>
    <w:rsid w:val="008D200F"/>
    <w:rsid w:val="008D46DE"/>
    <w:rsid w:val="008E3AC0"/>
    <w:rsid w:val="008E48A9"/>
    <w:rsid w:val="008F26D4"/>
    <w:rsid w:val="008F4636"/>
    <w:rsid w:val="008F67EE"/>
    <w:rsid w:val="008F6D77"/>
    <w:rsid w:val="008F6EBF"/>
    <w:rsid w:val="00905ED4"/>
    <w:rsid w:val="00906A69"/>
    <w:rsid w:val="009114D2"/>
    <w:rsid w:val="009144E0"/>
    <w:rsid w:val="009162A1"/>
    <w:rsid w:val="0091773B"/>
    <w:rsid w:val="00917BB6"/>
    <w:rsid w:val="009206F2"/>
    <w:rsid w:val="00922E04"/>
    <w:rsid w:val="00924B48"/>
    <w:rsid w:val="0092707C"/>
    <w:rsid w:val="00927978"/>
    <w:rsid w:val="00931AFE"/>
    <w:rsid w:val="009346FD"/>
    <w:rsid w:val="00940159"/>
    <w:rsid w:val="0094188C"/>
    <w:rsid w:val="00944A39"/>
    <w:rsid w:val="00964052"/>
    <w:rsid w:val="009671C3"/>
    <w:rsid w:val="00971033"/>
    <w:rsid w:val="0097126E"/>
    <w:rsid w:val="00973394"/>
    <w:rsid w:val="00980D3B"/>
    <w:rsid w:val="00981EE8"/>
    <w:rsid w:val="00985128"/>
    <w:rsid w:val="0098654C"/>
    <w:rsid w:val="00987713"/>
    <w:rsid w:val="009909B1"/>
    <w:rsid w:val="00992CC1"/>
    <w:rsid w:val="009937AD"/>
    <w:rsid w:val="009A2D16"/>
    <w:rsid w:val="009B3C82"/>
    <w:rsid w:val="009B595A"/>
    <w:rsid w:val="009B634E"/>
    <w:rsid w:val="009B66B5"/>
    <w:rsid w:val="009B670E"/>
    <w:rsid w:val="009B72BD"/>
    <w:rsid w:val="009B7876"/>
    <w:rsid w:val="009C48C0"/>
    <w:rsid w:val="009D323A"/>
    <w:rsid w:val="009D4FD1"/>
    <w:rsid w:val="009D50E6"/>
    <w:rsid w:val="009E3197"/>
    <w:rsid w:val="009E37E9"/>
    <w:rsid w:val="009F2670"/>
    <w:rsid w:val="009F5B3D"/>
    <w:rsid w:val="009F64AE"/>
    <w:rsid w:val="009F6F53"/>
    <w:rsid w:val="009F78D0"/>
    <w:rsid w:val="009F7A43"/>
    <w:rsid w:val="00A00F93"/>
    <w:rsid w:val="00A04FD9"/>
    <w:rsid w:val="00A06BBE"/>
    <w:rsid w:val="00A06EB1"/>
    <w:rsid w:val="00A135BD"/>
    <w:rsid w:val="00A14EEB"/>
    <w:rsid w:val="00A16188"/>
    <w:rsid w:val="00A21996"/>
    <w:rsid w:val="00A219E6"/>
    <w:rsid w:val="00A21F48"/>
    <w:rsid w:val="00A23752"/>
    <w:rsid w:val="00A30521"/>
    <w:rsid w:val="00A318F4"/>
    <w:rsid w:val="00A32611"/>
    <w:rsid w:val="00A34B9B"/>
    <w:rsid w:val="00A36C7D"/>
    <w:rsid w:val="00A41007"/>
    <w:rsid w:val="00A419D6"/>
    <w:rsid w:val="00A4270A"/>
    <w:rsid w:val="00A43DB1"/>
    <w:rsid w:val="00A43E4F"/>
    <w:rsid w:val="00A44153"/>
    <w:rsid w:val="00A57741"/>
    <w:rsid w:val="00A6184D"/>
    <w:rsid w:val="00A64029"/>
    <w:rsid w:val="00A641F2"/>
    <w:rsid w:val="00A65B7A"/>
    <w:rsid w:val="00A73CF3"/>
    <w:rsid w:val="00A76019"/>
    <w:rsid w:val="00A8550C"/>
    <w:rsid w:val="00A87D43"/>
    <w:rsid w:val="00A90010"/>
    <w:rsid w:val="00A9149A"/>
    <w:rsid w:val="00A916D7"/>
    <w:rsid w:val="00A91BC6"/>
    <w:rsid w:val="00A93892"/>
    <w:rsid w:val="00AA45FA"/>
    <w:rsid w:val="00AB01B9"/>
    <w:rsid w:val="00AB2B36"/>
    <w:rsid w:val="00AB5A80"/>
    <w:rsid w:val="00AC2609"/>
    <w:rsid w:val="00AD0E68"/>
    <w:rsid w:val="00AD36CA"/>
    <w:rsid w:val="00AD3B10"/>
    <w:rsid w:val="00AD6C93"/>
    <w:rsid w:val="00AD71E4"/>
    <w:rsid w:val="00AD7DC0"/>
    <w:rsid w:val="00AE6E44"/>
    <w:rsid w:val="00AF723D"/>
    <w:rsid w:val="00B01F66"/>
    <w:rsid w:val="00B02A31"/>
    <w:rsid w:val="00B03C42"/>
    <w:rsid w:val="00B10315"/>
    <w:rsid w:val="00B1039B"/>
    <w:rsid w:val="00B15E50"/>
    <w:rsid w:val="00B167EB"/>
    <w:rsid w:val="00B17ADF"/>
    <w:rsid w:val="00B222E0"/>
    <w:rsid w:val="00B257FA"/>
    <w:rsid w:val="00B26B8C"/>
    <w:rsid w:val="00B328C6"/>
    <w:rsid w:val="00B330E5"/>
    <w:rsid w:val="00B3383F"/>
    <w:rsid w:val="00B41718"/>
    <w:rsid w:val="00B43279"/>
    <w:rsid w:val="00B50DCD"/>
    <w:rsid w:val="00B521AF"/>
    <w:rsid w:val="00B53212"/>
    <w:rsid w:val="00B54E79"/>
    <w:rsid w:val="00B567A5"/>
    <w:rsid w:val="00B57C20"/>
    <w:rsid w:val="00B61C5F"/>
    <w:rsid w:val="00B62178"/>
    <w:rsid w:val="00B62E35"/>
    <w:rsid w:val="00B723DD"/>
    <w:rsid w:val="00B7310C"/>
    <w:rsid w:val="00B83535"/>
    <w:rsid w:val="00B85B1A"/>
    <w:rsid w:val="00B862D7"/>
    <w:rsid w:val="00B87D88"/>
    <w:rsid w:val="00B93018"/>
    <w:rsid w:val="00BA10CD"/>
    <w:rsid w:val="00BA5ADF"/>
    <w:rsid w:val="00BA7FDD"/>
    <w:rsid w:val="00BB1EC3"/>
    <w:rsid w:val="00BB31B8"/>
    <w:rsid w:val="00BB494B"/>
    <w:rsid w:val="00BC0C61"/>
    <w:rsid w:val="00BC1BA0"/>
    <w:rsid w:val="00BC2ED0"/>
    <w:rsid w:val="00BD0A6C"/>
    <w:rsid w:val="00BD41B3"/>
    <w:rsid w:val="00BD5EE5"/>
    <w:rsid w:val="00BD7A1C"/>
    <w:rsid w:val="00BE006D"/>
    <w:rsid w:val="00BE0F2F"/>
    <w:rsid w:val="00BE2738"/>
    <w:rsid w:val="00BE34E0"/>
    <w:rsid w:val="00BE5EF0"/>
    <w:rsid w:val="00BF01C3"/>
    <w:rsid w:val="00BF1750"/>
    <w:rsid w:val="00BF2210"/>
    <w:rsid w:val="00BF2774"/>
    <w:rsid w:val="00BF35C3"/>
    <w:rsid w:val="00C004F0"/>
    <w:rsid w:val="00C0199F"/>
    <w:rsid w:val="00C11889"/>
    <w:rsid w:val="00C1191F"/>
    <w:rsid w:val="00C1342E"/>
    <w:rsid w:val="00C1751F"/>
    <w:rsid w:val="00C17BF3"/>
    <w:rsid w:val="00C21060"/>
    <w:rsid w:val="00C35A64"/>
    <w:rsid w:val="00C37214"/>
    <w:rsid w:val="00C443F2"/>
    <w:rsid w:val="00C50C09"/>
    <w:rsid w:val="00C53335"/>
    <w:rsid w:val="00C54EEC"/>
    <w:rsid w:val="00C66B2F"/>
    <w:rsid w:val="00C66E0D"/>
    <w:rsid w:val="00C66EB7"/>
    <w:rsid w:val="00C67289"/>
    <w:rsid w:val="00C72E29"/>
    <w:rsid w:val="00C75097"/>
    <w:rsid w:val="00C77DEA"/>
    <w:rsid w:val="00C84E30"/>
    <w:rsid w:val="00C8566F"/>
    <w:rsid w:val="00C8577C"/>
    <w:rsid w:val="00C92466"/>
    <w:rsid w:val="00C92C3F"/>
    <w:rsid w:val="00C94FD6"/>
    <w:rsid w:val="00C956D5"/>
    <w:rsid w:val="00CA0669"/>
    <w:rsid w:val="00CA3074"/>
    <w:rsid w:val="00CA44E1"/>
    <w:rsid w:val="00CA58B3"/>
    <w:rsid w:val="00CA7789"/>
    <w:rsid w:val="00CB6A7E"/>
    <w:rsid w:val="00CC1F64"/>
    <w:rsid w:val="00CC5211"/>
    <w:rsid w:val="00CD1B75"/>
    <w:rsid w:val="00CD31F1"/>
    <w:rsid w:val="00CD5247"/>
    <w:rsid w:val="00CD59F5"/>
    <w:rsid w:val="00CE4377"/>
    <w:rsid w:val="00CE43D0"/>
    <w:rsid w:val="00CE65E6"/>
    <w:rsid w:val="00CF0219"/>
    <w:rsid w:val="00CF35CE"/>
    <w:rsid w:val="00CF765C"/>
    <w:rsid w:val="00D00744"/>
    <w:rsid w:val="00D02962"/>
    <w:rsid w:val="00D05227"/>
    <w:rsid w:val="00D06769"/>
    <w:rsid w:val="00D13739"/>
    <w:rsid w:val="00D151CF"/>
    <w:rsid w:val="00D174FF"/>
    <w:rsid w:val="00D20402"/>
    <w:rsid w:val="00D2274B"/>
    <w:rsid w:val="00D25AA5"/>
    <w:rsid w:val="00D260C2"/>
    <w:rsid w:val="00D265AF"/>
    <w:rsid w:val="00D30D6A"/>
    <w:rsid w:val="00D31384"/>
    <w:rsid w:val="00D32C0D"/>
    <w:rsid w:val="00D3779E"/>
    <w:rsid w:val="00D40E81"/>
    <w:rsid w:val="00D44437"/>
    <w:rsid w:val="00D5120C"/>
    <w:rsid w:val="00D527F5"/>
    <w:rsid w:val="00D53A57"/>
    <w:rsid w:val="00D5500B"/>
    <w:rsid w:val="00D5659C"/>
    <w:rsid w:val="00D57C62"/>
    <w:rsid w:val="00D60F60"/>
    <w:rsid w:val="00D612C0"/>
    <w:rsid w:val="00D61305"/>
    <w:rsid w:val="00D63A88"/>
    <w:rsid w:val="00D6407B"/>
    <w:rsid w:val="00D66170"/>
    <w:rsid w:val="00D668FB"/>
    <w:rsid w:val="00D741B5"/>
    <w:rsid w:val="00D765E9"/>
    <w:rsid w:val="00D77345"/>
    <w:rsid w:val="00D778EE"/>
    <w:rsid w:val="00D803C3"/>
    <w:rsid w:val="00D831E0"/>
    <w:rsid w:val="00D836B5"/>
    <w:rsid w:val="00D847C4"/>
    <w:rsid w:val="00D86B72"/>
    <w:rsid w:val="00D87932"/>
    <w:rsid w:val="00D9015F"/>
    <w:rsid w:val="00D922DE"/>
    <w:rsid w:val="00D9290D"/>
    <w:rsid w:val="00D93B4B"/>
    <w:rsid w:val="00D95EB1"/>
    <w:rsid w:val="00DA0462"/>
    <w:rsid w:val="00DA4991"/>
    <w:rsid w:val="00DA4EE7"/>
    <w:rsid w:val="00DA539D"/>
    <w:rsid w:val="00DA53AA"/>
    <w:rsid w:val="00DB315C"/>
    <w:rsid w:val="00DB63CA"/>
    <w:rsid w:val="00DC4B8A"/>
    <w:rsid w:val="00DC5B48"/>
    <w:rsid w:val="00DC62A2"/>
    <w:rsid w:val="00DC6B4D"/>
    <w:rsid w:val="00DC7641"/>
    <w:rsid w:val="00DC7726"/>
    <w:rsid w:val="00DD197B"/>
    <w:rsid w:val="00DD384E"/>
    <w:rsid w:val="00DD42BD"/>
    <w:rsid w:val="00DD7DB9"/>
    <w:rsid w:val="00DE21EE"/>
    <w:rsid w:val="00DE2D85"/>
    <w:rsid w:val="00DE4F45"/>
    <w:rsid w:val="00DE7098"/>
    <w:rsid w:val="00DF170F"/>
    <w:rsid w:val="00DF53E5"/>
    <w:rsid w:val="00DF67C0"/>
    <w:rsid w:val="00DF757A"/>
    <w:rsid w:val="00DF7E95"/>
    <w:rsid w:val="00E024B1"/>
    <w:rsid w:val="00E024DC"/>
    <w:rsid w:val="00E02DFD"/>
    <w:rsid w:val="00E1472F"/>
    <w:rsid w:val="00E15FAC"/>
    <w:rsid w:val="00E2101B"/>
    <w:rsid w:val="00E32543"/>
    <w:rsid w:val="00E36774"/>
    <w:rsid w:val="00E36976"/>
    <w:rsid w:val="00E36BB5"/>
    <w:rsid w:val="00E44073"/>
    <w:rsid w:val="00E4563A"/>
    <w:rsid w:val="00E4638E"/>
    <w:rsid w:val="00E46F2A"/>
    <w:rsid w:val="00E474EE"/>
    <w:rsid w:val="00E51282"/>
    <w:rsid w:val="00E533DE"/>
    <w:rsid w:val="00E53B26"/>
    <w:rsid w:val="00E53BC5"/>
    <w:rsid w:val="00E5440E"/>
    <w:rsid w:val="00E5567F"/>
    <w:rsid w:val="00E5663E"/>
    <w:rsid w:val="00E57244"/>
    <w:rsid w:val="00E57B33"/>
    <w:rsid w:val="00E6093B"/>
    <w:rsid w:val="00E60BA9"/>
    <w:rsid w:val="00E62837"/>
    <w:rsid w:val="00E63645"/>
    <w:rsid w:val="00E71928"/>
    <w:rsid w:val="00E8047E"/>
    <w:rsid w:val="00E81BE1"/>
    <w:rsid w:val="00E921CA"/>
    <w:rsid w:val="00E977D3"/>
    <w:rsid w:val="00E97E57"/>
    <w:rsid w:val="00EA058E"/>
    <w:rsid w:val="00EA1425"/>
    <w:rsid w:val="00EB37D1"/>
    <w:rsid w:val="00EB4905"/>
    <w:rsid w:val="00EB4F7A"/>
    <w:rsid w:val="00EB75D6"/>
    <w:rsid w:val="00EC08B7"/>
    <w:rsid w:val="00EC1140"/>
    <w:rsid w:val="00EC53BD"/>
    <w:rsid w:val="00EC7DDC"/>
    <w:rsid w:val="00ED67CF"/>
    <w:rsid w:val="00ED79D4"/>
    <w:rsid w:val="00ED7C7B"/>
    <w:rsid w:val="00EF0E91"/>
    <w:rsid w:val="00EF2134"/>
    <w:rsid w:val="00EF3050"/>
    <w:rsid w:val="00F00108"/>
    <w:rsid w:val="00F00306"/>
    <w:rsid w:val="00F01995"/>
    <w:rsid w:val="00F0254E"/>
    <w:rsid w:val="00F05640"/>
    <w:rsid w:val="00F073AD"/>
    <w:rsid w:val="00F07AA6"/>
    <w:rsid w:val="00F1249C"/>
    <w:rsid w:val="00F21F11"/>
    <w:rsid w:val="00F24CF1"/>
    <w:rsid w:val="00F25EBE"/>
    <w:rsid w:val="00F371D9"/>
    <w:rsid w:val="00F46769"/>
    <w:rsid w:val="00F5312E"/>
    <w:rsid w:val="00F539FD"/>
    <w:rsid w:val="00F53BFD"/>
    <w:rsid w:val="00F548F3"/>
    <w:rsid w:val="00F55796"/>
    <w:rsid w:val="00F56D4A"/>
    <w:rsid w:val="00F5702D"/>
    <w:rsid w:val="00F577B9"/>
    <w:rsid w:val="00F608BF"/>
    <w:rsid w:val="00F60CC2"/>
    <w:rsid w:val="00F615DD"/>
    <w:rsid w:val="00F67437"/>
    <w:rsid w:val="00F7491F"/>
    <w:rsid w:val="00F769A0"/>
    <w:rsid w:val="00F7717D"/>
    <w:rsid w:val="00F7759C"/>
    <w:rsid w:val="00F81392"/>
    <w:rsid w:val="00F81EA6"/>
    <w:rsid w:val="00F8494D"/>
    <w:rsid w:val="00F84DB2"/>
    <w:rsid w:val="00F8605D"/>
    <w:rsid w:val="00F90D5F"/>
    <w:rsid w:val="00F92735"/>
    <w:rsid w:val="00F95267"/>
    <w:rsid w:val="00F95F1F"/>
    <w:rsid w:val="00F96781"/>
    <w:rsid w:val="00F975D9"/>
    <w:rsid w:val="00F97EAC"/>
    <w:rsid w:val="00FA394C"/>
    <w:rsid w:val="00FB1D05"/>
    <w:rsid w:val="00FB33AF"/>
    <w:rsid w:val="00FB3424"/>
    <w:rsid w:val="00FB3BFD"/>
    <w:rsid w:val="00FB51A8"/>
    <w:rsid w:val="00FB5D3D"/>
    <w:rsid w:val="00FC5A9D"/>
    <w:rsid w:val="00FC6BB2"/>
    <w:rsid w:val="00FD31F4"/>
    <w:rsid w:val="00FD373B"/>
    <w:rsid w:val="00FD3788"/>
    <w:rsid w:val="00FE3555"/>
    <w:rsid w:val="00FE79EA"/>
    <w:rsid w:val="00FF0305"/>
    <w:rsid w:val="00FF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2B4251"/>
  <w15:chartTrackingRefBased/>
  <w15:docId w15:val="{C4B0F62A-A7AA-4E45-89E8-89A3194F4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8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8"/>
    <w:qFormat/>
    <w:rsid w:val="00EC08B7"/>
    <w:rPr>
      <w:rFonts w:ascii="Courier New" w:eastAsia="Yu Mincho" w:hAnsi="Courier New" w:cs="Times New Roman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C8577C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styleId="2">
    <w:name w:val="heading 2"/>
    <w:basedOn w:val="a"/>
    <w:next w:val="a"/>
    <w:link w:val="20"/>
    <w:uiPriority w:val="9"/>
    <w:qFormat/>
    <w:rsid w:val="00C8577C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"/>
    <w:next w:val="a"/>
    <w:link w:val="30"/>
    <w:uiPriority w:val="9"/>
    <w:qFormat/>
    <w:rsid w:val="00C8577C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styleId="4">
    <w:name w:val="heading 4"/>
    <w:basedOn w:val="a"/>
    <w:next w:val="a"/>
    <w:link w:val="40"/>
    <w:uiPriority w:val="9"/>
    <w:qFormat/>
    <w:rsid w:val="00C8577C"/>
    <w:pPr>
      <w:keepNext/>
      <w:spacing w:before="240" w:after="60"/>
      <w:outlineLvl w:val="3"/>
    </w:pPr>
    <w:rPr>
      <w:rFonts w:eastAsia="Times New Roman"/>
      <w:b/>
      <w:bCs/>
      <w:sz w:val="28"/>
      <w:szCs w:val="28"/>
      <w:lang w:val="ru-RU" w:eastAsia="ru-RU"/>
    </w:rPr>
  </w:style>
  <w:style w:type="paragraph" w:styleId="5">
    <w:name w:val="heading 5"/>
    <w:basedOn w:val="a"/>
    <w:next w:val="a"/>
    <w:link w:val="50"/>
    <w:uiPriority w:val="9"/>
    <w:semiHidden/>
    <w:qFormat/>
    <w:rsid w:val="00C8577C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цена"/>
    <w:next w:val="a4"/>
    <w:qFormat/>
    <w:rsid w:val="00F24CF1"/>
    <w:pPr>
      <w:keepNext/>
      <w:keepLines/>
      <w:tabs>
        <w:tab w:val="left" w:pos="992"/>
      </w:tabs>
      <w:suppressAutoHyphens/>
      <w:spacing w:before="360"/>
      <w:outlineLvl w:val="0"/>
    </w:pPr>
    <w:rPr>
      <w:rFonts w:ascii="Courier New" w:eastAsia="Times New Roman" w:hAnsi="Courier New" w:cs="Times New Roman"/>
      <w:b/>
      <w:bCs/>
      <w:lang w:eastAsia="ja-JP"/>
    </w:rPr>
  </w:style>
  <w:style w:type="paragraph" w:customStyle="1" w:styleId="a5">
    <w:name w:val="Имя персонажа"/>
    <w:next w:val="a6"/>
    <w:uiPriority w:val="3"/>
    <w:qFormat/>
    <w:rsid w:val="00F60CC2"/>
    <w:pPr>
      <w:keepNext/>
      <w:widowControl w:val="0"/>
      <w:suppressAutoHyphens/>
      <w:spacing w:before="240"/>
      <w:ind w:left="2126" w:right="2126"/>
      <w:jc w:val="center"/>
    </w:pPr>
    <w:rPr>
      <w:rFonts w:ascii="Courier New" w:eastAsia="Times New Roman" w:hAnsi="Courier New" w:cs="Times New Roman"/>
      <w:caps/>
      <w:lang w:eastAsia="ja-JP"/>
    </w:rPr>
  </w:style>
  <w:style w:type="paragraph" w:customStyle="1" w:styleId="a7">
    <w:name w:val="Описание действия"/>
    <w:next w:val="a5"/>
    <w:uiPriority w:val="2"/>
    <w:qFormat/>
    <w:rsid w:val="00824790"/>
    <w:pPr>
      <w:keepLines/>
      <w:suppressAutoHyphens/>
      <w:spacing w:before="240"/>
      <w:contextualSpacing/>
      <w:jc w:val="both"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8">
    <w:name w:val="Ремарка"/>
    <w:next w:val="a6"/>
    <w:uiPriority w:val="5"/>
    <w:qFormat/>
    <w:rsid w:val="00F60CC2"/>
    <w:pPr>
      <w:keepNext/>
      <w:suppressAutoHyphens/>
      <w:ind w:left="2126" w:right="2126"/>
      <w:jc w:val="center"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6">
    <w:name w:val="Реплика персонажа"/>
    <w:uiPriority w:val="4"/>
    <w:qFormat/>
    <w:rsid w:val="000E3B94"/>
    <w:pPr>
      <w:keepLines/>
      <w:suppressAutoHyphens/>
      <w:ind w:left="2126" w:right="2126"/>
      <w:jc w:val="both"/>
    </w:pPr>
    <w:rPr>
      <w:rFonts w:ascii="Courier New" w:eastAsia="Times New Roman" w:hAnsi="Courier New" w:cs="Courier New"/>
      <w:szCs w:val="20"/>
      <w:lang w:eastAsia="ar-SA"/>
    </w:rPr>
  </w:style>
  <w:style w:type="paragraph" w:styleId="a9">
    <w:name w:val="Balloon Text"/>
    <w:basedOn w:val="a"/>
    <w:link w:val="aa"/>
    <w:uiPriority w:val="99"/>
    <w:semiHidden/>
    <w:unhideWhenUsed/>
    <w:rsid w:val="00466470"/>
    <w:rPr>
      <w:rFonts w:ascii="Times New Roman" w:hAnsi="Times New Roman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66470"/>
    <w:rPr>
      <w:rFonts w:ascii="Times New Roman" w:eastAsia="Yu Mincho" w:hAnsi="Times New Roman" w:cs="Times New Roman"/>
      <w:sz w:val="18"/>
      <w:szCs w:val="18"/>
      <w:lang w:val="en-US"/>
    </w:rPr>
  </w:style>
  <w:style w:type="character" w:styleId="ab">
    <w:name w:val="page number"/>
    <w:basedOn w:val="a0"/>
    <w:uiPriority w:val="99"/>
    <w:semiHidden/>
    <w:unhideWhenUsed/>
    <w:rsid w:val="00432221"/>
  </w:style>
  <w:style w:type="paragraph" w:customStyle="1" w:styleId="ac">
    <w:name w:val="НАЗВАНИЕ СЕРИАЛА"/>
    <w:basedOn w:val="a"/>
    <w:uiPriority w:val="6"/>
    <w:semiHidden/>
    <w:qFormat/>
    <w:rsid w:val="00261068"/>
    <w:pPr>
      <w:spacing w:after="360"/>
      <w:jc w:val="center"/>
      <w:outlineLvl w:val="0"/>
    </w:pPr>
    <w:rPr>
      <w:rFonts w:ascii="Sylfaen" w:hAnsi="Sylfaen" w:cs="Courier New"/>
      <w:sz w:val="28"/>
      <w:szCs w:val="28"/>
      <w:lang w:val="ru-RU"/>
    </w:rPr>
  </w:style>
  <w:style w:type="paragraph" w:customStyle="1" w:styleId="ad">
    <w:name w:val="ЭПИЗОД"/>
    <w:basedOn w:val="a"/>
    <w:uiPriority w:val="6"/>
    <w:semiHidden/>
    <w:qFormat/>
    <w:rsid w:val="00261068"/>
    <w:pPr>
      <w:contextualSpacing/>
      <w:jc w:val="center"/>
    </w:pPr>
    <w:rPr>
      <w:rFonts w:ascii="Sylfaen" w:hAnsi="Sylfaen" w:cs="Courier New"/>
      <w:smallCaps/>
      <w:sz w:val="28"/>
      <w:szCs w:val="28"/>
      <w:lang w:val="ru-RU"/>
    </w:rPr>
  </w:style>
  <w:style w:type="paragraph" w:customStyle="1" w:styleId="ae">
    <w:name w:val="НАЗВАНИЕ СЕРИИ"/>
    <w:basedOn w:val="a"/>
    <w:uiPriority w:val="7"/>
    <w:semiHidden/>
    <w:qFormat/>
    <w:rsid w:val="00261068"/>
    <w:pPr>
      <w:spacing w:before="240" w:after="360"/>
      <w:jc w:val="center"/>
      <w:outlineLvl w:val="0"/>
    </w:pPr>
    <w:rPr>
      <w:rFonts w:ascii="Sylfaen" w:hAnsi="Sylfaen" w:cs="Courier New"/>
      <w:sz w:val="28"/>
      <w:szCs w:val="28"/>
      <w:u w:val="single"/>
      <w:lang w:val="ru-RU"/>
    </w:rPr>
  </w:style>
  <w:style w:type="character" w:customStyle="1" w:styleId="10">
    <w:name w:val="Заголовок 1 Знак"/>
    <w:basedOn w:val="a0"/>
    <w:link w:val="1"/>
    <w:uiPriority w:val="9"/>
    <w:rsid w:val="00204C62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04C62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04C62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04C62"/>
    <w:rPr>
      <w:rFonts w:ascii="Calibri" w:eastAsia="Times New Roman" w:hAnsi="Calibri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204C62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C8577C"/>
  </w:style>
  <w:style w:type="paragraph" w:customStyle="1" w:styleId="af">
    <w:name w:val="коментарий"/>
    <w:basedOn w:val="a"/>
    <w:uiPriority w:val="8"/>
    <w:semiHidden/>
    <w:rsid w:val="00C8577C"/>
    <w:pPr>
      <w:ind w:left="3119" w:right="2552"/>
    </w:pPr>
    <w:rPr>
      <w:rFonts w:eastAsia="Times New Roman" w:cs="Courier New"/>
      <w:lang w:val="ru-RU" w:eastAsia="ru-RU"/>
    </w:rPr>
  </w:style>
  <w:style w:type="paragraph" w:customStyle="1" w:styleId="af0">
    <w:name w:val="ИМЯ"/>
    <w:basedOn w:val="a"/>
    <w:uiPriority w:val="8"/>
    <w:semiHidden/>
    <w:rsid w:val="00C8577C"/>
    <w:pPr>
      <w:ind w:left="3827"/>
    </w:pPr>
    <w:rPr>
      <w:rFonts w:eastAsia="Times New Roman" w:cs="Courier New"/>
      <w:lang w:val="ru-RU" w:eastAsia="ru-RU"/>
    </w:rPr>
  </w:style>
  <w:style w:type="paragraph" w:customStyle="1" w:styleId="af1">
    <w:name w:val="Реплика"/>
    <w:basedOn w:val="a"/>
    <w:uiPriority w:val="8"/>
    <w:semiHidden/>
    <w:rsid w:val="00C8577C"/>
    <w:pPr>
      <w:ind w:left="2126" w:right="2126"/>
    </w:pPr>
    <w:rPr>
      <w:rFonts w:eastAsia="Times New Roman" w:cs="Courier New"/>
      <w:lang w:val="ru-RU" w:eastAsia="ru-RU"/>
    </w:rPr>
  </w:style>
  <w:style w:type="paragraph" w:customStyle="1" w:styleId="21">
    <w:name w:val="Стиль2"/>
    <w:basedOn w:val="a"/>
    <w:uiPriority w:val="8"/>
    <w:semiHidden/>
    <w:rsid w:val="00040EDE"/>
    <w:pPr>
      <w:ind w:right="-510"/>
    </w:pPr>
    <w:rPr>
      <w:rFonts w:ascii="Arial" w:hAnsi="Arial" w:cs="Arial"/>
      <w:bCs/>
      <w:sz w:val="28"/>
      <w:szCs w:val="28"/>
      <w:lang w:eastAsia="ru-RU"/>
    </w:rPr>
  </w:style>
  <w:style w:type="paragraph" w:customStyle="1" w:styleId="31">
    <w:name w:val="Стиль3"/>
    <w:basedOn w:val="a"/>
    <w:uiPriority w:val="8"/>
    <w:semiHidden/>
    <w:rsid w:val="00040EDE"/>
    <w:pPr>
      <w:ind w:right="-510"/>
    </w:pPr>
    <w:rPr>
      <w:rFonts w:cs="Arial"/>
    </w:rPr>
  </w:style>
  <w:style w:type="paragraph" w:customStyle="1" w:styleId="41">
    <w:name w:val="Стиль4"/>
    <w:basedOn w:val="a"/>
    <w:uiPriority w:val="8"/>
    <w:semiHidden/>
    <w:rsid w:val="00040EDE"/>
    <w:pPr>
      <w:ind w:right="2325"/>
    </w:pPr>
  </w:style>
  <w:style w:type="paragraph" w:customStyle="1" w:styleId="51">
    <w:name w:val="Стиль5"/>
    <w:basedOn w:val="a"/>
    <w:uiPriority w:val="8"/>
    <w:semiHidden/>
    <w:rsid w:val="00040EDE"/>
    <w:rPr>
      <w:b/>
    </w:rPr>
  </w:style>
  <w:style w:type="paragraph" w:customStyle="1" w:styleId="---">
    <w:name w:val="Д---КИНО"/>
    <w:basedOn w:val="af2"/>
    <w:uiPriority w:val="8"/>
    <w:semiHidden/>
    <w:rsid w:val="00C8577C"/>
    <w:pPr>
      <w:jc w:val="both"/>
    </w:pPr>
  </w:style>
  <w:style w:type="paragraph" w:customStyle="1" w:styleId="---0">
    <w:name w:val="Реп---КИНО"/>
    <w:basedOn w:val="a"/>
    <w:uiPriority w:val="8"/>
    <w:semiHidden/>
    <w:rsid w:val="00C8577C"/>
    <w:pPr>
      <w:ind w:left="2126" w:right="2126"/>
    </w:pPr>
    <w:rPr>
      <w:rFonts w:eastAsia="Times New Roman" w:cs="Courier New"/>
      <w:lang w:val="ru-RU" w:eastAsia="ru-RU"/>
    </w:rPr>
  </w:style>
  <w:style w:type="paragraph" w:customStyle="1" w:styleId="af2">
    <w:name w:val="действие"/>
    <w:basedOn w:val="a"/>
    <w:uiPriority w:val="8"/>
    <w:semiHidden/>
    <w:rsid w:val="00C8577C"/>
    <w:rPr>
      <w:rFonts w:eastAsia="Times New Roman" w:cs="Courier New"/>
      <w:lang w:val="ru-RU" w:eastAsia="ru-RU"/>
    </w:rPr>
  </w:style>
  <w:style w:type="paragraph" w:customStyle="1" w:styleId="af3">
    <w:name w:val="Имя"/>
    <w:basedOn w:val="a"/>
    <w:uiPriority w:val="8"/>
    <w:semiHidden/>
    <w:rsid w:val="00C8577C"/>
    <w:pPr>
      <w:ind w:left="3827"/>
    </w:pPr>
    <w:rPr>
      <w:rFonts w:eastAsia="Times New Roman" w:cs="Courier New"/>
      <w:lang w:val="ru-RU" w:eastAsia="ru-RU"/>
    </w:rPr>
  </w:style>
  <w:style w:type="paragraph" w:customStyle="1" w:styleId="af4">
    <w:name w:val="Имя героя"/>
    <w:basedOn w:val="a"/>
    <w:uiPriority w:val="8"/>
    <w:semiHidden/>
    <w:rsid w:val="00C8577C"/>
    <w:pPr>
      <w:ind w:left="3827"/>
    </w:pPr>
    <w:rPr>
      <w:rFonts w:eastAsia="Times New Roman" w:cs="Courier New"/>
      <w:lang w:val="ru-RU" w:eastAsia="ru-RU"/>
    </w:rPr>
  </w:style>
  <w:style w:type="paragraph" w:customStyle="1" w:styleId="---1">
    <w:name w:val="ИМЯ---КИНО"/>
    <w:basedOn w:val="af3"/>
    <w:uiPriority w:val="8"/>
    <w:semiHidden/>
    <w:rsid w:val="00C8577C"/>
  </w:style>
  <w:style w:type="paragraph" w:customStyle="1" w:styleId="---2">
    <w:name w:val="КОМ---КИНО"/>
    <w:basedOn w:val="af"/>
    <w:uiPriority w:val="8"/>
    <w:semiHidden/>
    <w:rsid w:val="00C8577C"/>
  </w:style>
  <w:style w:type="paragraph" w:customStyle="1" w:styleId="af5">
    <w:name w:val="комментарий"/>
    <w:basedOn w:val="a"/>
    <w:uiPriority w:val="8"/>
    <w:semiHidden/>
    <w:rsid w:val="00C8577C"/>
    <w:pPr>
      <w:ind w:left="3119" w:right="2552"/>
    </w:pPr>
    <w:rPr>
      <w:rFonts w:eastAsia="Times New Roman" w:cs="Courier New"/>
      <w:lang w:val="ru-RU" w:eastAsia="ru-RU"/>
    </w:rPr>
  </w:style>
  <w:style w:type="paragraph" w:customStyle="1" w:styleId="af6">
    <w:name w:val="прямая речь"/>
    <w:basedOn w:val="a"/>
    <w:uiPriority w:val="8"/>
    <w:semiHidden/>
    <w:rsid w:val="00C8577C"/>
    <w:pPr>
      <w:ind w:left="2126" w:right="2126"/>
      <w:jc w:val="both"/>
    </w:pPr>
    <w:rPr>
      <w:rFonts w:eastAsia="Times New Roman" w:cs="Courier New"/>
      <w:lang w:val="ru-RU" w:eastAsia="ru-RU"/>
    </w:rPr>
  </w:style>
  <w:style w:type="paragraph" w:customStyle="1" w:styleId="---3">
    <w:name w:val="РЕП---КИНО"/>
    <w:basedOn w:val="af6"/>
    <w:uiPriority w:val="8"/>
    <w:semiHidden/>
    <w:rsid w:val="00C8577C"/>
    <w:pPr>
      <w:jc w:val="left"/>
    </w:pPr>
  </w:style>
  <w:style w:type="paragraph" w:styleId="af7">
    <w:name w:val="footnote text"/>
    <w:basedOn w:val="a"/>
    <w:link w:val="af8"/>
    <w:uiPriority w:val="99"/>
    <w:semiHidden/>
    <w:unhideWhenUsed/>
    <w:rsid w:val="00C8577C"/>
    <w:rPr>
      <w:rFonts w:ascii="Times New Roman" w:eastAsia="Times New Roman" w:hAnsi="Times New Roman"/>
      <w:sz w:val="20"/>
      <w:szCs w:val="20"/>
      <w:lang w:val="ru-RU" w:eastAsia="ru-RU"/>
    </w:rPr>
  </w:style>
  <w:style w:type="character" w:customStyle="1" w:styleId="af8">
    <w:name w:val="Текст сноски Знак"/>
    <w:basedOn w:val="a0"/>
    <w:link w:val="af7"/>
    <w:uiPriority w:val="99"/>
    <w:semiHidden/>
    <w:rsid w:val="00C8577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9">
    <w:name w:val="footnote reference"/>
    <w:uiPriority w:val="99"/>
    <w:semiHidden/>
    <w:unhideWhenUsed/>
    <w:rsid w:val="00C8577C"/>
    <w:rPr>
      <w:vertAlign w:val="superscript"/>
    </w:rPr>
  </w:style>
  <w:style w:type="paragraph" w:styleId="HTML">
    <w:name w:val="HTML Preformatted"/>
    <w:basedOn w:val="a"/>
    <w:link w:val="HTML0"/>
    <w:uiPriority w:val="99"/>
    <w:semiHidden/>
    <w:unhideWhenUsed/>
    <w:rsid w:val="00C857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Times New Roman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577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a">
    <w:name w:val="FollowedHyperlink"/>
    <w:uiPriority w:val="99"/>
    <w:semiHidden/>
    <w:unhideWhenUsed/>
    <w:rsid w:val="00C8577C"/>
    <w:rPr>
      <w:color w:val="800080"/>
      <w:u w:val="single"/>
    </w:rPr>
  </w:style>
  <w:style w:type="paragraph" w:customStyle="1" w:styleId="a4">
    <w:name w:val="Персонажи"/>
    <w:basedOn w:val="a"/>
    <w:next w:val="a7"/>
    <w:uiPriority w:val="1"/>
    <w:qFormat/>
    <w:rsid w:val="00DD197B"/>
    <w:pPr>
      <w:keepNext/>
      <w:suppressAutoHyphens/>
      <w:outlineLvl w:val="1"/>
    </w:pPr>
    <w:rPr>
      <w:caps/>
      <w:u w:val="single"/>
      <w:lang w:val="ru-RU"/>
    </w:rPr>
  </w:style>
  <w:style w:type="paragraph" w:customStyle="1" w:styleId="afb">
    <w:name w:val="Автор"/>
    <w:basedOn w:val="a"/>
    <w:uiPriority w:val="8"/>
    <w:semiHidden/>
    <w:qFormat/>
    <w:rsid w:val="001D7C93"/>
    <w:pPr>
      <w:spacing w:after="240" w:line="480" w:lineRule="auto"/>
      <w:jc w:val="right"/>
    </w:pPr>
    <w:rPr>
      <w:rFonts w:ascii="Sylfaen" w:hAnsi="Sylfaen"/>
      <w:lang w:val="ru-RU"/>
    </w:rPr>
  </w:style>
  <w:style w:type="paragraph" w:styleId="afc">
    <w:name w:val="header"/>
    <w:basedOn w:val="a"/>
    <w:link w:val="afd"/>
    <w:uiPriority w:val="99"/>
    <w:rsid w:val="000E3B94"/>
    <w:pPr>
      <w:tabs>
        <w:tab w:val="center" w:pos="4677"/>
        <w:tab w:val="right" w:pos="9355"/>
      </w:tabs>
    </w:pPr>
  </w:style>
  <w:style w:type="character" w:customStyle="1" w:styleId="afd">
    <w:name w:val="Верхний колонтитул Знак"/>
    <w:basedOn w:val="a0"/>
    <w:link w:val="afc"/>
    <w:uiPriority w:val="99"/>
    <w:rsid w:val="004C2F0B"/>
    <w:rPr>
      <w:rFonts w:ascii="Courier New" w:eastAsia="Yu Mincho" w:hAnsi="Courier New" w:cs="Times New Roman"/>
      <w:lang w:val="en-US"/>
    </w:rPr>
  </w:style>
  <w:style w:type="paragraph" w:styleId="afe">
    <w:name w:val="footer"/>
    <w:basedOn w:val="a"/>
    <w:link w:val="aff"/>
    <w:uiPriority w:val="99"/>
    <w:rsid w:val="000E3B94"/>
    <w:pPr>
      <w:tabs>
        <w:tab w:val="center" w:pos="4677"/>
        <w:tab w:val="right" w:pos="9355"/>
      </w:tabs>
    </w:pPr>
  </w:style>
  <w:style w:type="character" w:customStyle="1" w:styleId="aff">
    <w:name w:val="Нижний колонтитул Знак"/>
    <w:basedOn w:val="a0"/>
    <w:link w:val="afe"/>
    <w:uiPriority w:val="99"/>
    <w:rsid w:val="004C2F0B"/>
    <w:rPr>
      <w:rFonts w:ascii="Courier New" w:eastAsia="Yu Mincho" w:hAnsi="Courier New" w:cs="Times New Roman"/>
      <w:lang w:val="en-US"/>
    </w:rPr>
  </w:style>
  <w:style w:type="table" w:styleId="aff0">
    <w:name w:val="Table Grid"/>
    <w:basedOn w:val="a1"/>
    <w:uiPriority w:val="59"/>
    <w:rsid w:val="007B44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1">
    <w:name w:val="ДИАЛОГИ"/>
    <w:basedOn w:val="a"/>
    <w:next w:val="af4"/>
    <w:link w:val="aff2"/>
    <w:uiPriority w:val="7"/>
    <w:semiHidden/>
    <w:qFormat/>
    <w:rsid w:val="007B4492"/>
    <w:pPr>
      <w:keepLines/>
      <w:ind w:left="1701" w:right="2268"/>
      <w:jc w:val="both"/>
    </w:pPr>
    <w:rPr>
      <w:rFonts w:ascii="Arial" w:eastAsia="Times New Roman" w:hAnsi="Arial"/>
      <w:b/>
      <w:sz w:val="28"/>
      <w:szCs w:val="28"/>
      <w:lang w:val="x-none" w:eastAsia="x-none"/>
    </w:rPr>
  </w:style>
  <w:style w:type="character" w:customStyle="1" w:styleId="aff2">
    <w:name w:val="ДИАЛОГИ Знак"/>
    <w:link w:val="aff1"/>
    <w:uiPriority w:val="7"/>
    <w:semiHidden/>
    <w:rsid w:val="004C2F0B"/>
    <w:rPr>
      <w:rFonts w:ascii="Arial" w:eastAsia="Times New Roman" w:hAnsi="Arial" w:cs="Times New Roman"/>
      <w:b/>
      <w:sz w:val="28"/>
      <w:szCs w:val="28"/>
      <w:lang w:val="x-none" w:eastAsia="x-none"/>
    </w:rPr>
  </w:style>
  <w:style w:type="paragraph" w:styleId="22">
    <w:name w:val="toc 2"/>
    <w:basedOn w:val="a"/>
    <w:next w:val="a"/>
    <w:autoRedefine/>
    <w:uiPriority w:val="39"/>
    <w:semiHidden/>
    <w:rsid w:val="00C956D5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12">
    <w:name w:val="toc 1"/>
    <w:next w:val="a7"/>
    <w:uiPriority w:val="39"/>
    <w:semiHidden/>
    <w:rsid w:val="00131853"/>
    <w:pPr>
      <w:keepNext/>
      <w:spacing w:before="360"/>
      <w:ind w:left="992" w:hanging="992"/>
    </w:pPr>
    <w:rPr>
      <w:rFonts w:ascii="Courier New" w:eastAsia="Yu Mincho" w:hAnsi="Courier New" w:cstheme="majorHAnsi"/>
      <w:bCs/>
      <w:lang w:val="en-US"/>
    </w:rPr>
  </w:style>
  <w:style w:type="paragraph" w:customStyle="1" w:styleId="aff3">
    <w:name w:val="технический"/>
    <w:basedOn w:val="a7"/>
    <w:uiPriority w:val="6"/>
    <w:qFormat/>
    <w:rsid w:val="00F53BFD"/>
    <w:rPr>
      <w:caps/>
    </w:rPr>
  </w:style>
  <w:style w:type="character" w:styleId="aff4">
    <w:name w:val="annotation reference"/>
    <w:basedOn w:val="a0"/>
    <w:uiPriority w:val="99"/>
    <w:semiHidden/>
    <w:unhideWhenUsed/>
    <w:rsid w:val="00824790"/>
    <w:rPr>
      <w:sz w:val="16"/>
      <w:szCs w:val="16"/>
    </w:rPr>
  </w:style>
  <w:style w:type="paragraph" w:styleId="aff5">
    <w:name w:val="annotation text"/>
    <w:basedOn w:val="a"/>
    <w:link w:val="aff6"/>
    <w:uiPriority w:val="99"/>
    <w:semiHidden/>
    <w:unhideWhenUsed/>
    <w:rsid w:val="00824790"/>
    <w:rPr>
      <w:sz w:val="20"/>
      <w:szCs w:val="20"/>
    </w:rPr>
  </w:style>
  <w:style w:type="character" w:customStyle="1" w:styleId="aff6">
    <w:name w:val="Текст примечания Знак"/>
    <w:basedOn w:val="a0"/>
    <w:link w:val="aff5"/>
    <w:uiPriority w:val="99"/>
    <w:semiHidden/>
    <w:rsid w:val="00824790"/>
    <w:rPr>
      <w:rFonts w:ascii="Courier New" w:eastAsia="Yu Mincho" w:hAnsi="Courier New" w:cs="Times New Roman"/>
      <w:sz w:val="20"/>
      <w:szCs w:val="20"/>
      <w:lang w:val="en-US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824790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824790"/>
    <w:rPr>
      <w:rFonts w:ascii="Courier New" w:eastAsia="Yu Mincho" w:hAnsi="Courier New" w:cs="Times New Roman"/>
      <w:b/>
      <w:bCs/>
      <w:sz w:val="20"/>
      <w:szCs w:val="20"/>
      <w:lang w:val="en-US"/>
    </w:rPr>
  </w:style>
  <w:style w:type="character" w:styleId="aff9">
    <w:name w:val="Hyperlink"/>
    <w:basedOn w:val="a0"/>
    <w:rsid w:val="003E2BD0"/>
    <w:rPr>
      <w:color w:val="0563C1" w:themeColor="hyperlink"/>
      <w:u w:val="single"/>
    </w:rPr>
  </w:style>
  <w:style w:type="character" w:customStyle="1" w:styleId="affa">
    <w:name w:val="мат"/>
    <w:uiPriority w:val="7"/>
    <w:qFormat/>
    <w:rsid w:val="00111990"/>
  </w:style>
  <w:style w:type="paragraph" w:styleId="32">
    <w:name w:val="toc 3"/>
    <w:basedOn w:val="a"/>
    <w:next w:val="a"/>
    <w:autoRedefine/>
    <w:uiPriority w:val="39"/>
    <w:semiHidden/>
    <w:rsid w:val="00870C63"/>
    <w:pPr>
      <w:ind w:left="240"/>
    </w:pPr>
    <w:rPr>
      <w:rFonts w:asciiTheme="minorHAnsi" w:hAnsiTheme="minorHAnsi" w:cstheme="minorHAnsi"/>
      <w:sz w:val="20"/>
      <w:szCs w:val="20"/>
    </w:rPr>
  </w:style>
  <w:style w:type="paragraph" w:styleId="42">
    <w:name w:val="toc 4"/>
    <w:basedOn w:val="a"/>
    <w:next w:val="a"/>
    <w:autoRedefine/>
    <w:uiPriority w:val="39"/>
    <w:semiHidden/>
    <w:rsid w:val="00870C63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52">
    <w:name w:val="toc 5"/>
    <w:basedOn w:val="a"/>
    <w:next w:val="a"/>
    <w:autoRedefine/>
    <w:uiPriority w:val="39"/>
    <w:semiHidden/>
    <w:rsid w:val="00870C6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rsid w:val="00870C6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rsid w:val="00870C6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rsid w:val="00870C6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rsid w:val="00870C6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affb">
    <w:name w:val="Normal Indent"/>
    <w:basedOn w:val="a"/>
    <w:uiPriority w:val="99"/>
    <w:unhideWhenUsed/>
    <w:rsid w:val="001D23ED"/>
    <w:pPr>
      <w:spacing w:after="200" w:line="276" w:lineRule="auto"/>
      <w:ind w:left="720"/>
    </w:pPr>
    <w:rPr>
      <w:rFonts w:eastAsiaTheme="minorHAnsi" w:cstheme="minorBidi"/>
      <w:sz w:val="22"/>
      <w:szCs w:val="22"/>
      <w:lang w:val="ru-RU"/>
    </w:rPr>
  </w:style>
  <w:style w:type="paragraph" w:styleId="affc">
    <w:name w:val="Subtitle"/>
    <w:basedOn w:val="a"/>
    <w:next w:val="a"/>
    <w:link w:val="affd"/>
    <w:uiPriority w:val="11"/>
    <w:qFormat/>
    <w:rsid w:val="001D23ED"/>
    <w:pPr>
      <w:numPr>
        <w:ilvl w:val="1"/>
      </w:numPr>
      <w:spacing w:after="200" w:line="276" w:lineRule="auto"/>
      <w:ind w:left="86"/>
    </w:pPr>
    <w:rPr>
      <w:rFonts w:eastAsiaTheme="minorHAnsi" w:cstheme="minorBidi"/>
      <w:sz w:val="22"/>
      <w:szCs w:val="22"/>
      <w:lang w:val="ru-RU"/>
    </w:rPr>
  </w:style>
  <w:style w:type="character" w:customStyle="1" w:styleId="affd">
    <w:name w:val="Подзаголовок Знак"/>
    <w:basedOn w:val="a0"/>
    <w:link w:val="affc"/>
    <w:uiPriority w:val="11"/>
    <w:rsid w:val="001D23ED"/>
    <w:rPr>
      <w:rFonts w:ascii="Courier New" w:hAnsi="Courier New"/>
      <w:sz w:val="22"/>
      <w:szCs w:val="22"/>
    </w:rPr>
  </w:style>
  <w:style w:type="paragraph" w:styleId="affe">
    <w:name w:val="Title"/>
    <w:basedOn w:val="a"/>
    <w:next w:val="a"/>
    <w:link w:val="afff"/>
    <w:uiPriority w:val="10"/>
    <w:qFormat/>
    <w:rsid w:val="001D23ED"/>
    <w:pPr>
      <w:pBdr>
        <w:bottom w:val="single" w:sz="8" w:space="4" w:color="4472C4" w:themeColor="accent1"/>
      </w:pBdr>
      <w:spacing w:after="300" w:line="276" w:lineRule="auto"/>
      <w:contextualSpacing/>
    </w:pPr>
    <w:rPr>
      <w:rFonts w:eastAsiaTheme="minorHAnsi" w:cstheme="minorBidi"/>
      <w:sz w:val="22"/>
      <w:szCs w:val="22"/>
      <w:lang w:val="ru-RU"/>
    </w:rPr>
  </w:style>
  <w:style w:type="character" w:customStyle="1" w:styleId="afff">
    <w:name w:val="Заголовок Знак"/>
    <w:basedOn w:val="a0"/>
    <w:link w:val="affe"/>
    <w:uiPriority w:val="10"/>
    <w:rsid w:val="001D23ED"/>
    <w:rPr>
      <w:rFonts w:ascii="Courier New" w:hAnsi="Courier New"/>
      <w:sz w:val="22"/>
      <w:szCs w:val="22"/>
    </w:rPr>
  </w:style>
  <w:style w:type="character" w:styleId="afff0">
    <w:name w:val="Emphasis"/>
    <w:basedOn w:val="a0"/>
    <w:uiPriority w:val="20"/>
    <w:qFormat/>
    <w:rsid w:val="001D23ED"/>
    <w:rPr>
      <w:rFonts w:ascii="Courier New" w:hAnsi="Courier New"/>
      <w:lang w:val="ru-RU"/>
    </w:rPr>
  </w:style>
  <w:style w:type="paragraph" w:styleId="afff1">
    <w:name w:val="caption"/>
    <w:basedOn w:val="a"/>
    <w:next w:val="a"/>
    <w:uiPriority w:val="35"/>
    <w:semiHidden/>
    <w:unhideWhenUsed/>
    <w:qFormat/>
    <w:rsid w:val="001D23ED"/>
    <w:pPr>
      <w:spacing w:after="200"/>
    </w:pPr>
    <w:rPr>
      <w:rFonts w:eastAsiaTheme="minorHAnsi" w:cstheme="minorBidi"/>
      <w:sz w:val="22"/>
      <w:szCs w:val="22"/>
      <w:lang w:val="ru-RU"/>
    </w:rPr>
  </w:style>
  <w:style w:type="paragraph" w:customStyle="1" w:styleId="DocDefaults">
    <w:name w:val="DocDefaults"/>
    <w:rsid w:val="001D23ED"/>
    <w:pPr>
      <w:spacing w:after="200" w:line="276" w:lineRule="auto"/>
    </w:pPr>
    <w:rPr>
      <w:sz w:val="22"/>
      <w:szCs w:val="22"/>
      <w:lang w:val="en-US"/>
    </w:rPr>
  </w:style>
  <w:style w:type="table" w:customStyle="1" w:styleId="TableNormal">
    <w:name w:val="Table Normal"/>
    <w:rsid w:val="00D06769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rsid w:val="00D06769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 Neue" w:eastAsia="Helvetica Neue" w:hAnsi="Helvetica Neue" w:cs="Helvetica Neue"/>
      <w:color w:val="000000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ACTION">
    <w:name w:val="ACTION"/>
    <w:rsid w:val="00D06769"/>
    <w:pPr>
      <w:widowControl w:val="0"/>
      <w:pBdr>
        <w:top w:val="nil"/>
        <w:left w:val="nil"/>
        <w:bottom w:val="nil"/>
        <w:right w:val="nil"/>
        <w:between w:val="nil"/>
        <w:bar w:val="nil"/>
      </w:pBdr>
    </w:pPr>
    <w:rPr>
      <w:rFonts w:ascii="Courier Prime" w:eastAsia="Courier Prime" w:hAnsi="Courier Prime" w:cs="Courier Prime"/>
      <w:color w:val="000000"/>
      <w:u w:color="000000"/>
      <w:bdr w:val="nil"/>
      <w:lang w:eastAsia="ru-RU"/>
    </w:rPr>
  </w:style>
  <w:style w:type="paragraph" w:customStyle="1" w:styleId="NOTE">
    <w:name w:val="NOTE"/>
    <w:rsid w:val="00D06769"/>
    <w:pPr>
      <w:widowControl w:val="0"/>
      <w:pBdr>
        <w:top w:val="nil"/>
        <w:left w:val="nil"/>
        <w:bottom w:val="nil"/>
        <w:right w:val="nil"/>
        <w:between w:val="nil"/>
        <w:bar w:val="nil"/>
      </w:pBdr>
    </w:pPr>
    <w:rPr>
      <w:rFonts w:ascii="Courier Prime" w:eastAsia="Courier Prime" w:hAnsi="Courier Prime" w:cs="Courier Prime"/>
      <w:caps/>
      <w:color w:val="000000"/>
      <w:u w:color="000000"/>
      <w:bdr w:val="nil"/>
      <w:lang w:eastAsia="ru-RU"/>
    </w:rPr>
  </w:style>
  <w:style w:type="paragraph" w:customStyle="1" w:styleId="SCENEHEADING">
    <w:name w:val="SCENE HEADING"/>
    <w:rsid w:val="00D06769"/>
    <w:pPr>
      <w:widowControl w:val="0"/>
      <w:pBdr>
        <w:top w:val="nil"/>
        <w:left w:val="nil"/>
        <w:bottom w:val="nil"/>
        <w:right w:val="nil"/>
        <w:between w:val="nil"/>
        <w:bar w:val="nil"/>
      </w:pBdr>
    </w:pPr>
    <w:rPr>
      <w:rFonts w:ascii="Courier Prime" w:eastAsia="Courier Prime" w:hAnsi="Courier Prime" w:cs="Courier Prime"/>
      <w:caps/>
      <w:color w:val="000000"/>
      <w:u w:color="000000"/>
      <w:bdr w:val="nil"/>
      <w:lang w:eastAsia="ru-RU"/>
    </w:rPr>
  </w:style>
  <w:style w:type="paragraph" w:customStyle="1" w:styleId="CHARACTER">
    <w:name w:val="CHARACTER"/>
    <w:rsid w:val="00D06769"/>
    <w:pPr>
      <w:widowControl w:val="0"/>
      <w:pBdr>
        <w:top w:val="nil"/>
        <w:left w:val="nil"/>
        <w:bottom w:val="nil"/>
        <w:right w:val="nil"/>
        <w:between w:val="nil"/>
        <w:bar w:val="nil"/>
      </w:pBdr>
      <w:ind w:left="3826"/>
    </w:pPr>
    <w:rPr>
      <w:rFonts w:ascii="Courier Prime" w:eastAsia="Courier Prime" w:hAnsi="Courier Prime" w:cs="Courier Prime"/>
      <w:caps/>
      <w:color w:val="000000"/>
      <w:u w:color="000000"/>
      <w:bdr w:val="nil"/>
      <w:lang w:eastAsia="ru-RU"/>
    </w:rPr>
  </w:style>
  <w:style w:type="paragraph" w:customStyle="1" w:styleId="DIALOG">
    <w:name w:val="DIALOG"/>
    <w:rsid w:val="00D06769"/>
    <w:pPr>
      <w:widowControl w:val="0"/>
      <w:pBdr>
        <w:top w:val="nil"/>
        <w:left w:val="nil"/>
        <w:bottom w:val="nil"/>
        <w:right w:val="nil"/>
        <w:between w:val="nil"/>
        <w:bar w:val="nil"/>
      </w:pBdr>
      <w:ind w:left="2125" w:right="2125"/>
    </w:pPr>
    <w:rPr>
      <w:rFonts w:ascii="Courier Prime" w:eastAsia="Courier Prime" w:hAnsi="Courier Prime" w:cs="Courier Prime"/>
      <w:color w:val="000000"/>
      <w:u w:color="000000"/>
      <w:bdr w:val="nil"/>
      <w:lang w:eastAsia="ru-RU"/>
    </w:rPr>
  </w:style>
  <w:style w:type="paragraph" w:customStyle="1" w:styleId="PARENTHETICAL">
    <w:name w:val="PARENTHETICAL"/>
    <w:rsid w:val="00D06769"/>
    <w:pPr>
      <w:widowControl w:val="0"/>
      <w:pBdr>
        <w:top w:val="nil"/>
        <w:left w:val="nil"/>
        <w:bottom w:val="nil"/>
        <w:right w:val="nil"/>
        <w:between w:val="nil"/>
        <w:bar w:val="nil"/>
      </w:pBdr>
      <w:ind w:left="3118" w:right="2551"/>
    </w:pPr>
    <w:rPr>
      <w:rFonts w:ascii="Courier Prime" w:eastAsia="Courier Prime" w:hAnsi="Courier Prime" w:cs="Courier Prime"/>
      <w:color w:val="000000"/>
      <w:u w:color="000000"/>
      <w:bdr w:val="nil"/>
      <w:lang w:eastAsia="ru-RU"/>
    </w:rPr>
  </w:style>
  <w:style w:type="paragraph" w:customStyle="1" w:styleId="Default">
    <w:name w:val="Default"/>
    <w:rsid w:val="00D06769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Helvetica Neue" w:hAnsi="Helvetica Neue" w:cs="Helvetica Neue"/>
      <w:color w:val="000000"/>
      <w:bdr w:val="nil"/>
      <w:lang w:eastAsia="ru-RU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5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sha\Documents\&#1053;&#1072;&#1089;&#1090;&#1088;&#1072;&#1080;&#1074;&#1072;&#1077;&#1084;&#1099;&#1077;%20&#1096;&#1072;&#1073;&#1083;&#1086;&#1085;&#1099;%20Office\&#1064;&#1040;&#1041;&#1051;&#1054;&#1053;_&#1058;&#1054;&#1063;&#1050;&#1040;%20&#1047;&#1056;&#1045;&#1053;&#1048;&#1071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E9A9F-28C8-4675-A41C-B42AC0385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ШАБЛОН_ТОЧКА ЗРЕНИЯ.dotx</Template>
  <TotalTime>165</TotalTime>
  <Pages>64</Pages>
  <Words>11234</Words>
  <Characters>64035</Characters>
  <Application>Microsoft Office Word</Application>
  <DocSecurity>0</DocSecurity>
  <Lines>533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</dc:creator>
  <cp:keywords/>
  <dc:description/>
  <cp:lastModifiedBy>RumikLegend | YouTube</cp:lastModifiedBy>
  <cp:revision>41</cp:revision>
  <cp:lastPrinted>2022-03-19T08:47:00Z</cp:lastPrinted>
  <dcterms:created xsi:type="dcterms:W3CDTF">2022-05-12T04:56:00Z</dcterms:created>
  <dcterms:modified xsi:type="dcterms:W3CDTF">2025-11-08T18:15:00Z</dcterms:modified>
</cp:coreProperties>
</file>